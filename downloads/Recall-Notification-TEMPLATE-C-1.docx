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40D" w:rsidRDefault="00EA440D" w:rsidP="008E59C8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dt>
      <w:sdtPr>
        <w:rPr>
          <w:rFonts w:ascii="Times New Roman" w:hAnsi="Times New Roman" w:cs="Times New Roman"/>
          <w:b/>
          <w:sz w:val="24"/>
          <w:szCs w:val="24"/>
        </w:rPr>
        <w:id w:val="332719501"/>
        <w:lock w:val="sdtContentLocked"/>
        <w:placeholder>
          <w:docPart w:val="DefaultPlaceholder_-1854013440"/>
        </w:placeholder>
        <w15:appearance w15:val="hidden"/>
      </w:sdtPr>
      <w:sdtEndPr/>
      <w:sdtContent>
        <w:p w:rsidR="008112BF" w:rsidRDefault="008112BF" w:rsidP="008112BF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TEMPLATE </w:t>
          </w:r>
          <w:r w:rsidR="00E63C57">
            <w:rPr>
              <w:rFonts w:ascii="Times New Roman" w:hAnsi="Times New Roman" w:cs="Times New Roman"/>
              <w:b/>
              <w:sz w:val="24"/>
              <w:szCs w:val="24"/>
            </w:rPr>
            <w:t>C</w:t>
          </w:r>
        </w:p>
      </w:sdtContent>
    </w:sdt>
    <w:sdt>
      <w:sdtPr>
        <w:rPr>
          <w:rFonts w:ascii="Times New Roman" w:hAnsi="Times New Roman" w:cs="Times New Roman"/>
          <w:i/>
          <w:sz w:val="20"/>
          <w:szCs w:val="24"/>
        </w:rPr>
        <w:id w:val="-2369357"/>
        <w:lock w:val="sdtContentLocked"/>
        <w:placeholder>
          <w:docPart w:val="DefaultPlaceholder_-1854013440"/>
        </w:placeholder>
        <w15:appearance w15:val="hidden"/>
      </w:sdtPr>
      <w:sdtContent>
        <w:p w:rsidR="00441D8A" w:rsidRDefault="00441D8A" w:rsidP="008112BF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i/>
              <w:sz w:val="20"/>
              <w:szCs w:val="24"/>
            </w:rPr>
            <w:t>(</w:t>
          </w:r>
          <w:r w:rsidRPr="00822426">
            <w:rPr>
              <w:rFonts w:ascii="Times New Roman" w:hAnsi="Times New Roman" w:cs="Times New Roman"/>
              <w:i/>
              <w:sz w:val="20"/>
              <w:szCs w:val="24"/>
            </w:rPr>
            <w:t>S</w:t>
          </w:r>
          <w:r>
            <w:rPr>
              <w:rFonts w:ascii="Times New Roman" w:hAnsi="Times New Roman" w:cs="Times New Roman"/>
              <w:i/>
              <w:sz w:val="20"/>
              <w:szCs w:val="24"/>
            </w:rPr>
            <w:t xml:space="preserve">ubmit in both hard </w:t>
          </w:r>
          <w:r w:rsidRPr="00822426">
            <w:rPr>
              <w:rFonts w:ascii="Times New Roman" w:hAnsi="Times New Roman" w:cs="Times New Roman"/>
              <w:i/>
              <w:sz w:val="20"/>
              <w:szCs w:val="24"/>
            </w:rPr>
            <w:t>copy and soft copy in .</w:t>
          </w:r>
          <w:proofErr w:type="spellStart"/>
          <w:r w:rsidRPr="00822426">
            <w:rPr>
              <w:rFonts w:ascii="Times New Roman" w:hAnsi="Times New Roman" w:cs="Times New Roman"/>
              <w:i/>
              <w:sz w:val="20"/>
              <w:szCs w:val="24"/>
            </w:rPr>
            <w:t>docx</w:t>
          </w:r>
          <w:proofErr w:type="spellEnd"/>
          <w:r w:rsidRPr="00822426">
            <w:rPr>
              <w:rFonts w:ascii="Times New Roman" w:hAnsi="Times New Roman" w:cs="Times New Roman"/>
              <w:i/>
              <w:sz w:val="20"/>
              <w:szCs w:val="24"/>
            </w:rPr>
            <w:t xml:space="preserve"> format</w:t>
          </w:r>
          <w:r>
            <w:rPr>
              <w:rFonts w:ascii="Times New Roman" w:hAnsi="Times New Roman" w:cs="Times New Roman"/>
              <w:i/>
              <w:sz w:val="20"/>
              <w:szCs w:val="24"/>
            </w:rPr>
            <w:t>)</w:t>
          </w:r>
        </w:p>
      </w:sdtContent>
    </w:sdt>
    <w:p w:rsidR="008112BF" w:rsidRPr="006F3CCD" w:rsidRDefault="008112BF" w:rsidP="008112BF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544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58"/>
        <w:gridCol w:w="1097"/>
        <w:gridCol w:w="1134"/>
        <w:gridCol w:w="1275"/>
        <w:gridCol w:w="1276"/>
        <w:gridCol w:w="1701"/>
        <w:gridCol w:w="1985"/>
        <w:gridCol w:w="2126"/>
        <w:gridCol w:w="1276"/>
        <w:gridCol w:w="1275"/>
        <w:gridCol w:w="1843"/>
      </w:tblGrid>
      <w:tr w:rsidR="00E63C57" w:rsidTr="00E63C57">
        <w:trPr>
          <w:trHeight w:val="268"/>
        </w:trPr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237757339"/>
            <w:lock w:val="sdtContentLocked"/>
            <w:placeholder>
              <w:docPart w:val="26B76A4C79FB4499BA8868769EEF079F"/>
            </w:placeholder>
            <w15:appearance w15:val="hidden"/>
          </w:sdtPr>
          <w:sdtEndPr/>
          <w:sdtContent>
            <w:tc>
              <w:tcPr>
                <w:tcW w:w="15446" w:type="dxa"/>
                <w:gridSpan w:val="11"/>
                <w:shd w:val="clear" w:color="auto" w:fill="D0CECE" w:themeFill="background2" w:themeFillShade="E6"/>
              </w:tcPr>
              <w:p w:rsidR="00E63C57" w:rsidRDefault="000B6F95" w:rsidP="00CD1954">
                <w:pPr>
                  <w:contextualSpacing/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</w:pPr>
                <w:sdt>
                  <w:sdtPr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id w:val="1017196235"/>
                    <w:lock w:val="sdtContentLocked"/>
                    <w:placeholder>
                      <w:docPart w:val="B9A126A8231D42ECAA9C99445F26A034"/>
                    </w:placeholder>
                  </w:sdtPr>
                  <w:sdtEndPr/>
                  <w:sdtContent>
                    <w:r w:rsidR="00E63C57"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</w:rPr>
                      <w:t>MULTIPLE AFFECTED DRUG PRODUCTS</w:t>
                    </w:r>
                  </w:sdtContent>
                </w:sdt>
                <w:r w:rsidR="00E63C57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 xml:space="preserve"> </w:t>
                </w:r>
              </w:p>
              <w:p w:rsidR="00E63C57" w:rsidRPr="00BC7E65" w:rsidRDefault="00E63C57" w:rsidP="00CD1954">
                <w:pPr>
                  <w:contextualSpacing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Insert additional rows if needed.</w:t>
                </w:r>
              </w:p>
            </w:tc>
          </w:sdtContent>
        </w:sdt>
      </w:tr>
      <w:tr w:rsidR="00E63C57" w:rsidTr="00E63C57">
        <w:trPr>
          <w:trHeight w:val="178"/>
        </w:trPr>
        <w:tc>
          <w:tcPr>
            <w:tcW w:w="2689" w:type="dxa"/>
            <w:gridSpan w:val="3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76159391"/>
              <w:lock w:val="sdtContentLocked"/>
              <w:placeholder>
                <w:docPart w:val="DefaultPlaceholder_-1854013440"/>
              </w:placeholder>
              <w15:appearance w15:val="hidden"/>
            </w:sdtPr>
            <w:sdtEndPr>
              <w:rPr>
                <w:i/>
              </w:rPr>
            </w:sdtEndPr>
            <w:sdtContent>
              <w:p w:rsidR="00E63C57" w:rsidRPr="002D62DC" w:rsidRDefault="00E63C57" w:rsidP="00E63C57">
                <w:pPr>
                  <w:contextualSpacing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Remarks, </w:t>
                </w:r>
                <w: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if any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id w:val="-296306655"/>
            <w:placeholder>
              <w:docPart w:val="55C99AD2E1C8403C8EE75422A2BF5A26"/>
            </w:placeholder>
          </w:sdtPr>
          <w:sdtEndPr/>
          <w:sdtContent>
            <w:tc>
              <w:tcPr>
                <w:tcW w:w="12757" w:type="dxa"/>
                <w:gridSpan w:val="8"/>
                <w:shd w:val="clear" w:color="auto" w:fill="auto"/>
                <w:vAlign w:val="center"/>
              </w:tcPr>
              <w:p w:rsidR="00E63C57" w:rsidRDefault="00E63C57" w:rsidP="00E63C57">
                <w:pPr>
                  <w:contextualSpacing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486A52">
                  <w:rPr>
                    <w:rFonts w:cstheme="minorHAnsi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E63C57" w:rsidTr="00E63C57">
        <w:trPr>
          <w:trHeight w:val="178"/>
        </w:trPr>
        <w:sdt>
          <w:sdtPr>
            <w:rPr>
              <w:rFonts w:ascii="Times New Roman" w:hAnsi="Times New Roman" w:cs="Times New Roman"/>
              <w:sz w:val="20"/>
              <w:szCs w:val="20"/>
            </w:rPr>
            <w:id w:val="15751166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tc>
              <w:tcPr>
                <w:tcW w:w="458" w:type="dxa"/>
                <w:shd w:val="clear" w:color="auto" w:fill="F2F2F2" w:themeFill="background1" w:themeFillShade="F2"/>
                <w:vAlign w:val="center"/>
              </w:tcPr>
              <w:p w:rsidR="00E63C57" w:rsidRPr="00BC7E65" w:rsidRDefault="00E63C57" w:rsidP="00E63C57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BC7E65">
                  <w:rPr>
                    <w:rFonts w:ascii="Times New Roman" w:hAnsi="Times New Roman" w:cs="Times New Roman"/>
                    <w:sz w:val="20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64933198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tc>
              <w:tcPr>
                <w:tcW w:w="1097" w:type="dxa"/>
                <w:shd w:val="clear" w:color="auto" w:fill="F2F2F2" w:themeFill="background1" w:themeFillShade="F2"/>
                <w:vAlign w:val="center"/>
              </w:tcPr>
              <w:p w:rsidR="00E63C57" w:rsidRPr="002D62DC" w:rsidRDefault="00E63C57" w:rsidP="00E63C57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TYPE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355270590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tc>
              <w:tcPr>
                <w:tcW w:w="1134" w:type="dxa"/>
                <w:shd w:val="clear" w:color="auto" w:fill="F2F2F2" w:themeFill="background1" w:themeFillShade="F2"/>
                <w:vAlign w:val="center"/>
              </w:tcPr>
              <w:p w:rsidR="00E63C57" w:rsidRPr="002D62DC" w:rsidRDefault="00E63C57" w:rsidP="00E63C57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2D62D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REG. NO.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502857095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tc>
              <w:tcPr>
                <w:tcW w:w="1275" w:type="dxa"/>
                <w:shd w:val="clear" w:color="auto" w:fill="F2F2F2" w:themeFill="background1" w:themeFillShade="F2"/>
                <w:vAlign w:val="center"/>
              </w:tcPr>
              <w:p w:rsidR="00E63C57" w:rsidRPr="002D62DC" w:rsidRDefault="00E63C57" w:rsidP="00E63C57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GENERIC NAME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675953669"/>
            <w:lock w:val="sdtContentLocked"/>
            <w:placeholder>
              <w:docPart w:val="DefaultPlaceholder_-1854013440"/>
            </w:placeholder>
            <w15:appearance w15:val="hidden"/>
          </w:sdtPr>
          <w:sdtEndPr>
            <w:rPr>
              <w:b w:val="0"/>
              <w:i/>
              <w:sz w:val="16"/>
              <w:szCs w:val="16"/>
            </w:rPr>
          </w:sdtEndPr>
          <w:sdtContent>
            <w:tc>
              <w:tcPr>
                <w:tcW w:w="1276" w:type="dxa"/>
                <w:shd w:val="clear" w:color="auto" w:fill="F2F2F2" w:themeFill="background1" w:themeFillShade="F2"/>
                <w:vAlign w:val="center"/>
              </w:tcPr>
              <w:p w:rsidR="00E63C57" w:rsidRPr="00603476" w:rsidRDefault="00E63C57" w:rsidP="00E63C57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i/>
                    <w:sz w:val="16"/>
                    <w:szCs w:val="16"/>
                  </w:rPr>
                </w:pPr>
                <w:r w:rsidRPr="002D62D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BRAND NAME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br/>
                </w:r>
                <w:r w:rsidRPr="00603476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Otherwise</w:t>
                </w:r>
                <w:r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, type “None”.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1913190965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tc>
              <w:tcPr>
                <w:tcW w:w="1701" w:type="dxa"/>
                <w:shd w:val="clear" w:color="auto" w:fill="F2F2F2" w:themeFill="background1" w:themeFillShade="F2"/>
                <w:vAlign w:val="center"/>
              </w:tcPr>
              <w:p w:rsidR="00E63C57" w:rsidRPr="002D62DC" w:rsidRDefault="00E63C57" w:rsidP="00E63C57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DOSAGE STRENGTH, DOSAGE FORM, ROUTE ADMINIS-TRATION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53299544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tc>
              <w:tcPr>
                <w:tcW w:w="1985" w:type="dxa"/>
                <w:shd w:val="clear" w:color="auto" w:fill="F2F2F2" w:themeFill="background1" w:themeFillShade="F2"/>
                <w:vAlign w:val="center"/>
              </w:tcPr>
              <w:p w:rsidR="00E63C57" w:rsidRPr="002D62DC" w:rsidRDefault="00E63C57" w:rsidP="00E63C57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MARKETING AUTHORIZATION HOLDER (MAH)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893791368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tc>
              <w:tcPr>
                <w:tcW w:w="2126" w:type="dxa"/>
                <w:shd w:val="clear" w:color="auto" w:fill="F2F2F2" w:themeFill="background1" w:themeFillShade="F2"/>
                <w:vAlign w:val="center"/>
              </w:tcPr>
              <w:p w:rsidR="00E63C57" w:rsidRDefault="00E63C57" w:rsidP="00E63C57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COMPLETE ADDRESS OF MAH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925097009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tc>
              <w:tcPr>
                <w:tcW w:w="1276" w:type="dxa"/>
                <w:shd w:val="clear" w:color="auto" w:fill="F2F2F2" w:themeFill="background1" w:themeFillShade="F2"/>
                <w:vAlign w:val="center"/>
              </w:tcPr>
              <w:p w:rsidR="00E63C57" w:rsidRDefault="00E63C57" w:rsidP="00E63C57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LTO ACTIVITY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343775423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tc>
              <w:tcPr>
                <w:tcW w:w="1275" w:type="dxa"/>
                <w:shd w:val="clear" w:color="auto" w:fill="F2F2F2" w:themeFill="background1" w:themeFillShade="F2"/>
                <w:vAlign w:val="center"/>
              </w:tcPr>
              <w:p w:rsidR="00E63C57" w:rsidRDefault="00E63C57" w:rsidP="00E63C57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LTO VALIDITY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738751361"/>
            <w:lock w:val="sdtContentLocked"/>
            <w:placeholder>
              <w:docPart w:val="DefaultPlaceholder_-1854013440"/>
            </w:placeholder>
            <w15:appearance w15:val="hidden"/>
          </w:sdtPr>
          <w:sdtEndPr>
            <w:rPr>
              <w:b w:val="0"/>
              <w:i/>
              <w:sz w:val="16"/>
              <w:szCs w:val="16"/>
            </w:rPr>
          </w:sdtEndPr>
          <w:sdtContent>
            <w:tc>
              <w:tcPr>
                <w:tcW w:w="1843" w:type="dxa"/>
                <w:shd w:val="clear" w:color="auto" w:fill="F2F2F2" w:themeFill="background1" w:themeFillShade="F2"/>
                <w:vAlign w:val="center"/>
              </w:tcPr>
              <w:p w:rsidR="00E63C57" w:rsidRDefault="00E63C57" w:rsidP="00E63C57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CONTACT DETAILS</w:t>
                </w:r>
              </w:p>
              <w:p w:rsidR="00E63C57" w:rsidRDefault="00E63C57" w:rsidP="00E63C57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891346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Encode telephone/mobile n</w:t>
                </w:r>
                <w:r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umber/s</w:t>
                </w:r>
                <w:r w:rsidRPr="00891346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 xml:space="preserve"> and/or e-mail address</w:t>
                </w:r>
                <w:r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/es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56249473"/>
            <w:placeholder>
              <w:docPart w:val="4B603D7093444D578E4A492060D4555C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2110767948"/>
            <w:placeholder>
              <w:docPart w:val="2E21C9E1982E4CA0B218A392B5EB46BB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  <w:bookmarkStart w:id="0" w:name="_GoBack" w:displacedByCustomXml="next"/>
            <w:bookmarkEnd w:id="0" w:displacedByCustomXml="next"/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349227934"/>
            <w:placeholder>
              <w:docPart w:val="7697182881A149AFBF5B70B6084585DA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2179213"/>
            <w:placeholder>
              <w:docPart w:val="78E3739B0A694712BECB63BD6064EE23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161308085"/>
            <w:placeholder>
              <w:docPart w:val="8B89FC5749594FB582BA65BCEDABBDD7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141116927"/>
            <w:placeholder>
              <w:docPart w:val="E118049457BC4F78BAD35531FC62FCAB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044485865"/>
            <w:placeholder>
              <w:docPart w:val="CE2676F4BF7D494DABAE742E8F01C9E5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573889822"/>
              <w:placeholder>
                <w:docPart w:val="2EC7DA482DCF4B558C371201BC78E5A0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63405997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880074648"/>
                    <w:placeholder>
                      <w:docPart w:val="E75C522A71094D2399A4EE6C247ECD79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1598933952"/>
            <w:placeholder>
              <w:docPart w:val="EF32615FCF1D4897BAA827054EFF7F1B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533111960"/>
            <w:placeholder>
              <w:docPart w:val="FE585D1117DA4C5E96245B173E5835C3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1819067209"/>
            <w:placeholder>
              <w:docPart w:val="7D53AA112C0340B5AD6D28B61AB68963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761666783"/>
            <w:placeholder>
              <w:docPart w:val="FACD48B9423D4F8E863502D529A89664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4605092"/>
            <w:placeholder>
              <w:docPart w:val="FE6A0A6E70F04298B404485F1F244411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315036377"/>
            <w:placeholder>
              <w:docPart w:val="369B03DB93BF44D2B8FFD7A97ED415D9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928374880"/>
            <w:placeholder>
              <w:docPart w:val="46E692E0BBA54D62AD05DAE334A5CC02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839375240"/>
            <w:placeholder>
              <w:docPart w:val="FD4C23754E954EC78F16F59D7C580B04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940214095"/>
            <w:placeholder>
              <w:docPart w:val="A12703E0439D48E197CF5E6A60ED02F7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1192114970"/>
              <w:placeholder>
                <w:docPart w:val="EF9BD5ED84904F39B0BFC4A7CED171A4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759053452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483964089"/>
                    <w:placeholder>
                      <w:docPart w:val="EB8DB2D05F924673A8CC22AF99DC643C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122614958"/>
            <w:placeholder>
              <w:docPart w:val="D219701A673D4FFD9C9370D337657BDA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633226851"/>
            <w:placeholder>
              <w:docPart w:val="E881F0D0F29B477086B773FF6DE49C2B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737904344"/>
            <w:placeholder>
              <w:docPart w:val="34195B9A45AB4D3FBB3D2455C7549B2D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405141542"/>
            <w:placeholder>
              <w:docPart w:val="47A31693079F46B7AAF1FB45F0E8A5A1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314301469"/>
            <w:placeholder>
              <w:docPart w:val="0023E74FA3C9475D851DDDBD13742CCB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2084987400"/>
            <w:placeholder>
              <w:docPart w:val="9ED584C2CD5147E198A43180FEE09ACC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2076734012"/>
            <w:placeholder>
              <w:docPart w:val="E9A20B8E757A4D87A501C999FAD3E247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864198857"/>
            <w:placeholder>
              <w:docPart w:val="E8A2CCE1EF464870BB334483236D8624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719856169"/>
            <w:placeholder>
              <w:docPart w:val="52925383A67F413E9410AC0F7446BE62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846628531"/>
              <w:placeholder>
                <w:docPart w:val="0A9968EF26224CD6A2CF26673C53471E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753044755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131364566"/>
                    <w:placeholder>
                      <w:docPart w:val="6077105E759A44D68CD72711307A562C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803694881"/>
            <w:placeholder>
              <w:docPart w:val="45A5D6188AC4414EA5D6CC1044650811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214621706"/>
            <w:placeholder>
              <w:docPart w:val="42F23852015649069B0B50350F342C34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790826390"/>
            <w:placeholder>
              <w:docPart w:val="4ACBE2A6171F4AE0A1B899CE539C262C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128620500"/>
            <w:placeholder>
              <w:docPart w:val="E4DF116B5DF64C3EAC0EF40A2ACAAF56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276914793"/>
            <w:placeholder>
              <w:docPart w:val="C734A30B2F0E4A74B86EA5CAA5197332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776295719"/>
            <w:placeholder>
              <w:docPart w:val="BE1BDD5967A34EF0ADC036864990BFEC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921625819"/>
            <w:placeholder>
              <w:docPart w:val="BAAA3967C2F74F389111FEC0B5C6EFA5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105959447"/>
            <w:placeholder>
              <w:docPart w:val="A15645123EF346DFBD099E7756FF955F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768608142"/>
            <w:placeholder>
              <w:docPart w:val="AA96417C553A4CE9A0C4461DBAEA8430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697661191"/>
              <w:placeholder>
                <w:docPart w:val="07DED42477544D3798C0C3011282C183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483072651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544745386"/>
                    <w:placeholder>
                      <w:docPart w:val="F6CFAECB74D74A19958C52800159F367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1796052615"/>
            <w:placeholder>
              <w:docPart w:val="650EB5B186B745B5BFCA18E70DE94020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731421650"/>
            <w:placeholder>
              <w:docPart w:val="33BD472FE2DA4C86B1D74BCAE5F29BDD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1748500546"/>
            <w:placeholder>
              <w:docPart w:val="FF9C71B27C66412EB2F5C6E62D900C9D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348609976"/>
            <w:placeholder>
              <w:docPart w:val="2F615637BAC64C49AB1D1E8D05D00F6F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230167150"/>
            <w:placeholder>
              <w:docPart w:val="5CD032647F3C49A091F5077284A172D5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019821343"/>
            <w:placeholder>
              <w:docPart w:val="BA1338EAC22646E6B74F626BB72C0CD7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280949286"/>
            <w:placeholder>
              <w:docPart w:val="9777ED8B52A1441390AEC5E7E55373C7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327646211"/>
            <w:placeholder>
              <w:docPart w:val="773519C778FB430D8603A232124C59E8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336918343"/>
            <w:placeholder>
              <w:docPart w:val="8C87834CF87D4F728BDDA9DBAAC99408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32501728"/>
              <w:placeholder>
                <w:docPart w:val="485FDCF1A1C64FA6B21C52CB1854BE4C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604029321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160459094"/>
                    <w:placeholder>
                      <w:docPart w:val="2304B94F3EDF4687A087860DD3660893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421492127"/>
            <w:placeholder>
              <w:docPart w:val="AB2DA06CB49E4AE4A0B69F96E02C7683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62080518"/>
            <w:placeholder>
              <w:docPart w:val="A3F44D66AD72409590F55A6D957DEF59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1224591139"/>
            <w:placeholder>
              <w:docPart w:val="765EE4851FB44111BB4C480ADA52929A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967187476"/>
            <w:placeholder>
              <w:docPart w:val="606744435F084CCEB9B40523FE716C3C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4750178"/>
            <w:placeholder>
              <w:docPart w:val="A2EFB3BDBF95400F858A4E9A358EFE51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398275067"/>
            <w:placeholder>
              <w:docPart w:val="784E7DB57FE24422AE87A871520D64F9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855025579"/>
            <w:placeholder>
              <w:docPart w:val="3624F719FB624A07AF89C11AF44C9643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377423275"/>
            <w:placeholder>
              <w:docPart w:val="89401B15B42E41F1923512CCC7B68DF0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528678826"/>
            <w:placeholder>
              <w:docPart w:val="99AB3FC5CF504E45950FB5A8598E62FB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308139704"/>
              <w:placeholder>
                <w:docPart w:val="6B8BFBEB72F94EEF9C643A69E24D0AEE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454639245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814905792"/>
                    <w:placeholder>
                      <w:docPart w:val="3F1329D556C14D0EAD9B2C085966284B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597760010"/>
            <w:placeholder>
              <w:docPart w:val="95CD198A1DDB4294A4798A936FD58470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316255929"/>
            <w:placeholder>
              <w:docPart w:val="928307EA9BA940BC8D32C6228F1F9E44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1130618113"/>
            <w:placeholder>
              <w:docPart w:val="3842950DBF4F4270AE1930B3BB6118D2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2108498786"/>
            <w:placeholder>
              <w:docPart w:val="7A0AEB44457448E6807F621977A35487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960773408"/>
            <w:placeholder>
              <w:docPart w:val="35B8AF43DEFD4A479FE63088A1B23080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200481223"/>
            <w:placeholder>
              <w:docPart w:val="11F010997FEC4AEE9F889BE3894106ED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828625976"/>
            <w:placeholder>
              <w:docPart w:val="F445F7025A0E4E0E820A6F15B47BFAF7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812555053"/>
            <w:placeholder>
              <w:docPart w:val="3AD0EC4B5E574890B6BA5E38A8BC0BFC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41406102"/>
            <w:placeholder>
              <w:docPart w:val="3960BB2CE0704A1CB15A4C2BA12C2792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358201882"/>
              <w:placeholder>
                <w:docPart w:val="0DE805D6A86F40B98868FA29A14AAF42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720432860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288815615"/>
                    <w:placeholder>
                      <w:docPart w:val="9D1FEDCD538E43858E42A994B9E69348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1859811810"/>
            <w:placeholder>
              <w:docPart w:val="4420820C86394DA5BAB6F26849DA2CDB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989174337"/>
            <w:placeholder>
              <w:docPart w:val="6E29922ACFBF4C7CBE29459D3BDE67CC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8611253"/>
            <w:placeholder>
              <w:docPart w:val="B8C082AEF5274A7DBEC20F6258CC3124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994878782"/>
            <w:placeholder>
              <w:docPart w:val="8C3F1DBC028845D5824B9868E4A6CAFF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625583889"/>
            <w:placeholder>
              <w:docPart w:val="94F4F06378C046FD9BBCE215DA24F4F5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431592571"/>
            <w:placeholder>
              <w:docPart w:val="C379D3D27FF54425BD83EA53515DC2EA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327596785"/>
            <w:placeholder>
              <w:docPart w:val="FE331F60D55C4A21AE60D0BE3BAFC47B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760416117"/>
            <w:placeholder>
              <w:docPart w:val="AA5C493949C64B088448DE2CF912D364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088992009"/>
            <w:placeholder>
              <w:docPart w:val="1F6A8F65F43245E49FF67266F2444641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283162752"/>
              <w:placeholder>
                <w:docPart w:val="65F819A611834A2DB003BB8493BFD82C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922060429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2039883489"/>
                    <w:placeholder>
                      <w:docPart w:val="861AB0885D814149A679C98932F00A6C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1736077216"/>
            <w:placeholder>
              <w:docPart w:val="85B031427EBE4431BF442852BAFE3B64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696276283"/>
            <w:placeholder>
              <w:docPart w:val="EB255A5CEB8045DD87CB5E33859A16E1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357661814"/>
            <w:placeholder>
              <w:docPart w:val="EA5C53A90412442A877AEA8D4C582C2D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539906716"/>
            <w:placeholder>
              <w:docPart w:val="4F8850CD79FB4B72840118F17D9B0E23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120803571"/>
            <w:placeholder>
              <w:docPart w:val="C039DD42C1C5441A9D2C54E7395AF4E8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483163374"/>
            <w:placeholder>
              <w:docPart w:val="9463E04536F8472FB1B2E4B2878F8236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784933379"/>
            <w:placeholder>
              <w:docPart w:val="4706AAE6887548AAA0C79435961209CD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522234153"/>
            <w:placeholder>
              <w:docPart w:val="4CEED927295E4CEBBE1F9601D51BAEDA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224024377"/>
            <w:placeholder>
              <w:docPart w:val="589DE6C289A349C691126D2E67683565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1643618521"/>
              <w:placeholder>
                <w:docPart w:val="395170EA8EC0419994986C526D737EE5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66682940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2020233680"/>
                    <w:placeholder>
                      <w:docPart w:val="7E4865A7853D4F35A18F9A6C9ADED90D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754241105"/>
            <w:placeholder>
              <w:docPart w:val="4EA2658BE8F34751BB22F403156DE2FF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635307697"/>
            <w:placeholder>
              <w:docPart w:val="1DE28C25A9144B03A6E6E60024998CE0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1031917084"/>
            <w:placeholder>
              <w:docPart w:val="ADAF87EF468547C4B913EC1C2298DBCE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575271703"/>
            <w:placeholder>
              <w:docPart w:val="65E63A4D9AD54841B2FBED95BB5711EF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30139943"/>
            <w:placeholder>
              <w:docPart w:val="5A99FCBB72DA4BB5BDF9BBD09C6BB464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193423585"/>
            <w:placeholder>
              <w:docPart w:val="31BB46992E6A4E448221A65E765B0CB0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156757049"/>
            <w:placeholder>
              <w:docPart w:val="1EFEDC955B054996804CE0B79BAD09A0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596969672"/>
            <w:placeholder>
              <w:docPart w:val="5348E483311248E99DCC57E06689DDBE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928572585"/>
            <w:placeholder>
              <w:docPart w:val="6F9B1DA065584FCF98C4B4F5C953B2BF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287435217"/>
              <w:placeholder>
                <w:docPart w:val="16A7455DF89D41798CDEFE5F8437DC42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606998499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928775138"/>
                    <w:placeholder>
                      <w:docPart w:val="E5D7D9639C98477B9C3579440F4B6EB9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238213217"/>
            <w:placeholder>
              <w:docPart w:val="2B36F42D43BC4FF98ABE21904B2FF5EC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056665715"/>
            <w:placeholder>
              <w:docPart w:val="1D2BF6765D37454C93F340A8F43BC9FF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811979254"/>
            <w:placeholder>
              <w:docPart w:val="7C29227B5F184413A257AD8CB614226D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963466875"/>
            <w:placeholder>
              <w:docPart w:val="4929AC6B1D7D40128EDE96202798ECDA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008361623"/>
            <w:placeholder>
              <w:docPart w:val="5B32439A215B42A9A2A4B0BFC66BD956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849818468"/>
            <w:placeholder>
              <w:docPart w:val="7A0ADD48C0AA4483B2E93D89ECAD61A7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701389483"/>
            <w:placeholder>
              <w:docPart w:val="8D48F6F9C42640D6B673BFC603ABDC17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379438190"/>
            <w:placeholder>
              <w:docPart w:val="4750DC6EC85E467B9928354579ACCC33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227307743"/>
            <w:placeholder>
              <w:docPart w:val="304271E1F3CA4827ADCF1583F29C200C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618914564"/>
              <w:placeholder>
                <w:docPart w:val="BE697A7D0F124553BD3410C9E31A1003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210997825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863816402"/>
                    <w:placeholder>
                      <w:docPart w:val="F33A36A387184460BD1EF1AFE3959348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1281069783"/>
            <w:placeholder>
              <w:docPart w:val="813916183E2442E18026FFA04E9E841A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748698825"/>
            <w:placeholder>
              <w:docPart w:val="8BB27FA4E160426D93A2C5641D0285F7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1463184061"/>
            <w:placeholder>
              <w:docPart w:val="66640F818F2E4735847A88F81AEA3949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600372167"/>
            <w:placeholder>
              <w:docPart w:val="430213FE7240440691AFCD281F9BFFB2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845204738"/>
            <w:placeholder>
              <w:docPart w:val="AE40B74AA93B4E5294E542BB9B543F22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517430685"/>
            <w:placeholder>
              <w:docPart w:val="26435026A078429CB76C59B12C37F438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134792257"/>
            <w:placeholder>
              <w:docPart w:val="1C485D5A507042429784D966F9905923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549107375"/>
            <w:placeholder>
              <w:docPart w:val="E98D8F734B364064BCE791B4115BBEFA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969342247"/>
            <w:placeholder>
              <w:docPart w:val="FD81F8AE5EBF43D9A5540DDE994FAAC2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507096459"/>
              <w:placeholder>
                <w:docPart w:val="36E5563B84294DF3AD501298A61559DB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603380804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2133390403"/>
                    <w:placeholder>
                      <w:docPart w:val="3C2A6D0FAF524814B4F0CD962F523B37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2125297307"/>
            <w:placeholder>
              <w:docPart w:val="DC18F7B00F62405B81F667A4BE2057E1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922841258"/>
            <w:placeholder>
              <w:docPart w:val="E2C75AE3463B4643B5F0CEDFA7E7A2DF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995529080"/>
            <w:placeholder>
              <w:docPart w:val="F8DDE750A0D3498EAC03A7C4FA35D677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976818293"/>
            <w:placeholder>
              <w:docPart w:val="19F2AD47D7994155B144C7F36F022BE1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2055966950"/>
            <w:placeholder>
              <w:docPart w:val="1D00E89327CA452A98D7E0B8F25D0591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601310010"/>
            <w:placeholder>
              <w:docPart w:val="9CFE92EEDCD54A51A35F19D87B4AAD1A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899289582"/>
            <w:placeholder>
              <w:docPart w:val="13B415FF6CD04DC19F22AFD5CC057C10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664664463"/>
            <w:placeholder>
              <w:docPart w:val="B6E24F72D51A4458AD30064860BCF378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535731928"/>
            <w:placeholder>
              <w:docPart w:val="91F291E4EB2C4CF39CA8AF4E69105B96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142817944"/>
              <w:placeholder>
                <w:docPart w:val="6342BA37657C42258F2F8A69238BF9C7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971204173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822003053"/>
                    <w:placeholder>
                      <w:docPart w:val="B914415E94EA493292825E3530A0CD24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1383096980"/>
            <w:placeholder>
              <w:docPart w:val="C0F72A49154D4B719EA29F43F4B331B0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640000234"/>
            <w:placeholder>
              <w:docPart w:val="4226B96CE8374713BE2F41E1F14A6963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715891228"/>
            <w:placeholder>
              <w:docPart w:val="AE4CE6D37A414C5BA87B821A27B0C130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4A0821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308436871"/>
            <w:placeholder>
              <w:docPart w:val="C981095429F540EE8FC450313753CE61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37789389"/>
            <w:placeholder>
              <w:docPart w:val="07F139075454400F828C981B57E7C523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057616369"/>
            <w:placeholder>
              <w:docPart w:val="8AD8E9E2B1E94C0DAD1E103B28DD39B4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09021570"/>
            <w:placeholder>
              <w:docPart w:val="1CA36D68BF01437B8B73A035DC30847C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891870409"/>
            <w:placeholder>
              <w:docPart w:val="F7B8127C206B41D0AEFBC3135ED04BA4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069617666"/>
            <w:placeholder>
              <w:docPart w:val="9584692692CF4B0A9036C80770A27F84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1317563729"/>
              <w:placeholder>
                <w:docPart w:val="3C9707F558AD452DBB38B1E64B4EE7DB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292980168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252660314"/>
                    <w:placeholder>
                      <w:docPart w:val="210B7B54457E4B508832E063357AAC5C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843473773"/>
            <w:placeholder>
              <w:docPart w:val="5E59F67DD247408C91EE0600931D9089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807202939"/>
            <w:placeholder>
              <w:docPart w:val="F227DF05D51D45A4989F037DE8C9D345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4A0821" w:rsidTr="00E63C57">
        <w:trPr>
          <w:trHeight w:val="89"/>
        </w:trPr>
        <w:tc>
          <w:tcPr>
            <w:tcW w:w="458" w:type="dxa"/>
            <w:vAlign w:val="center"/>
          </w:tcPr>
          <w:p w:rsidR="004A0821" w:rsidRPr="00BC7E65" w:rsidRDefault="004A0821" w:rsidP="004A0821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1646663649"/>
            <w:placeholder>
              <w:docPart w:val="7B6FC80ECA964BA69E379241EAF68344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  <w:listItem w:displayText="Regular CPR" w:value="Regular 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4A0821" w:rsidRDefault="00F47848" w:rsidP="004A0821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A48A1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690574419"/>
            <w:placeholder>
              <w:docPart w:val="8D9D0680BFC844F4BB4E14AFF5D53241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21171149"/>
            <w:placeholder>
              <w:docPart w:val="D600AA249A3045C383D2E2F8546D4592"/>
            </w:placeholder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573842001"/>
            <w:placeholder>
              <w:docPart w:val="C6CCC4AB1CC342E4927AA5731F7B1A53"/>
            </w:placeholder>
          </w:sdtPr>
          <w:sdtEndPr/>
          <w:sdtContent>
            <w:tc>
              <w:tcPr>
                <w:tcW w:w="127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68469907"/>
            <w:placeholder>
              <w:docPart w:val="99A96C0AE1694139B7E64270D9CC1A65"/>
            </w:placeholder>
          </w:sdtPr>
          <w:sdtEndPr/>
          <w:sdtContent>
            <w:tc>
              <w:tcPr>
                <w:tcW w:w="1701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865418368"/>
            <w:placeholder>
              <w:docPart w:val="4E7FAD9359094020972E0A75F5D13AFC"/>
            </w:placeholder>
          </w:sdtPr>
          <w:sdtEndPr/>
          <w:sdtContent>
            <w:tc>
              <w:tcPr>
                <w:tcW w:w="1985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2021457804"/>
            <w:placeholder>
              <w:docPart w:val="1019D87145EB4844AE0D896FB1A0954E"/>
            </w:placeholder>
          </w:sdtPr>
          <w:sdtEndPr/>
          <w:sdtContent>
            <w:tc>
              <w:tcPr>
                <w:tcW w:w="2126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276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1995630279"/>
              <w:placeholder>
                <w:docPart w:val="3E1479407A5B4D9B994952DBD14AA96B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4A0821" w:rsidRDefault="004A0821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A0821" w:rsidRDefault="000B6F95" w:rsidP="004A08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212964749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594681824"/>
                    <w:placeholder>
                      <w:docPart w:val="15B276DDB4AB4D5AA7E7C892AB3EE55F"/>
                    </w:placeholder>
                    <w:showingPlcHdr/>
                  </w:sdtPr>
                  <w:sdtEndPr/>
                  <w:sdtContent>
                    <w:r w:rsidR="004A08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1415278376"/>
            <w:placeholder>
              <w:docPart w:val="96DD3932182643D99077F998E635DD95"/>
            </w:placeholder>
            <w:showingPlcHdr/>
            <w:date>
              <w:dateFormat w:val="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  <w:vAlign w:val="center"/>
              </w:tcPr>
              <w:p w:rsidR="004A0821" w:rsidRDefault="004A0821" w:rsidP="004A0821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251936247"/>
            <w:placeholder>
              <w:docPart w:val="086183B1FECB479CAB8DCD5CB5829848"/>
            </w:placeholder>
          </w:sdtPr>
          <w:sdtEndPr/>
          <w:sdtContent>
            <w:tc>
              <w:tcPr>
                <w:tcW w:w="1843" w:type="dxa"/>
                <w:vAlign w:val="center"/>
              </w:tcPr>
              <w:p w:rsidR="004A0821" w:rsidRDefault="004A0821" w:rsidP="004A0821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</w:tbl>
    <w:p w:rsidR="008112BF" w:rsidRDefault="008112BF" w:rsidP="008E59C8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8112BF" w:rsidRDefault="008112BF" w:rsidP="008E59C8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8112BF" w:rsidRDefault="008112BF" w:rsidP="008E59C8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8112BF" w:rsidRDefault="008112BF" w:rsidP="008E59C8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8112BF" w:rsidRDefault="008112BF" w:rsidP="008E59C8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8112BF" w:rsidRDefault="008112BF" w:rsidP="008E59C8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ectPr w:rsidR="008112BF" w:rsidSect="004A0821"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720" w:bottom="720" w:left="720" w:header="708" w:footer="2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F95" w:rsidRDefault="000B6F95" w:rsidP="00EA440D">
      <w:pPr>
        <w:spacing w:after="0" w:line="240" w:lineRule="auto"/>
      </w:pPr>
      <w:r>
        <w:separator/>
      </w:r>
    </w:p>
  </w:endnote>
  <w:endnote w:type="continuationSeparator" w:id="0">
    <w:p w:rsidR="000B6F95" w:rsidRDefault="000B6F95" w:rsidP="00EA4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0"/>
        <w:szCs w:val="20"/>
      </w:rPr>
      <w:id w:val="-200164509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0"/>
            <w:szCs w:val="20"/>
          </w:rPr>
          <w:id w:val="939176562"/>
          <w:docPartObj>
            <w:docPartGallery w:val="Page Numbers (Top of Page)"/>
            <w:docPartUnique/>
          </w:docPartObj>
        </w:sdtPr>
        <w:sdtEndPr/>
        <w:sdtContent>
          <w:p w:rsidR="004A0821" w:rsidRDefault="000B6F95" w:rsidP="003F387B">
            <w:pPr>
              <w:pStyle w:val="Footer"/>
              <w:jc w:val="right"/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032305460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b/>
                  <w:bCs/>
                </w:rPr>
              </w:sdtEndPr>
              <w:sdtContent>
                <w:r w:rsidR="00EA440D" w:rsidRPr="00EA440D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Page </w:t>
                </w:r>
                <w:r w:rsidR="00EA440D"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begin"/>
                </w:r>
                <w:r w:rsidR="00EA440D"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instrText xml:space="preserve"> PAGE </w:instrText>
                </w:r>
                <w:r w:rsidR="00EA440D"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separate"/>
                </w:r>
                <w:r w:rsidR="004A0821">
                  <w:rPr>
                    <w:rFonts w:ascii="Times New Roman" w:hAnsi="Times New Roman" w:cs="Times New Roman"/>
                    <w:b/>
                    <w:bCs/>
                    <w:noProof/>
                    <w:sz w:val="20"/>
                    <w:szCs w:val="20"/>
                  </w:rPr>
                  <w:t>2</w:t>
                </w:r>
                <w:r w:rsidR="00EA440D"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end"/>
                </w:r>
                <w:r w:rsidR="00EA440D" w:rsidRPr="00EA440D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of </w:t>
                </w:r>
                <w:r w:rsidR="00EA440D"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begin"/>
                </w:r>
                <w:r w:rsidR="00EA440D"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instrText xml:space="preserve"> NUMPAGES  </w:instrText>
                </w:r>
                <w:r w:rsidR="00EA440D"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separate"/>
                </w:r>
                <w:r w:rsidR="004A0821">
                  <w:rPr>
                    <w:rFonts w:ascii="Times New Roman" w:hAnsi="Times New Roman" w:cs="Times New Roman"/>
                    <w:b/>
                    <w:bCs/>
                    <w:noProof/>
                    <w:sz w:val="20"/>
                    <w:szCs w:val="20"/>
                  </w:rPr>
                  <w:t>3</w:t>
                </w:r>
                <w:r w:rsidR="00EA440D"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end"/>
                </w:r>
              </w:sdtContent>
            </w:sdt>
            <w:r w:rsidR="004A0821" w:rsidRPr="004A0821">
              <w:t xml:space="preserve"> </w:t>
            </w:r>
            <w:sdt>
              <w:sdtPr>
                <w:id w:val="-637565374"/>
                <w:lock w:val="contentLocked"/>
                <w:placeholder>
                  <w:docPart w:val="3FB67A8FEDB945DA91C645CF08DB3937"/>
                </w:placeholder>
              </w:sdtPr>
              <w:sdtEndPr/>
              <w:sdtContent>
                <w:sdt>
                  <w:sdtPr>
                    <w:id w:val="1323776466"/>
                    <w:docPartObj>
                      <w:docPartGallery w:val="Page Numbers (Bottom of Page)"/>
                      <w:docPartUnique/>
                    </w:docPartObj>
                  </w:sdtPr>
                  <w:sdtEndPr/>
                  <w:sdtContent>
                    <w:sdt>
                      <w:sdtPr>
                        <w:id w:val="-1769616900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="004A0821" w:rsidRPr="00022584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Page </w:t>
                        </w:r>
                        <w:r w:rsidR="004A0821" w:rsidRPr="00022584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fldChar w:fldCharType="begin"/>
                        </w:r>
                        <w:r w:rsidR="004A0821" w:rsidRPr="00022584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instrText xml:space="preserve"> PAGE </w:instrText>
                        </w:r>
                        <w:r w:rsidR="004A0821" w:rsidRPr="00022584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fldChar w:fldCharType="separate"/>
                        </w:r>
                        <w:r w:rsidR="004A0821"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20"/>
                            <w:szCs w:val="20"/>
                          </w:rPr>
                          <w:t>2</w:t>
                        </w:r>
                        <w:r w:rsidR="004A0821" w:rsidRPr="00022584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  <w:r w:rsidR="004A0821" w:rsidRPr="00022584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of </w:t>
                        </w:r>
                        <w:r w:rsidR="004A0821" w:rsidRPr="00022584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fldChar w:fldCharType="begin"/>
                        </w:r>
                        <w:r w:rsidR="004A0821" w:rsidRPr="00022584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instrText xml:space="preserve"> NUMPAGES  </w:instrText>
                        </w:r>
                        <w:r w:rsidR="004A0821" w:rsidRPr="00022584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fldChar w:fldCharType="separate"/>
                        </w:r>
                        <w:r w:rsidR="004A0821"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20"/>
                            <w:szCs w:val="20"/>
                          </w:rPr>
                          <w:t>3</w:t>
                        </w:r>
                        <w:r w:rsidR="004A0821" w:rsidRPr="00022584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sdtContent>
                    </w:sdt>
                  </w:sdtContent>
                </w:sdt>
              </w:sdtContent>
            </w:sdt>
          </w:p>
          <w:p w:rsidR="00EA440D" w:rsidRPr="00EA440D" w:rsidRDefault="000B6F95" w:rsidP="008112BF">
            <w:pPr>
              <w:pStyle w:val="Foot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sdtContent>
      </w:sdt>
    </w:sdtContent>
  </w:sdt>
  <w:p w:rsidR="00EA440D" w:rsidRDefault="00EA440D" w:rsidP="00EA440D">
    <w:pPr>
      <w:pStyle w:val="Footer"/>
      <w:jc w:val="center"/>
      <w:rPr>
        <w:rFonts w:ascii="Times New Roman" w:hAnsi="Times New Roman" w:cs="Times New Roman"/>
        <w:sz w:val="20"/>
        <w:szCs w:val="20"/>
        <w:lang w:val="en-PH"/>
      </w:rPr>
    </w:pPr>
  </w:p>
  <w:p w:rsidR="008112BF" w:rsidRPr="00EA440D" w:rsidRDefault="008112BF" w:rsidP="00EA440D">
    <w:pPr>
      <w:pStyle w:val="Footer"/>
      <w:jc w:val="center"/>
      <w:rPr>
        <w:rFonts w:ascii="Times New Roman" w:hAnsi="Times New Roman" w:cs="Times New Roman"/>
        <w:sz w:val="20"/>
        <w:szCs w:val="20"/>
        <w:lang w:val="en-P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9718290"/>
      <w:lock w:val="contentLocked"/>
      <w:placeholder>
        <w:docPart w:val="347FEA27125E48D7BFEA09438EB7D4E1"/>
      </w:placeholder>
    </w:sdtPr>
    <w:sdtEndPr/>
    <w:sdtContent>
      <w:sdt>
        <w:sdtPr>
          <w:id w:val="-1713415384"/>
          <w:docPartObj>
            <w:docPartGallery w:val="Page Numbers (Bottom of Page)"/>
            <w:docPartUnique/>
          </w:docPartObj>
        </w:sdtPr>
        <w:sdtEndPr/>
        <w:sdtContent>
          <w:sdt>
            <w:sdtPr>
              <w:id w:val="1914970804"/>
              <w:docPartObj>
                <w:docPartGallery w:val="Page Numbers (Top of Page)"/>
                <w:docPartUnique/>
              </w:docPartObj>
            </w:sdtPr>
            <w:sdtEndPr/>
            <w:sdtContent>
              <w:p w:rsidR="004A0821" w:rsidRDefault="004A0821" w:rsidP="004A0821">
                <w:pPr>
                  <w:pStyle w:val="Footer"/>
                  <w:jc w:val="right"/>
                </w:pPr>
                <w:r w:rsidRPr="00022584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Page </w: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begin"/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instrText xml:space="preserve"> PAGE </w:instrTex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separate"/>
                </w:r>
                <w:r w:rsidR="00587B91">
                  <w:rPr>
                    <w:rFonts w:ascii="Times New Roman" w:hAnsi="Times New Roman" w:cs="Times New Roman"/>
                    <w:b/>
                    <w:bCs/>
                    <w:noProof/>
                    <w:sz w:val="20"/>
                    <w:szCs w:val="20"/>
                  </w:rPr>
                  <w:t>2</w: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end"/>
                </w:r>
                <w:r w:rsidRPr="00022584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of </w: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begin"/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instrText xml:space="preserve"> NUMPAGES  </w:instrTex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separate"/>
                </w:r>
                <w:r w:rsidR="00587B91">
                  <w:rPr>
                    <w:rFonts w:ascii="Times New Roman" w:hAnsi="Times New Roman" w:cs="Times New Roman"/>
                    <w:b/>
                    <w:bCs/>
                    <w:noProof/>
                    <w:sz w:val="20"/>
                    <w:szCs w:val="20"/>
                  </w:rPr>
                  <w:t>3</w: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  <w:p w:rsidR="00EA440D" w:rsidRPr="004A0821" w:rsidRDefault="00EA440D" w:rsidP="004A08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12BF" w:rsidRDefault="008112BF" w:rsidP="008112BF">
    <w:pPr>
      <w:pStyle w:val="Header"/>
      <w:jc w:val="center"/>
      <w:rPr>
        <w:rFonts w:ascii="Times New Roman" w:hAnsi="Times New Roman"/>
        <w:i/>
        <w:noProof/>
        <w:sz w:val="24"/>
        <w:szCs w:val="24"/>
        <w:lang w:val="en-PH" w:eastAsia="en-PH"/>
      </w:rPr>
    </w:pPr>
    <w:r>
      <w:rPr>
        <w:rFonts w:ascii="Times New Roman" w:hAnsi="Times New Roman"/>
        <w:i/>
        <w:noProof/>
        <w:sz w:val="24"/>
        <w:szCs w:val="24"/>
        <w:lang w:val="en-PH" w:eastAsia="en-PH"/>
      </w:rPr>
      <w:t xml:space="preserve">Insert your company’s footer </w:t>
    </w:r>
  </w:p>
  <w:p w:rsidR="00EA440D" w:rsidRPr="008112BF" w:rsidRDefault="00EA440D" w:rsidP="00811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F95" w:rsidRDefault="000B6F95" w:rsidP="00EA440D">
      <w:pPr>
        <w:spacing w:after="0" w:line="240" w:lineRule="auto"/>
      </w:pPr>
      <w:r>
        <w:separator/>
      </w:r>
    </w:p>
  </w:footnote>
  <w:footnote w:type="continuationSeparator" w:id="0">
    <w:p w:rsidR="000B6F95" w:rsidRDefault="000B6F95" w:rsidP="00EA4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12BF" w:rsidRDefault="008112BF" w:rsidP="008112BF">
    <w:pPr>
      <w:pStyle w:val="Header"/>
      <w:jc w:val="center"/>
      <w:rPr>
        <w:rFonts w:ascii="Times New Roman" w:hAnsi="Times New Roman"/>
        <w:i/>
        <w:noProof/>
        <w:sz w:val="24"/>
        <w:szCs w:val="24"/>
        <w:lang w:val="en-PH" w:eastAsia="en-PH"/>
      </w:rPr>
    </w:pPr>
    <w:r>
      <w:rPr>
        <w:rFonts w:ascii="Times New Roman" w:hAnsi="Times New Roman"/>
        <w:i/>
        <w:noProof/>
        <w:sz w:val="24"/>
        <w:szCs w:val="24"/>
        <w:lang w:val="en-PH" w:eastAsia="en-PH"/>
      </w:rPr>
      <w:t>Insert your company’s letterhead or header</w:t>
    </w:r>
  </w:p>
  <w:p w:rsidR="00EA440D" w:rsidRDefault="00EA440D" w:rsidP="008112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96F1F"/>
    <w:multiLevelType w:val="hybridMultilevel"/>
    <w:tmpl w:val="66FE96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93C40"/>
    <w:multiLevelType w:val="hybridMultilevel"/>
    <w:tmpl w:val="B60C84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C0A8B"/>
    <w:multiLevelType w:val="hybridMultilevel"/>
    <w:tmpl w:val="932EC9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F2A67"/>
    <w:multiLevelType w:val="hybridMultilevel"/>
    <w:tmpl w:val="C41E54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9A5AEB"/>
    <w:multiLevelType w:val="hybridMultilevel"/>
    <w:tmpl w:val="C41E54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7717162"/>
    <w:multiLevelType w:val="hybridMultilevel"/>
    <w:tmpl w:val="D1FA14B8"/>
    <w:lvl w:ilvl="0" w:tplc="659C9A76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CED"/>
    <w:rsid w:val="000660BF"/>
    <w:rsid w:val="00090FAA"/>
    <w:rsid w:val="000B6F95"/>
    <w:rsid w:val="000C766F"/>
    <w:rsid w:val="00160B8A"/>
    <w:rsid w:val="001A4BA6"/>
    <w:rsid w:val="002210C0"/>
    <w:rsid w:val="00230D42"/>
    <w:rsid w:val="002A48A1"/>
    <w:rsid w:val="002D62DC"/>
    <w:rsid w:val="003A333A"/>
    <w:rsid w:val="00440546"/>
    <w:rsid w:val="00441D8A"/>
    <w:rsid w:val="00486A52"/>
    <w:rsid w:val="004A0821"/>
    <w:rsid w:val="004C0D19"/>
    <w:rsid w:val="004C4518"/>
    <w:rsid w:val="004F6C99"/>
    <w:rsid w:val="00587B91"/>
    <w:rsid w:val="00603476"/>
    <w:rsid w:val="006C4309"/>
    <w:rsid w:val="006E15CB"/>
    <w:rsid w:val="006E1C32"/>
    <w:rsid w:val="006F3CCD"/>
    <w:rsid w:val="008112BF"/>
    <w:rsid w:val="008269B0"/>
    <w:rsid w:val="008800F6"/>
    <w:rsid w:val="00891346"/>
    <w:rsid w:val="008E59C8"/>
    <w:rsid w:val="008F6CED"/>
    <w:rsid w:val="009B3715"/>
    <w:rsid w:val="009D7589"/>
    <w:rsid w:val="00A23072"/>
    <w:rsid w:val="00B05716"/>
    <w:rsid w:val="00B957E3"/>
    <w:rsid w:val="00BA7DFD"/>
    <w:rsid w:val="00BC7C03"/>
    <w:rsid w:val="00BC7E65"/>
    <w:rsid w:val="00C35C9A"/>
    <w:rsid w:val="00C43619"/>
    <w:rsid w:val="00C57B0A"/>
    <w:rsid w:val="00CB18E0"/>
    <w:rsid w:val="00D878A9"/>
    <w:rsid w:val="00DF0B3A"/>
    <w:rsid w:val="00DF1145"/>
    <w:rsid w:val="00E2383B"/>
    <w:rsid w:val="00E63C57"/>
    <w:rsid w:val="00EA440D"/>
    <w:rsid w:val="00ED4930"/>
    <w:rsid w:val="00F21553"/>
    <w:rsid w:val="00F4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56F47D"/>
  <w15:chartTrackingRefBased/>
  <w15:docId w15:val="{E8864105-2630-4C4D-BBFC-7C3FC1D4B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4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40D"/>
  </w:style>
  <w:style w:type="paragraph" w:styleId="Footer">
    <w:name w:val="footer"/>
    <w:basedOn w:val="Normal"/>
    <w:link w:val="FooterChar"/>
    <w:uiPriority w:val="99"/>
    <w:unhideWhenUsed/>
    <w:rsid w:val="00EA4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40D"/>
  </w:style>
  <w:style w:type="table" w:styleId="TableGrid">
    <w:name w:val="Table Grid"/>
    <w:basedOn w:val="TableNormal"/>
    <w:uiPriority w:val="39"/>
    <w:rsid w:val="006E1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23072"/>
    <w:rPr>
      <w:color w:val="808080"/>
    </w:rPr>
  </w:style>
  <w:style w:type="character" w:customStyle="1" w:styleId="Style1">
    <w:name w:val="Style1"/>
    <w:basedOn w:val="DefaultParagraphFont"/>
    <w:uiPriority w:val="1"/>
    <w:rsid w:val="00B957E3"/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B957E3"/>
    <w:rPr>
      <w:rFonts w:ascii="Times New Roman" w:hAnsi="Times New Roman"/>
      <w:sz w:val="20"/>
    </w:rPr>
  </w:style>
  <w:style w:type="paragraph" w:styleId="ListParagraph">
    <w:name w:val="List Paragraph"/>
    <w:basedOn w:val="Normal"/>
    <w:uiPriority w:val="34"/>
    <w:qFormat/>
    <w:rsid w:val="000C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Google%20Drive\PMS%201%20Everything\Recall\Proposed%20Revision%20of%20Recall%20Circular\Templates\Custom%20Office%20Templates\Trigger%20Evaluation%20(TEMPLATE%20B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00653-C085-417C-90D1-E7DFD02C91B7}"/>
      </w:docPartPr>
      <w:docPartBody>
        <w:p w:rsidR="00047EDB" w:rsidRDefault="009D6B1D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B76A4C79FB4499BA8868769EEF0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38AA7-5A4C-4F42-9CF0-25942D22068C}"/>
      </w:docPartPr>
      <w:docPartBody>
        <w:p w:rsidR="0084478F" w:rsidRDefault="00047EDB" w:rsidP="00047EDB">
          <w:pPr>
            <w:pStyle w:val="26B76A4C79FB4499BA8868769EEF079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A126A8231D42ECAA9C99445F26A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8DD83-B3A8-4F88-B9FA-DCAF4C47DDF2}"/>
      </w:docPartPr>
      <w:docPartBody>
        <w:p w:rsidR="0084478F" w:rsidRDefault="00047EDB" w:rsidP="00047EDB">
          <w:pPr>
            <w:pStyle w:val="B9A126A8231D42ECAA9C99445F26A03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C99AD2E1C8403C8EE75422A2BF5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73DFE-2252-445A-9F57-D5139E6A6CEC}"/>
      </w:docPartPr>
      <w:docPartBody>
        <w:p w:rsidR="0084478F" w:rsidRDefault="00047EDB" w:rsidP="00047EDB">
          <w:pPr>
            <w:pStyle w:val="55C99AD2E1C8403C8EE75422A2BF5A26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B67A8FEDB945DA91C645CF08DB3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71837-E9B5-478C-9EC4-82049DD8FF6A}"/>
      </w:docPartPr>
      <w:docPartBody>
        <w:p w:rsidR="00FB1382" w:rsidRDefault="0084478F" w:rsidP="0084478F">
          <w:pPr>
            <w:pStyle w:val="3FB67A8FEDB945DA91C645CF08DB3937"/>
          </w:pPr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7FEA27125E48D7BFEA09438EB7D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125D5-A6BB-48A3-B438-B036847778E6}"/>
      </w:docPartPr>
      <w:docPartBody>
        <w:p w:rsidR="00FB1382" w:rsidRDefault="0084478F" w:rsidP="0084478F">
          <w:pPr>
            <w:pStyle w:val="347FEA27125E48D7BFEA09438EB7D4E1"/>
          </w:pPr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603D7093444D578E4A492060D45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3079F-DED1-46EA-86E7-073045B75167}"/>
      </w:docPartPr>
      <w:docPartBody>
        <w:p w:rsidR="00FB1382" w:rsidRDefault="003C1C15" w:rsidP="003C1C15">
          <w:pPr>
            <w:pStyle w:val="4B603D7093444D578E4A492060D4555C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2E21C9E1982E4CA0B218A392B5EB4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67342-9627-4467-97BA-33FB78CD0195}"/>
      </w:docPartPr>
      <w:docPartBody>
        <w:p w:rsidR="00FB1382" w:rsidRDefault="0084478F" w:rsidP="0084478F">
          <w:pPr>
            <w:pStyle w:val="2E21C9E1982E4CA0B218A392B5EB46B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97182881A149AFBF5B70B608458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26F25A-1BF8-4898-96D5-CA3C738937DA}"/>
      </w:docPartPr>
      <w:docPartBody>
        <w:p w:rsidR="00FB1382" w:rsidRDefault="0084478F" w:rsidP="0084478F">
          <w:pPr>
            <w:pStyle w:val="7697182881A149AFBF5B70B6084585DA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E3739B0A694712BECB63BD6064E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E6AD4-C6FA-44B6-B4FD-C992BDF7D7D6}"/>
      </w:docPartPr>
      <w:docPartBody>
        <w:p w:rsidR="00FB1382" w:rsidRDefault="0084478F" w:rsidP="0084478F">
          <w:pPr>
            <w:pStyle w:val="78E3739B0A694712BECB63BD6064EE2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89FC5749594FB582BA65BCEDABB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3F772-210F-47A3-B344-1AB87532C61D}"/>
      </w:docPartPr>
      <w:docPartBody>
        <w:p w:rsidR="00FB1382" w:rsidRDefault="0084478F" w:rsidP="0084478F">
          <w:pPr>
            <w:pStyle w:val="8B89FC5749594FB582BA65BCEDABBDD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18049457BC4F78BAD35531FC62F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9E9DC-9D97-41BC-AAB2-6B20454C6B4F}"/>
      </w:docPartPr>
      <w:docPartBody>
        <w:p w:rsidR="00FB1382" w:rsidRDefault="0084478F" w:rsidP="0084478F">
          <w:pPr>
            <w:pStyle w:val="E118049457BC4F78BAD35531FC62FCA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2676F4BF7D494DABAE742E8F01C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4817D-20CC-415F-A7D0-1553E909D6FC}"/>
      </w:docPartPr>
      <w:docPartBody>
        <w:p w:rsidR="00FB1382" w:rsidRDefault="0084478F" w:rsidP="0084478F">
          <w:pPr>
            <w:pStyle w:val="CE2676F4BF7D494DABAE742E8F01C9E5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C7DA482DCF4B558C371201BC78E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6C660-EA7E-43D5-B0F8-1F07EA4DA302}"/>
      </w:docPartPr>
      <w:docPartBody>
        <w:p w:rsidR="00FB1382" w:rsidRDefault="003C1C15" w:rsidP="003C1C15">
          <w:pPr>
            <w:pStyle w:val="2EC7DA482DCF4B558C371201BC78E5A0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E75C522A71094D2399A4EE6C247EC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72875-EAE9-43AA-8D5D-FAFD8C6FC921}"/>
      </w:docPartPr>
      <w:docPartBody>
        <w:p w:rsidR="00FB1382" w:rsidRDefault="003C1C15" w:rsidP="003C1C15">
          <w:pPr>
            <w:pStyle w:val="E75C522A71094D2399A4EE6C247ECD79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EF32615FCF1D4897BAA827054EFF7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90B6E1-2655-4496-8675-63D9CA69869E}"/>
      </w:docPartPr>
      <w:docPartBody>
        <w:p w:rsidR="00FB1382" w:rsidRDefault="003C1C15" w:rsidP="003C1C15">
          <w:pPr>
            <w:pStyle w:val="EF32615FCF1D4897BAA827054EFF7F1B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FE585D1117DA4C5E96245B173E58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0B512-BA33-4F77-A25C-848E65E6E191}"/>
      </w:docPartPr>
      <w:docPartBody>
        <w:p w:rsidR="00FB1382" w:rsidRDefault="0084478F" w:rsidP="0084478F">
          <w:pPr>
            <w:pStyle w:val="FE585D1117DA4C5E96245B173E5835C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53AA112C0340B5AD6D28B61AB68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4E955-2C3A-4DDF-BAEF-5960C1106979}"/>
      </w:docPartPr>
      <w:docPartBody>
        <w:p w:rsidR="00FB1382" w:rsidRDefault="003C1C15" w:rsidP="003C1C15">
          <w:pPr>
            <w:pStyle w:val="7D53AA112C0340B5AD6D28B61AB68963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FACD48B9423D4F8E863502D529A89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A009C-A4BC-4EDE-8F16-954A15C6EE74}"/>
      </w:docPartPr>
      <w:docPartBody>
        <w:p w:rsidR="00FB1382" w:rsidRDefault="0084478F" w:rsidP="0084478F">
          <w:pPr>
            <w:pStyle w:val="FACD48B9423D4F8E863502D529A8966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A0A6E70F04298B404485F1F244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8F6F5-14EC-47E0-B841-856020CC7ADC}"/>
      </w:docPartPr>
      <w:docPartBody>
        <w:p w:rsidR="00FB1382" w:rsidRDefault="0084478F" w:rsidP="0084478F">
          <w:pPr>
            <w:pStyle w:val="FE6A0A6E70F04298B404485F1F24441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9B03DB93BF44D2B8FFD7A97ED41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2A853-4F2C-42B2-879B-A84093718AD9}"/>
      </w:docPartPr>
      <w:docPartBody>
        <w:p w:rsidR="00FB1382" w:rsidRDefault="0084478F" w:rsidP="0084478F">
          <w:pPr>
            <w:pStyle w:val="369B03DB93BF44D2B8FFD7A97ED415D9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E692E0BBA54D62AD05DAE334A5C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C8F0-7D8B-479B-9A0C-BBECAEB381E1}"/>
      </w:docPartPr>
      <w:docPartBody>
        <w:p w:rsidR="00FB1382" w:rsidRDefault="0084478F" w:rsidP="0084478F">
          <w:pPr>
            <w:pStyle w:val="46E692E0BBA54D62AD05DAE334A5CC0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4C23754E954EC78F16F59D7C580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37E64-B7C3-4294-962B-44D33ED4CAF0}"/>
      </w:docPartPr>
      <w:docPartBody>
        <w:p w:rsidR="00FB1382" w:rsidRDefault="0084478F" w:rsidP="0084478F">
          <w:pPr>
            <w:pStyle w:val="FD4C23754E954EC78F16F59D7C580B0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2703E0439D48E197CF5E6A60ED0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9F264-38FF-498A-BC6E-20598F43C366}"/>
      </w:docPartPr>
      <w:docPartBody>
        <w:p w:rsidR="00FB1382" w:rsidRDefault="0084478F" w:rsidP="0084478F">
          <w:pPr>
            <w:pStyle w:val="A12703E0439D48E197CF5E6A60ED02F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9BD5ED84904F39B0BFC4A7CED17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86C4F-23BD-4470-A6DE-0BA9273C8104}"/>
      </w:docPartPr>
      <w:docPartBody>
        <w:p w:rsidR="00FB1382" w:rsidRDefault="003C1C15" w:rsidP="003C1C15">
          <w:pPr>
            <w:pStyle w:val="EF9BD5ED84904F39B0BFC4A7CED171A4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EB8DB2D05F924673A8CC22AF99DC6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BABD8-695B-4293-9B2B-41223A3292D7}"/>
      </w:docPartPr>
      <w:docPartBody>
        <w:p w:rsidR="00FB1382" w:rsidRDefault="003C1C15" w:rsidP="003C1C15">
          <w:pPr>
            <w:pStyle w:val="EB8DB2D05F924673A8CC22AF99DC643C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D219701A673D4FFD9C9370D337657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56D53-2BDC-4035-9C9D-F2D8B2953598}"/>
      </w:docPartPr>
      <w:docPartBody>
        <w:p w:rsidR="00FB1382" w:rsidRDefault="003C1C15" w:rsidP="003C1C15">
          <w:pPr>
            <w:pStyle w:val="D219701A673D4FFD9C9370D337657BDA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E881F0D0F29B477086B773FF6DE49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95E90-7BA9-4C55-A6DA-6A311360C3CD}"/>
      </w:docPartPr>
      <w:docPartBody>
        <w:p w:rsidR="00FB1382" w:rsidRDefault="0084478F" w:rsidP="0084478F">
          <w:pPr>
            <w:pStyle w:val="E881F0D0F29B477086B773FF6DE49C2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195B9A45AB4D3FBB3D2455C7549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DF9C3-1AE8-4915-BB2F-C39F0A39DA50}"/>
      </w:docPartPr>
      <w:docPartBody>
        <w:p w:rsidR="00FB1382" w:rsidRDefault="003C1C15" w:rsidP="003C1C15">
          <w:pPr>
            <w:pStyle w:val="34195B9A45AB4D3FBB3D2455C7549B2D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47A31693079F46B7AAF1FB45F0E8A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1264A-BE6C-4B6C-8262-C2FC06984067}"/>
      </w:docPartPr>
      <w:docPartBody>
        <w:p w:rsidR="00FB1382" w:rsidRDefault="0084478F" w:rsidP="0084478F">
          <w:pPr>
            <w:pStyle w:val="47A31693079F46B7AAF1FB45F0E8A5A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23E74FA3C9475D851DDDBD13742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DB7D4-F93A-4F26-A2BB-DAC8905CBC3C}"/>
      </w:docPartPr>
      <w:docPartBody>
        <w:p w:rsidR="00FB1382" w:rsidRDefault="0084478F" w:rsidP="0084478F">
          <w:pPr>
            <w:pStyle w:val="0023E74FA3C9475D851DDDBD13742CC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D584C2CD5147E198A43180FEE09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2A026-BF99-4F2B-80F6-1F446FF2CE94}"/>
      </w:docPartPr>
      <w:docPartBody>
        <w:p w:rsidR="00FB1382" w:rsidRDefault="0084478F" w:rsidP="0084478F">
          <w:pPr>
            <w:pStyle w:val="9ED584C2CD5147E198A43180FEE09AC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A20B8E757A4D87A501C999FAD3E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246A7-DBA3-4753-A239-98EFD2D5AD10}"/>
      </w:docPartPr>
      <w:docPartBody>
        <w:p w:rsidR="00FB1382" w:rsidRDefault="0084478F" w:rsidP="0084478F">
          <w:pPr>
            <w:pStyle w:val="E9A20B8E757A4D87A501C999FAD3E24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A2CCE1EF464870BB334483236D8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5DD74-7A29-40C5-AD41-BCF2C4F717E0}"/>
      </w:docPartPr>
      <w:docPartBody>
        <w:p w:rsidR="00FB1382" w:rsidRDefault="0084478F" w:rsidP="0084478F">
          <w:pPr>
            <w:pStyle w:val="E8A2CCE1EF464870BB334483236D862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925383A67F413E9410AC0F7446B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9BDB22-51A7-4472-A686-A27B9F32E818}"/>
      </w:docPartPr>
      <w:docPartBody>
        <w:p w:rsidR="00FB1382" w:rsidRDefault="0084478F" w:rsidP="0084478F">
          <w:pPr>
            <w:pStyle w:val="52925383A67F413E9410AC0F7446BE6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9968EF26224CD6A2CF26673C534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DCEC4-A5DF-4B68-A30F-BA9C3CC4D90B}"/>
      </w:docPartPr>
      <w:docPartBody>
        <w:p w:rsidR="00FB1382" w:rsidRDefault="003C1C15" w:rsidP="003C1C15">
          <w:pPr>
            <w:pStyle w:val="0A9968EF26224CD6A2CF26673C53471E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6077105E759A44D68CD72711307A5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8D3789-7F03-4629-8D2D-93BFBD7FDDE8}"/>
      </w:docPartPr>
      <w:docPartBody>
        <w:p w:rsidR="00FB1382" w:rsidRDefault="003C1C15" w:rsidP="003C1C15">
          <w:pPr>
            <w:pStyle w:val="6077105E759A44D68CD72711307A562C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45A5D6188AC4414EA5D6CC1044650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82A10-E72C-4FD5-966A-77AB14DC6428}"/>
      </w:docPartPr>
      <w:docPartBody>
        <w:p w:rsidR="00FB1382" w:rsidRDefault="003C1C15" w:rsidP="003C1C15">
          <w:pPr>
            <w:pStyle w:val="45A5D6188AC4414EA5D6CC1044650811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42F23852015649069B0B50350F342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E685A0-84FB-4E24-8F46-949AE333092F}"/>
      </w:docPartPr>
      <w:docPartBody>
        <w:p w:rsidR="00FB1382" w:rsidRDefault="0084478F" w:rsidP="0084478F">
          <w:pPr>
            <w:pStyle w:val="42F23852015649069B0B50350F342C3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CBE2A6171F4AE0A1B899CE539C2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FCA3F-8C4D-452B-A6DF-A8B2F5581A54}"/>
      </w:docPartPr>
      <w:docPartBody>
        <w:p w:rsidR="00FB1382" w:rsidRDefault="003C1C15" w:rsidP="003C1C15">
          <w:pPr>
            <w:pStyle w:val="4ACBE2A6171F4AE0A1B899CE539C262C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E4DF116B5DF64C3EAC0EF40A2ACAA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51FD2-BD25-49DE-8DFB-BA07D803899D}"/>
      </w:docPartPr>
      <w:docPartBody>
        <w:p w:rsidR="00FB1382" w:rsidRDefault="0084478F" w:rsidP="0084478F">
          <w:pPr>
            <w:pStyle w:val="E4DF116B5DF64C3EAC0EF40A2ACAAF56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34A30B2F0E4A74B86EA5CAA519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99B8F-F27B-4C70-AD0A-F8D1F9C47099}"/>
      </w:docPartPr>
      <w:docPartBody>
        <w:p w:rsidR="00FB1382" w:rsidRDefault="0084478F" w:rsidP="0084478F">
          <w:pPr>
            <w:pStyle w:val="C734A30B2F0E4A74B86EA5CAA519733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1BDD5967A34EF0ADC036864990B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88694-F4C3-4381-B687-5B827E461B7D}"/>
      </w:docPartPr>
      <w:docPartBody>
        <w:p w:rsidR="00FB1382" w:rsidRDefault="0084478F" w:rsidP="0084478F">
          <w:pPr>
            <w:pStyle w:val="BE1BDD5967A34EF0ADC036864990BFE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AA3967C2F74F389111FEC0B5C6E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17993-7DEE-47AF-A024-00D7B5BF71E4}"/>
      </w:docPartPr>
      <w:docPartBody>
        <w:p w:rsidR="00FB1382" w:rsidRDefault="0084478F" w:rsidP="0084478F">
          <w:pPr>
            <w:pStyle w:val="BAAA3967C2F74F389111FEC0B5C6EFA5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5645123EF346DFBD099E7756FF9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D4D97-229F-403F-95C6-722CB82E33BF}"/>
      </w:docPartPr>
      <w:docPartBody>
        <w:p w:rsidR="00FB1382" w:rsidRDefault="0084478F" w:rsidP="0084478F">
          <w:pPr>
            <w:pStyle w:val="A15645123EF346DFBD099E7756FF955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96417C553A4CE9A0C4461DBAEA8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0D3891-7607-4738-AB76-4E8EE3B3507C}"/>
      </w:docPartPr>
      <w:docPartBody>
        <w:p w:rsidR="00FB1382" w:rsidRDefault="0084478F" w:rsidP="0084478F">
          <w:pPr>
            <w:pStyle w:val="AA96417C553A4CE9A0C4461DBAEA843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DED42477544D3798C0C3011282C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5FDBE-8722-42EE-85F7-83034F568DAC}"/>
      </w:docPartPr>
      <w:docPartBody>
        <w:p w:rsidR="00FB1382" w:rsidRDefault="003C1C15" w:rsidP="003C1C15">
          <w:pPr>
            <w:pStyle w:val="07DED42477544D3798C0C3011282C183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F6CFAECB74D74A19958C52800159F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5F39A-8EA3-4168-A59A-2C5E343E0573}"/>
      </w:docPartPr>
      <w:docPartBody>
        <w:p w:rsidR="00FB1382" w:rsidRDefault="003C1C15" w:rsidP="003C1C15">
          <w:pPr>
            <w:pStyle w:val="F6CFAECB74D74A19958C52800159F367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650EB5B186B745B5BFCA18E70DE94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F2D6D-E6CA-4C30-A6C1-6B0ED74B5B80}"/>
      </w:docPartPr>
      <w:docPartBody>
        <w:p w:rsidR="00FB1382" w:rsidRDefault="003C1C15" w:rsidP="003C1C15">
          <w:pPr>
            <w:pStyle w:val="650EB5B186B745B5BFCA18E70DE94020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33BD472FE2DA4C86B1D74BCAE5F29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EB430-63DA-4F0F-9490-3601B6643515}"/>
      </w:docPartPr>
      <w:docPartBody>
        <w:p w:rsidR="00FB1382" w:rsidRDefault="0084478F" w:rsidP="0084478F">
          <w:pPr>
            <w:pStyle w:val="33BD472FE2DA4C86B1D74BCAE5F29BD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9C71B27C66412EB2F5C6E62D900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45CB9-C8A1-45D1-A648-9D58AB17E3FC}"/>
      </w:docPartPr>
      <w:docPartBody>
        <w:p w:rsidR="00FB1382" w:rsidRDefault="003C1C15" w:rsidP="003C1C15">
          <w:pPr>
            <w:pStyle w:val="FF9C71B27C66412EB2F5C6E62D900C9D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2F615637BAC64C49AB1D1E8D05D00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520E3-826A-439F-BF47-83E012B827DB}"/>
      </w:docPartPr>
      <w:docPartBody>
        <w:p w:rsidR="00FB1382" w:rsidRDefault="0084478F" w:rsidP="0084478F">
          <w:pPr>
            <w:pStyle w:val="2F615637BAC64C49AB1D1E8D05D00F6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D032647F3C49A091F5077284A17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9D2F2-38D8-4AD0-9568-6D9C5170824A}"/>
      </w:docPartPr>
      <w:docPartBody>
        <w:p w:rsidR="00FB1382" w:rsidRDefault="0084478F" w:rsidP="0084478F">
          <w:pPr>
            <w:pStyle w:val="5CD032647F3C49A091F5077284A172D5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1338EAC22646E6B74F626BB72C0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829C6-68B3-439B-8A37-84F084842620}"/>
      </w:docPartPr>
      <w:docPartBody>
        <w:p w:rsidR="00FB1382" w:rsidRDefault="0084478F" w:rsidP="0084478F">
          <w:pPr>
            <w:pStyle w:val="BA1338EAC22646E6B74F626BB72C0CD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77ED8B52A1441390AEC5E7E5537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547692-F196-4411-9D47-A685521799E6}"/>
      </w:docPartPr>
      <w:docPartBody>
        <w:p w:rsidR="00FB1382" w:rsidRDefault="0084478F" w:rsidP="0084478F">
          <w:pPr>
            <w:pStyle w:val="9777ED8B52A1441390AEC5E7E55373C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3519C778FB430D8603A232124C59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540D2-185F-490F-AD9F-FC6ED20B4883}"/>
      </w:docPartPr>
      <w:docPartBody>
        <w:p w:rsidR="00FB1382" w:rsidRDefault="0084478F" w:rsidP="0084478F">
          <w:pPr>
            <w:pStyle w:val="773519C778FB430D8603A232124C59E8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87834CF87D4F728BDDA9DBAAC99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C433D-B3C6-449B-BAF3-FADCA2A610B8}"/>
      </w:docPartPr>
      <w:docPartBody>
        <w:p w:rsidR="00FB1382" w:rsidRDefault="0084478F" w:rsidP="0084478F">
          <w:pPr>
            <w:pStyle w:val="8C87834CF87D4F728BDDA9DBAAC99408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5FDCF1A1C64FA6B21C52CB1854B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85EF1-469D-4CCA-A839-F808F36E0888}"/>
      </w:docPartPr>
      <w:docPartBody>
        <w:p w:rsidR="00FB1382" w:rsidRDefault="003C1C15" w:rsidP="003C1C15">
          <w:pPr>
            <w:pStyle w:val="485FDCF1A1C64FA6B21C52CB1854BE4C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2304B94F3EDF4687A087860DD3660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E7FDD-C375-491E-A38F-DADE9C1CF4A9}"/>
      </w:docPartPr>
      <w:docPartBody>
        <w:p w:rsidR="00FB1382" w:rsidRDefault="003C1C15" w:rsidP="003C1C15">
          <w:pPr>
            <w:pStyle w:val="2304B94F3EDF4687A087860DD3660893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AB2DA06CB49E4AE4A0B69F96E02C7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368CB-47A7-4ABF-8442-B96AEC516B9A}"/>
      </w:docPartPr>
      <w:docPartBody>
        <w:p w:rsidR="00FB1382" w:rsidRDefault="003C1C15" w:rsidP="003C1C15">
          <w:pPr>
            <w:pStyle w:val="AB2DA06CB49E4AE4A0B69F96E02C7683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A3F44D66AD72409590F55A6D957DEF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A3112-4582-4556-B505-DAA2A36B5197}"/>
      </w:docPartPr>
      <w:docPartBody>
        <w:p w:rsidR="00FB1382" w:rsidRDefault="0084478F" w:rsidP="0084478F">
          <w:pPr>
            <w:pStyle w:val="A3F44D66AD72409590F55A6D957DEF59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5EE4851FB44111BB4C480ADA529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B3F9B-7383-41F6-BF81-7DAD0E60CCC0}"/>
      </w:docPartPr>
      <w:docPartBody>
        <w:p w:rsidR="00FB1382" w:rsidRDefault="003C1C15" w:rsidP="003C1C15">
          <w:pPr>
            <w:pStyle w:val="765EE4851FB44111BB4C480ADA52929A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606744435F084CCEB9B40523FE716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93678-BE4F-4837-BFA3-99DA18AE476B}"/>
      </w:docPartPr>
      <w:docPartBody>
        <w:p w:rsidR="00FB1382" w:rsidRDefault="0084478F" w:rsidP="0084478F">
          <w:pPr>
            <w:pStyle w:val="606744435F084CCEB9B40523FE716C3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EFB3BDBF95400F858A4E9A358EF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CD3D5-BDBE-416B-93E9-B31D1D0EB101}"/>
      </w:docPartPr>
      <w:docPartBody>
        <w:p w:rsidR="00FB1382" w:rsidRDefault="0084478F" w:rsidP="0084478F">
          <w:pPr>
            <w:pStyle w:val="A2EFB3BDBF95400F858A4E9A358EFE5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4E7DB57FE24422AE87A871520D6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F36ED-4E91-4360-9A87-E143D83A7812}"/>
      </w:docPartPr>
      <w:docPartBody>
        <w:p w:rsidR="00FB1382" w:rsidRDefault="0084478F" w:rsidP="0084478F">
          <w:pPr>
            <w:pStyle w:val="784E7DB57FE24422AE87A871520D64F9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24F719FB624A07AF89C11AF44C9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1382-81C2-4E98-98B7-D6B3E49A4E02}"/>
      </w:docPartPr>
      <w:docPartBody>
        <w:p w:rsidR="00FB1382" w:rsidRDefault="0084478F" w:rsidP="0084478F">
          <w:pPr>
            <w:pStyle w:val="3624F719FB624A07AF89C11AF44C964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401B15B42E41F1923512CCC7B68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3B82E-80FF-4E3A-B41C-B3404021E276}"/>
      </w:docPartPr>
      <w:docPartBody>
        <w:p w:rsidR="00FB1382" w:rsidRDefault="0084478F" w:rsidP="0084478F">
          <w:pPr>
            <w:pStyle w:val="89401B15B42E41F1923512CCC7B68DF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AB3FC5CF504E45950FB5A8598E6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6CCDC-90E9-4C46-825F-1B7FD94173A7}"/>
      </w:docPartPr>
      <w:docPartBody>
        <w:p w:rsidR="00FB1382" w:rsidRDefault="0084478F" w:rsidP="0084478F">
          <w:pPr>
            <w:pStyle w:val="99AB3FC5CF504E45950FB5A8598E62F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8BFBEB72F94EEF9C643A69E24D0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B10A4-02A1-4B29-BD4B-7D7F08FC9B42}"/>
      </w:docPartPr>
      <w:docPartBody>
        <w:p w:rsidR="00FB1382" w:rsidRDefault="003C1C15" w:rsidP="003C1C15">
          <w:pPr>
            <w:pStyle w:val="6B8BFBEB72F94EEF9C643A69E24D0AEE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3F1329D556C14D0EAD9B2C0859662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670B1-C2E8-4AFF-9E33-C0E3DBD43315}"/>
      </w:docPartPr>
      <w:docPartBody>
        <w:p w:rsidR="00FB1382" w:rsidRDefault="003C1C15" w:rsidP="003C1C15">
          <w:pPr>
            <w:pStyle w:val="3F1329D556C14D0EAD9B2C085966284B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95CD198A1DDB4294A4798A936FD58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36C52-6EAA-4028-87F6-7D61CD463305}"/>
      </w:docPartPr>
      <w:docPartBody>
        <w:p w:rsidR="00FB1382" w:rsidRDefault="003C1C15" w:rsidP="003C1C15">
          <w:pPr>
            <w:pStyle w:val="95CD198A1DDB4294A4798A936FD58470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928307EA9BA940BC8D32C6228F1F9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CB805-6CFA-4409-9F9A-AED06BCAAE2A}"/>
      </w:docPartPr>
      <w:docPartBody>
        <w:p w:rsidR="00FB1382" w:rsidRDefault="0084478F" w:rsidP="0084478F">
          <w:pPr>
            <w:pStyle w:val="928307EA9BA940BC8D32C6228F1F9E4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42950DBF4F4270AE1930B3BB611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CE4A7-2CBC-47D6-A5FD-6CAB094F4DF9}"/>
      </w:docPartPr>
      <w:docPartBody>
        <w:p w:rsidR="00FB1382" w:rsidRDefault="003C1C15" w:rsidP="003C1C15">
          <w:pPr>
            <w:pStyle w:val="3842950DBF4F4270AE1930B3BB6118D2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7A0AEB44457448E6807F621977A35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397F8-1784-41D7-A910-DF72D29C539C}"/>
      </w:docPartPr>
      <w:docPartBody>
        <w:p w:rsidR="00FB1382" w:rsidRDefault="0084478F" w:rsidP="0084478F">
          <w:pPr>
            <w:pStyle w:val="7A0AEB44457448E6807F621977A3548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B8AF43DEFD4A479FE63088A1B23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84BE4A-6CC9-4A89-A817-20F04BA7CAAA}"/>
      </w:docPartPr>
      <w:docPartBody>
        <w:p w:rsidR="00FB1382" w:rsidRDefault="0084478F" w:rsidP="0084478F">
          <w:pPr>
            <w:pStyle w:val="35B8AF43DEFD4A479FE63088A1B2308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F010997FEC4AEE9F889BE389410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0F03E-559E-4F8C-A3CD-D1D61494AD86}"/>
      </w:docPartPr>
      <w:docPartBody>
        <w:p w:rsidR="00FB1382" w:rsidRDefault="0084478F" w:rsidP="0084478F">
          <w:pPr>
            <w:pStyle w:val="11F010997FEC4AEE9F889BE3894106E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45F7025A0E4E0E820A6F15B47BF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8EA7B-FB57-4D9F-BBA8-D4F9E48BE7F3}"/>
      </w:docPartPr>
      <w:docPartBody>
        <w:p w:rsidR="00FB1382" w:rsidRDefault="0084478F" w:rsidP="0084478F">
          <w:pPr>
            <w:pStyle w:val="F445F7025A0E4E0E820A6F15B47BFAF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D0EC4B5E574890B6BA5E38A8BC0B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B9F78-6676-4A46-8EB2-FDAF4E4F9CFA}"/>
      </w:docPartPr>
      <w:docPartBody>
        <w:p w:rsidR="00FB1382" w:rsidRDefault="0084478F" w:rsidP="0084478F">
          <w:pPr>
            <w:pStyle w:val="3AD0EC4B5E574890B6BA5E38A8BC0BF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60BB2CE0704A1CB15A4C2BA12C2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02469-1017-4ECF-9C38-B0EE5BA4EC58}"/>
      </w:docPartPr>
      <w:docPartBody>
        <w:p w:rsidR="00FB1382" w:rsidRDefault="0084478F" w:rsidP="0084478F">
          <w:pPr>
            <w:pStyle w:val="3960BB2CE0704A1CB15A4C2BA12C279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E805D6A86F40B98868FA29A14AAF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BDFCD-5BEC-4E39-88D5-34C74AD3DCF8}"/>
      </w:docPartPr>
      <w:docPartBody>
        <w:p w:rsidR="00FB1382" w:rsidRDefault="003C1C15" w:rsidP="003C1C15">
          <w:pPr>
            <w:pStyle w:val="0DE805D6A86F40B98868FA29A14AAF42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9D1FEDCD538E43858E42A994B9E69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60A29-4DBF-40FE-9154-BA17A6460B60}"/>
      </w:docPartPr>
      <w:docPartBody>
        <w:p w:rsidR="00FB1382" w:rsidRDefault="003C1C15" w:rsidP="003C1C15">
          <w:pPr>
            <w:pStyle w:val="9D1FEDCD538E43858E42A994B9E69348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4420820C86394DA5BAB6F26849DA2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3E694-7DE2-4245-B5A1-D34231DD238D}"/>
      </w:docPartPr>
      <w:docPartBody>
        <w:p w:rsidR="00FB1382" w:rsidRDefault="003C1C15" w:rsidP="003C1C15">
          <w:pPr>
            <w:pStyle w:val="4420820C86394DA5BAB6F26849DA2CDB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6E29922ACFBF4C7CBE29459D3BDE6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D3BFD-74D2-4734-987D-691DFE41C75E}"/>
      </w:docPartPr>
      <w:docPartBody>
        <w:p w:rsidR="00FB1382" w:rsidRDefault="0084478F" w:rsidP="0084478F">
          <w:pPr>
            <w:pStyle w:val="6E29922ACFBF4C7CBE29459D3BDE67C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C082AEF5274A7DBEC20F6258CC3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42A6F-3FA9-43E2-BFDF-1070F83477F8}"/>
      </w:docPartPr>
      <w:docPartBody>
        <w:p w:rsidR="00FB1382" w:rsidRDefault="003C1C15" w:rsidP="003C1C15">
          <w:pPr>
            <w:pStyle w:val="B8C082AEF5274A7DBEC20F6258CC3124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8C3F1DBC028845D5824B9868E4A6C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6ED0C-C505-40BE-A736-483A7EA10CFB}"/>
      </w:docPartPr>
      <w:docPartBody>
        <w:p w:rsidR="00FB1382" w:rsidRDefault="0084478F" w:rsidP="0084478F">
          <w:pPr>
            <w:pStyle w:val="8C3F1DBC028845D5824B9868E4A6CAF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F4F06378C046FD9BBCE215DA24F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E2AB8-0D18-4B5D-A586-249274760253}"/>
      </w:docPartPr>
      <w:docPartBody>
        <w:p w:rsidR="00FB1382" w:rsidRDefault="0084478F" w:rsidP="0084478F">
          <w:pPr>
            <w:pStyle w:val="94F4F06378C046FD9BBCE215DA24F4F5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79D3D27FF54425BD83EA53515DC2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B6C3E-9494-48FD-A23A-DC19482752F8}"/>
      </w:docPartPr>
      <w:docPartBody>
        <w:p w:rsidR="00FB1382" w:rsidRDefault="0084478F" w:rsidP="0084478F">
          <w:pPr>
            <w:pStyle w:val="C379D3D27FF54425BD83EA53515DC2EA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331F60D55C4A21AE60D0BE3BAFC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270E8-6B96-4D3D-A2C1-CDAD0AAB54A7}"/>
      </w:docPartPr>
      <w:docPartBody>
        <w:p w:rsidR="00FB1382" w:rsidRDefault="0084478F" w:rsidP="0084478F">
          <w:pPr>
            <w:pStyle w:val="FE331F60D55C4A21AE60D0BE3BAFC47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5C493949C64B088448DE2CF912D3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846C3-9D8C-4046-922E-B5361AC4D141}"/>
      </w:docPartPr>
      <w:docPartBody>
        <w:p w:rsidR="00FB1382" w:rsidRDefault="0084478F" w:rsidP="0084478F">
          <w:pPr>
            <w:pStyle w:val="AA5C493949C64B088448DE2CF912D36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6A8F65F43245E49FF67266F2444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ECE7B-C1B8-4C7B-A7BD-A586B99DA669}"/>
      </w:docPartPr>
      <w:docPartBody>
        <w:p w:rsidR="00FB1382" w:rsidRDefault="0084478F" w:rsidP="0084478F">
          <w:pPr>
            <w:pStyle w:val="1F6A8F65F43245E49FF67266F244464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F819A611834A2DB003BB8493BFD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F1BE6-25B2-4F84-B882-B547913312D9}"/>
      </w:docPartPr>
      <w:docPartBody>
        <w:p w:rsidR="00FB1382" w:rsidRDefault="003C1C15" w:rsidP="003C1C15">
          <w:pPr>
            <w:pStyle w:val="65F819A611834A2DB003BB8493BFD82C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861AB0885D814149A679C98932F00A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F2BBB-6B2A-4761-BCAA-5315C2C507E6}"/>
      </w:docPartPr>
      <w:docPartBody>
        <w:p w:rsidR="00FB1382" w:rsidRDefault="003C1C15" w:rsidP="003C1C15">
          <w:pPr>
            <w:pStyle w:val="861AB0885D814149A679C98932F00A6C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85B031427EBE4431BF442852BAFE3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198A3-1A55-43C3-A9C1-C5D5851DB8F5}"/>
      </w:docPartPr>
      <w:docPartBody>
        <w:p w:rsidR="00FB1382" w:rsidRDefault="003C1C15" w:rsidP="003C1C15">
          <w:pPr>
            <w:pStyle w:val="85B031427EBE4431BF442852BAFE3B64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EB255A5CEB8045DD87CB5E33859A1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BD4C1-8DFD-49E1-8538-ECA01984BB7D}"/>
      </w:docPartPr>
      <w:docPartBody>
        <w:p w:rsidR="00FB1382" w:rsidRDefault="0084478F" w:rsidP="0084478F">
          <w:pPr>
            <w:pStyle w:val="EB255A5CEB8045DD87CB5E33859A16E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5C53A90412442A877AEA8D4C582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81185-479F-458E-B89A-0BD2A0DAFC93}"/>
      </w:docPartPr>
      <w:docPartBody>
        <w:p w:rsidR="00FB1382" w:rsidRDefault="003C1C15" w:rsidP="003C1C15">
          <w:pPr>
            <w:pStyle w:val="EA5C53A90412442A877AEA8D4C582C2D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4F8850CD79FB4B72840118F17D9B0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12C36-A3C9-4190-85E1-CB5F5D5B2E5C}"/>
      </w:docPartPr>
      <w:docPartBody>
        <w:p w:rsidR="00FB1382" w:rsidRDefault="0084478F" w:rsidP="0084478F">
          <w:pPr>
            <w:pStyle w:val="4F8850CD79FB4B72840118F17D9B0E2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39DD42C1C5441A9D2C54E7395AF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E9C73-55A7-437A-8ECA-B175C2BD2CB9}"/>
      </w:docPartPr>
      <w:docPartBody>
        <w:p w:rsidR="00FB1382" w:rsidRDefault="0084478F" w:rsidP="0084478F">
          <w:pPr>
            <w:pStyle w:val="C039DD42C1C5441A9D2C54E7395AF4E8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63E04536F8472FB1B2E4B2878F8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E1735-AFE2-4458-A211-AD8594740DF4}"/>
      </w:docPartPr>
      <w:docPartBody>
        <w:p w:rsidR="00FB1382" w:rsidRDefault="0084478F" w:rsidP="0084478F">
          <w:pPr>
            <w:pStyle w:val="9463E04536F8472FB1B2E4B2878F8236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06AAE6887548AAA0C7943596120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27B73B-D7CC-4261-9BB2-0C6F8B974B89}"/>
      </w:docPartPr>
      <w:docPartBody>
        <w:p w:rsidR="00FB1382" w:rsidRDefault="0084478F" w:rsidP="0084478F">
          <w:pPr>
            <w:pStyle w:val="4706AAE6887548AAA0C79435961209C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EED927295E4CEBBE1F9601D51BA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026E5-66F6-4738-B1A6-DD2308744E29}"/>
      </w:docPartPr>
      <w:docPartBody>
        <w:p w:rsidR="00FB1382" w:rsidRDefault="0084478F" w:rsidP="0084478F">
          <w:pPr>
            <w:pStyle w:val="4CEED927295E4CEBBE1F9601D51BAEDA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9DE6C289A349C691126D2E67683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F5338-A7EE-49D3-9BCE-546F26E8D54B}"/>
      </w:docPartPr>
      <w:docPartBody>
        <w:p w:rsidR="00FB1382" w:rsidRDefault="0084478F" w:rsidP="0084478F">
          <w:pPr>
            <w:pStyle w:val="589DE6C289A349C691126D2E67683565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5170EA8EC0419994986C526D737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AD364-BB7E-4599-A7F6-9D5B6F347A28}"/>
      </w:docPartPr>
      <w:docPartBody>
        <w:p w:rsidR="00FB1382" w:rsidRDefault="003C1C15" w:rsidP="003C1C15">
          <w:pPr>
            <w:pStyle w:val="395170EA8EC0419994986C526D737EE5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7E4865A7853D4F35A18F9A6C9ADED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EF48F-DEED-4E4B-B270-83A394FF6A9C}"/>
      </w:docPartPr>
      <w:docPartBody>
        <w:p w:rsidR="00FB1382" w:rsidRDefault="003C1C15" w:rsidP="003C1C15">
          <w:pPr>
            <w:pStyle w:val="7E4865A7853D4F35A18F9A6C9ADED90D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4EA2658BE8F34751BB22F403156DE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38AA6-596E-4125-BDC5-00B13697B8F3}"/>
      </w:docPartPr>
      <w:docPartBody>
        <w:p w:rsidR="00FB1382" w:rsidRDefault="003C1C15" w:rsidP="003C1C15">
          <w:pPr>
            <w:pStyle w:val="4EA2658BE8F34751BB22F403156DE2FF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1DE28C25A9144B03A6E6E60024998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5EA17-63B2-40D3-85DF-9B5093ECB23E}"/>
      </w:docPartPr>
      <w:docPartBody>
        <w:p w:rsidR="00FB1382" w:rsidRDefault="0084478F" w:rsidP="0084478F">
          <w:pPr>
            <w:pStyle w:val="1DE28C25A9144B03A6E6E60024998CE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AF87EF468547C4B913EC1C2298D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71DE1-3D47-4046-A613-618B2B33D841}"/>
      </w:docPartPr>
      <w:docPartBody>
        <w:p w:rsidR="00FB1382" w:rsidRDefault="003C1C15" w:rsidP="003C1C15">
          <w:pPr>
            <w:pStyle w:val="ADAF87EF468547C4B913EC1C2298DBCE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65E63A4D9AD54841B2FBED95BB571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E5AD7-4F24-4F92-BAF0-2061348F3AF8}"/>
      </w:docPartPr>
      <w:docPartBody>
        <w:p w:rsidR="00FB1382" w:rsidRDefault="0084478F" w:rsidP="0084478F">
          <w:pPr>
            <w:pStyle w:val="65E63A4D9AD54841B2FBED95BB5711E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99FCBB72DA4BB5BDF9BBD09C6BB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B1CE5A-763D-4DDC-9408-298CD74A46CD}"/>
      </w:docPartPr>
      <w:docPartBody>
        <w:p w:rsidR="00FB1382" w:rsidRDefault="0084478F" w:rsidP="0084478F">
          <w:pPr>
            <w:pStyle w:val="5A99FCBB72DA4BB5BDF9BBD09C6BB46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BB46992E6A4E448221A65E765B0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99B89-3864-4281-BEF3-C1BEE4800758}"/>
      </w:docPartPr>
      <w:docPartBody>
        <w:p w:rsidR="00FB1382" w:rsidRDefault="0084478F" w:rsidP="0084478F">
          <w:pPr>
            <w:pStyle w:val="31BB46992E6A4E448221A65E765B0CB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FEDC955B054996804CE0B79BAD0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811B6-D7B8-4CDE-A775-3FA416053078}"/>
      </w:docPartPr>
      <w:docPartBody>
        <w:p w:rsidR="00FB1382" w:rsidRDefault="0084478F" w:rsidP="0084478F">
          <w:pPr>
            <w:pStyle w:val="1EFEDC955B054996804CE0B79BAD09A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48E483311248E99DCC57E06689D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78B8C-EB59-47D6-9787-F5FC2313DCE2}"/>
      </w:docPartPr>
      <w:docPartBody>
        <w:p w:rsidR="00FB1382" w:rsidRDefault="0084478F" w:rsidP="0084478F">
          <w:pPr>
            <w:pStyle w:val="5348E483311248E99DCC57E06689DDBE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9B1DA065584FCF98C4B4F5C953B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9D645-FB58-4E38-B68E-E80B724EE3ED}"/>
      </w:docPartPr>
      <w:docPartBody>
        <w:p w:rsidR="00FB1382" w:rsidRDefault="0084478F" w:rsidP="0084478F">
          <w:pPr>
            <w:pStyle w:val="6F9B1DA065584FCF98C4B4F5C953B2B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A7455DF89D41798CDEFE5F8437D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250DA-ABA4-4AA0-814F-AB7FEC6D59E6}"/>
      </w:docPartPr>
      <w:docPartBody>
        <w:p w:rsidR="00FB1382" w:rsidRDefault="003C1C15" w:rsidP="003C1C15">
          <w:pPr>
            <w:pStyle w:val="16A7455DF89D41798CDEFE5F8437DC42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E5D7D9639C98477B9C3579440F4B6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C7B1F-BC19-457F-942A-0B519351886F}"/>
      </w:docPartPr>
      <w:docPartBody>
        <w:p w:rsidR="00FB1382" w:rsidRDefault="003C1C15" w:rsidP="003C1C15">
          <w:pPr>
            <w:pStyle w:val="E5D7D9639C98477B9C3579440F4B6EB9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2B36F42D43BC4FF98ABE21904B2FF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25519F-F495-43FB-A6C0-99BCA73EC079}"/>
      </w:docPartPr>
      <w:docPartBody>
        <w:p w:rsidR="00FB1382" w:rsidRDefault="003C1C15" w:rsidP="003C1C15">
          <w:pPr>
            <w:pStyle w:val="2B36F42D43BC4FF98ABE21904B2FF5EC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1D2BF6765D37454C93F340A8F43BC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CBBB7-13F0-4E33-AD4E-6C0784B51209}"/>
      </w:docPartPr>
      <w:docPartBody>
        <w:p w:rsidR="00FB1382" w:rsidRDefault="0084478F" w:rsidP="0084478F">
          <w:pPr>
            <w:pStyle w:val="1D2BF6765D37454C93F340A8F43BC9F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29227B5F184413A257AD8CB6142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FDC6C0-1513-4ED7-ADF4-B15987D1CC11}"/>
      </w:docPartPr>
      <w:docPartBody>
        <w:p w:rsidR="00FB1382" w:rsidRDefault="003C1C15" w:rsidP="003C1C15">
          <w:pPr>
            <w:pStyle w:val="7C29227B5F184413A257AD8CB614226D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4929AC6B1D7D40128EDE96202798E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3179C-2019-4833-88E2-8001631BAE94}"/>
      </w:docPartPr>
      <w:docPartBody>
        <w:p w:rsidR="00FB1382" w:rsidRDefault="0084478F" w:rsidP="0084478F">
          <w:pPr>
            <w:pStyle w:val="4929AC6B1D7D40128EDE96202798ECDA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32439A215B42A9A2A4B0BFC66BD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8579E-688A-4E68-B315-CF8DA47000F0}"/>
      </w:docPartPr>
      <w:docPartBody>
        <w:p w:rsidR="00FB1382" w:rsidRDefault="0084478F" w:rsidP="0084478F">
          <w:pPr>
            <w:pStyle w:val="5B32439A215B42A9A2A4B0BFC66BD956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0ADD48C0AA4483B2E93D89ECAD6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3B250-2C71-4C6E-BFE3-6A11126E1D49}"/>
      </w:docPartPr>
      <w:docPartBody>
        <w:p w:rsidR="00FB1382" w:rsidRDefault="0084478F" w:rsidP="0084478F">
          <w:pPr>
            <w:pStyle w:val="7A0ADD48C0AA4483B2E93D89ECAD61A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48F6F9C42640D6B673BFC603ABD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AFD6E-9099-49CB-9E7E-A9E1D26B696B}"/>
      </w:docPartPr>
      <w:docPartBody>
        <w:p w:rsidR="00FB1382" w:rsidRDefault="0084478F" w:rsidP="0084478F">
          <w:pPr>
            <w:pStyle w:val="8D48F6F9C42640D6B673BFC603ABDC1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50DC6EC85E467B9928354579ACC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F0A0C-9F9C-4F68-8C1A-4DF6E90B4CFD}"/>
      </w:docPartPr>
      <w:docPartBody>
        <w:p w:rsidR="00FB1382" w:rsidRDefault="0084478F" w:rsidP="0084478F">
          <w:pPr>
            <w:pStyle w:val="4750DC6EC85E467B9928354579ACCC3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4271E1F3CA4827ADCF1583F29C2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7A901-6106-4F35-A8D8-0102F0A35D0F}"/>
      </w:docPartPr>
      <w:docPartBody>
        <w:p w:rsidR="00FB1382" w:rsidRDefault="0084478F" w:rsidP="0084478F">
          <w:pPr>
            <w:pStyle w:val="304271E1F3CA4827ADCF1583F29C200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697A7D0F124553BD3410C9E31A1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56150-35C8-4F22-9715-EBE5CABCE468}"/>
      </w:docPartPr>
      <w:docPartBody>
        <w:p w:rsidR="00FB1382" w:rsidRDefault="003C1C15" w:rsidP="003C1C15">
          <w:pPr>
            <w:pStyle w:val="BE697A7D0F124553BD3410C9E31A1003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F33A36A387184460BD1EF1AFE3959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7A12A-A53C-4A8D-BE17-D47FDBA8CF18}"/>
      </w:docPartPr>
      <w:docPartBody>
        <w:p w:rsidR="00FB1382" w:rsidRDefault="003C1C15" w:rsidP="003C1C15">
          <w:pPr>
            <w:pStyle w:val="F33A36A387184460BD1EF1AFE3959348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813916183E2442E18026FFA04E9E8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834890-D2D8-4ED6-8704-2B0217441C78}"/>
      </w:docPartPr>
      <w:docPartBody>
        <w:p w:rsidR="00FB1382" w:rsidRDefault="003C1C15" w:rsidP="003C1C15">
          <w:pPr>
            <w:pStyle w:val="813916183E2442E18026FFA04E9E841A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8BB27FA4E160426D93A2C5641D028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BB1CE-6993-47C8-9B23-ABECA9299911}"/>
      </w:docPartPr>
      <w:docPartBody>
        <w:p w:rsidR="00FB1382" w:rsidRDefault="0084478F" w:rsidP="0084478F">
          <w:pPr>
            <w:pStyle w:val="8BB27FA4E160426D93A2C5641D0285F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640F818F2E4735847A88F81AEA3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2C790-D6EF-4E4F-A429-0FF7549F3FB0}"/>
      </w:docPartPr>
      <w:docPartBody>
        <w:p w:rsidR="00FB1382" w:rsidRDefault="003C1C15" w:rsidP="003C1C15">
          <w:pPr>
            <w:pStyle w:val="66640F818F2E4735847A88F81AEA3949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430213FE7240440691AFCD281F9BF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A8B19-4BD2-4AF5-83B8-E6ED453F643D}"/>
      </w:docPartPr>
      <w:docPartBody>
        <w:p w:rsidR="00FB1382" w:rsidRDefault="0084478F" w:rsidP="0084478F">
          <w:pPr>
            <w:pStyle w:val="430213FE7240440691AFCD281F9BFFB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40B74AA93B4E5294E542BB9B543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76330-A5A2-4A90-9270-6AD6B308FAC2}"/>
      </w:docPartPr>
      <w:docPartBody>
        <w:p w:rsidR="00FB1382" w:rsidRDefault="0084478F" w:rsidP="0084478F">
          <w:pPr>
            <w:pStyle w:val="AE40B74AA93B4E5294E542BB9B543F2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435026A078429CB76C59B12C37F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92FC3-6592-423F-8D84-8EADFF9FC2ED}"/>
      </w:docPartPr>
      <w:docPartBody>
        <w:p w:rsidR="00FB1382" w:rsidRDefault="0084478F" w:rsidP="0084478F">
          <w:pPr>
            <w:pStyle w:val="26435026A078429CB76C59B12C37F438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485D5A507042429784D966F9905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B5842-617C-4912-891A-FB1D0DADE6BC}"/>
      </w:docPartPr>
      <w:docPartBody>
        <w:p w:rsidR="00FB1382" w:rsidRDefault="0084478F" w:rsidP="0084478F">
          <w:pPr>
            <w:pStyle w:val="1C485D5A507042429784D966F990592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8D8F734B364064BCE791B4115BB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78F3C-8ADE-411F-A496-EB2F2758A74D}"/>
      </w:docPartPr>
      <w:docPartBody>
        <w:p w:rsidR="00FB1382" w:rsidRDefault="0084478F" w:rsidP="0084478F">
          <w:pPr>
            <w:pStyle w:val="E98D8F734B364064BCE791B4115BBEFA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81F8AE5EBF43D9A5540DDE994FA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95ACE-F2ED-4412-906F-9CA55A6E8F6D}"/>
      </w:docPartPr>
      <w:docPartBody>
        <w:p w:rsidR="00FB1382" w:rsidRDefault="0084478F" w:rsidP="0084478F">
          <w:pPr>
            <w:pStyle w:val="FD81F8AE5EBF43D9A5540DDE994FAAC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E5563B84294DF3AD501298A6155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2D889-CC0A-4712-995A-61E09468FE0A}"/>
      </w:docPartPr>
      <w:docPartBody>
        <w:p w:rsidR="00FB1382" w:rsidRDefault="003C1C15" w:rsidP="003C1C15">
          <w:pPr>
            <w:pStyle w:val="36E5563B84294DF3AD501298A61559DB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3C2A6D0FAF524814B4F0CD962F523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02868-F3F6-4128-89E3-943DAAE301C3}"/>
      </w:docPartPr>
      <w:docPartBody>
        <w:p w:rsidR="00FB1382" w:rsidRDefault="003C1C15" w:rsidP="003C1C15">
          <w:pPr>
            <w:pStyle w:val="3C2A6D0FAF524814B4F0CD962F523B37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DC18F7B00F62405B81F667A4BE205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E6B78-F71E-41BD-A32F-CDC44BFA6644}"/>
      </w:docPartPr>
      <w:docPartBody>
        <w:p w:rsidR="00FB1382" w:rsidRDefault="003C1C15" w:rsidP="003C1C15">
          <w:pPr>
            <w:pStyle w:val="DC18F7B00F62405B81F667A4BE2057E1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E2C75AE3463B4643B5F0CEDFA7E7A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382C3-D4D6-4D08-9BBC-25E683318DEF}"/>
      </w:docPartPr>
      <w:docPartBody>
        <w:p w:rsidR="00FB1382" w:rsidRDefault="0084478F" w:rsidP="0084478F">
          <w:pPr>
            <w:pStyle w:val="E2C75AE3463B4643B5F0CEDFA7E7A2D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DE750A0D3498EAC03A7C4FA35D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8E9AC-4CBC-4D54-B945-6365AD3BBDC6}"/>
      </w:docPartPr>
      <w:docPartBody>
        <w:p w:rsidR="00FB1382" w:rsidRDefault="003C1C15" w:rsidP="003C1C15">
          <w:pPr>
            <w:pStyle w:val="F8DDE750A0D3498EAC03A7C4FA35D677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19F2AD47D7994155B144C7F36F022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FF0DB-0BFD-4F69-BB0D-AE4EC1C16B30}"/>
      </w:docPartPr>
      <w:docPartBody>
        <w:p w:rsidR="00FB1382" w:rsidRDefault="0084478F" w:rsidP="0084478F">
          <w:pPr>
            <w:pStyle w:val="19F2AD47D7994155B144C7F36F022BE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00E89327CA452A98D7E0B8F25D0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93445-202F-45CC-AD38-A23F9D1528CA}"/>
      </w:docPartPr>
      <w:docPartBody>
        <w:p w:rsidR="00FB1382" w:rsidRDefault="0084478F" w:rsidP="0084478F">
          <w:pPr>
            <w:pStyle w:val="1D00E89327CA452A98D7E0B8F25D059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FE92EEDCD54A51A35F19D87B4AA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048E4-39A7-4EF0-99C4-080F578D7F27}"/>
      </w:docPartPr>
      <w:docPartBody>
        <w:p w:rsidR="00FB1382" w:rsidRDefault="0084478F" w:rsidP="0084478F">
          <w:pPr>
            <w:pStyle w:val="9CFE92EEDCD54A51A35F19D87B4AAD1A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B415FF6CD04DC19F22AFD5CC057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E9B9E-8786-4D9D-9C34-6BB1E6D23D55}"/>
      </w:docPartPr>
      <w:docPartBody>
        <w:p w:rsidR="00FB1382" w:rsidRDefault="0084478F" w:rsidP="0084478F">
          <w:pPr>
            <w:pStyle w:val="13B415FF6CD04DC19F22AFD5CC057C1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E24F72D51A4458AD30064860BCF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CCB11-B487-4A18-A81F-81176B8615FD}"/>
      </w:docPartPr>
      <w:docPartBody>
        <w:p w:rsidR="00FB1382" w:rsidRDefault="0084478F" w:rsidP="0084478F">
          <w:pPr>
            <w:pStyle w:val="B6E24F72D51A4458AD30064860BCF378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F291E4EB2C4CF39CA8AF4E69105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B5781-3BF5-4B58-A3E5-C6F4E61F0285}"/>
      </w:docPartPr>
      <w:docPartBody>
        <w:p w:rsidR="00FB1382" w:rsidRDefault="0084478F" w:rsidP="0084478F">
          <w:pPr>
            <w:pStyle w:val="91F291E4EB2C4CF39CA8AF4E69105B96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2BA37657C42258F2F8A69238BF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A3000-E60D-4D67-932A-0638C45B0945}"/>
      </w:docPartPr>
      <w:docPartBody>
        <w:p w:rsidR="00FB1382" w:rsidRDefault="003C1C15" w:rsidP="003C1C15">
          <w:pPr>
            <w:pStyle w:val="6342BA37657C42258F2F8A69238BF9C7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B914415E94EA493292825E3530A0C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8CA2B-FF06-41E6-A6D1-487A4310AC42}"/>
      </w:docPartPr>
      <w:docPartBody>
        <w:p w:rsidR="00FB1382" w:rsidRDefault="003C1C15" w:rsidP="003C1C15">
          <w:pPr>
            <w:pStyle w:val="B914415E94EA493292825E3530A0CD24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C0F72A49154D4B719EA29F43F4B33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1411A-18BD-4BCB-9D0B-414CAFEC169C}"/>
      </w:docPartPr>
      <w:docPartBody>
        <w:p w:rsidR="00FB1382" w:rsidRDefault="003C1C15" w:rsidP="003C1C15">
          <w:pPr>
            <w:pStyle w:val="C0F72A49154D4B719EA29F43F4B331B0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4226B96CE8374713BE2F41E1F14A6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5C22B-3768-41B7-8D9C-C1667DB70F81}"/>
      </w:docPartPr>
      <w:docPartBody>
        <w:p w:rsidR="00FB1382" w:rsidRDefault="0084478F" w:rsidP="0084478F">
          <w:pPr>
            <w:pStyle w:val="4226B96CE8374713BE2F41E1F14A696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4CE6D37A414C5BA87B821A27B0C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A9A1E-28BA-4D00-A17C-8A333834DFD7}"/>
      </w:docPartPr>
      <w:docPartBody>
        <w:p w:rsidR="00FB1382" w:rsidRDefault="003C1C15" w:rsidP="003C1C15">
          <w:pPr>
            <w:pStyle w:val="AE4CE6D37A414C5BA87B821A27B0C130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C981095429F540EE8FC450313753C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35CB3-8B45-4D34-8D73-36EAF6F51291}"/>
      </w:docPartPr>
      <w:docPartBody>
        <w:p w:rsidR="00FB1382" w:rsidRDefault="0084478F" w:rsidP="0084478F">
          <w:pPr>
            <w:pStyle w:val="C981095429F540EE8FC450313753CE6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F139075454400F828C981B57E7C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E6AFE-9022-42E0-AE72-71D28E2456F1}"/>
      </w:docPartPr>
      <w:docPartBody>
        <w:p w:rsidR="00FB1382" w:rsidRDefault="0084478F" w:rsidP="0084478F">
          <w:pPr>
            <w:pStyle w:val="07F139075454400F828C981B57E7C52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D8E9E2B1E94C0DAD1E103B28DD3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AE863-D916-41F1-B630-9B7E12C8822E}"/>
      </w:docPartPr>
      <w:docPartBody>
        <w:p w:rsidR="00FB1382" w:rsidRDefault="0084478F" w:rsidP="0084478F">
          <w:pPr>
            <w:pStyle w:val="8AD8E9E2B1E94C0DAD1E103B28DD39B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A36D68BF01437B8B73A035DC3084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A6418-8F6D-45D7-8265-69C973EC659A}"/>
      </w:docPartPr>
      <w:docPartBody>
        <w:p w:rsidR="00FB1382" w:rsidRDefault="0084478F" w:rsidP="0084478F">
          <w:pPr>
            <w:pStyle w:val="1CA36D68BF01437B8B73A035DC30847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B8127C206B41D0AEFBC3135ED04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77B0C-91F2-4A36-935E-66D477071761}"/>
      </w:docPartPr>
      <w:docPartBody>
        <w:p w:rsidR="00FB1382" w:rsidRDefault="0084478F" w:rsidP="0084478F">
          <w:pPr>
            <w:pStyle w:val="F7B8127C206B41D0AEFBC3135ED04BA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84692692CF4B0A9036C80770A27F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3F7559-5F54-4D39-95BE-1B3C1B6F404B}"/>
      </w:docPartPr>
      <w:docPartBody>
        <w:p w:rsidR="00FB1382" w:rsidRDefault="0084478F" w:rsidP="0084478F">
          <w:pPr>
            <w:pStyle w:val="9584692692CF4B0A9036C80770A27F8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9707F558AD452DBB38B1E64B4EE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D93F2-D25D-40FA-9785-B8E11C3A5BA7}"/>
      </w:docPartPr>
      <w:docPartBody>
        <w:p w:rsidR="00FB1382" w:rsidRDefault="003C1C15" w:rsidP="003C1C15">
          <w:pPr>
            <w:pStyle w:val="3C9707F558AD452DBB38B1E64B4EE7DB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210B7B54457E4B508832E063357AA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30F7A-2C91-4FE1-B3D8-7FBF956424F8}"/>
      </w:docPartPr>
      <w:docPartBody>
        <w:p w:rsidR="00FB1382" w:rsidRDefault="003C1C15" w:rsidP="003C1C15">
          <w:pPr>
            <w:pStyle w:val="210B7B54457E4B508832E063357AAC5C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5E59F67DD247408C91EE0600931D9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C26F9-F95C-4B85-B4CF-C5BDA3BFB7C0}"/>
      </w:docPartPr>
      <w:docPartBody>
        <w:p w:rsidR="00FB1382" w:rsidRDefault="003C1C15" w:rsidP="003C1C15">
          <w:pPr>
            <w:pStyle w:val="5E59F67DD247408C91EE0600931D9089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F227DF05D51D45A4989F037DE8C9D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39EEB-01F4-4E70-A130-BFE7AD6440FB}"/>
      </w:docPartPr>
      <w:docPartBody>
        <w:p w:rsidR="00FB1382" w:rsidRDefault="0084478F" w:rsidP="0084478F">
          <w:pPr>
            <w:pStyle w:val="F227DF05D51D45A4989F037DE8C9D345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6FC80ECA964BA69E379241EAF683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78BF3D-022D-4B81-851A-591A5700DB7C}"/>
      </w:docPartPr>
      <w:docPartBody>
        <w:p w:rsidR="00FB1382" w:rsidRDefault="003C1C15" w:rsidP="003C1C15">
          <w:pPr>
            <w:pStyle w:val="7B6FC80ECA964BA69E379241EAF683442"/>
          </w:pPr>
          <w:r w:rsidRPr="002A48A1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8D9D0680BFC844F4BB4E14AFF5D53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9D639-CDDA-4677-9826-960E746305E2}"/>
      </w:docPartPr>
      <w:docPartBody>
        <w:p w:rsidR="00FB1382" w:rsidRDefault="0084478F" w:rsidP="0084478F">
          <w:pPr>
            <w:pStyle w:val="8D9D0680BFC844F4BB4E14AFF5D5324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00AA249A3045C383D2E2F8546D4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3A11B-FBA8-4262-A603-664C412DB9DD}"/>
      </w:docPartPr>
      <w:docPartBody>
        <w:p w:rsidR="00FB1382" w:rsidRDefault="0084478F" w:rsidP="0084478F">
          <w:pPr>
            <w:pStyle w:val="D600AA249A3045C383D2E2F8546D459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CCC4AB1CC342E4927AA5731F7B1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7AEFB-3350-4BFE-A64F-8CA0C6850DC4}"/>
      </w:docPartPr>
      <w:docPartBody>
        <w:p w:rsidR="00FB1382" w:rsidRDefault="0084478F" w:rsidP="0084478F">
          <w:pPr>
            <w:pStyle w:val="C6CCC4AB1CC342E4927AA5731F7B1A5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A96C0AE1694139B7E64270D9CC1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3B431-5FA3-4961-8787-2433EBC019AF}"/>
      </w:docPartPr>
      <w:docPartBody>
        <w:p w:rsidR="00FB1382" w:rsidRDefault="0084478F" w:rsidP="0084478F">
          <w:pPr>
            <w:pStyle w:val="99A96C0AE1694139B7E64270D9CC1A65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7FAD9359094020972E0A75F5D13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8909B-BE6C-4688-A919-CA1D5D012B9E}"/>
      </w:docPartPr>
      <w:docPartBody>
        <w:p w:rsidR="00FB1382" w:rsidRDefault="0084478F" w:rsidP="0084478F">
          <w:pPr>
            <w:pStyle w:val="4E7FAD9359094020972E0A75F5D13AF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19D87145EB4844AE0D896FB1A09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64392-AC5C-4771-8C79-DE2C3887E7D7}"/>
      </w:docPartPr>
      <w:docPartBody>
        <w:p w:rsidR="00FB1382" w:rsidRDefault="0084478F" w:rsidP="0084478F">
          <w:pPr>
            <w:pStyle w:val="1019D87145EB4844AE0D896FB1A0954E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1479407A5B4D9B994952DBD14AA9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05FF8-0AFB-4665-834A-820285797E89}"/>
      </w:docPartPr>
      <w:docPartBody>
        <w:p w:rsidR="00FB1382" w:rsidRDefault="003C1C15" w:rsidP="003C1C15">
          <w:pPr>
            <w:pStyle w:val="3E1479407A5B4D9B994952DBD14AA96B2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15B276DDB4AB4D5AA7E7C892AB3EE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5325C-F245-4449-B3EB-AA4C9DF6144C}"/>
      </w:docPartPr>
      <w:docPartBody>
        <w:p w:rsidR="00FB1382" w:rsidRDefault="003C1C15" w:rsidP="003C1C15">
          <w:pPr>
            <w:pStyle w:val="15B276DDB4AB4D5AA7E7C892AB3EE55F2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96DD3932182643D99077F998E635D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6266D-4835-4E8B-B7C1-8C6D31E7861D}"/>
      </w:docPartPr>
      <w:docPartBody>
        <w:p w:rsidR="00FB1382" w:rsidRDefault="003C1C15" w:rsidP="003C1C15">
          <w:pPr>
            <w:pStyle w:val="96DD3932182643D99077F998E635DD95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086183B1FECB479CAB8DCD5CB5829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85927-FA84-4C61-A3C0-9535197A890A}"/>
      </w:docPartPr>
      <w:docPartBody>
        <w:p w:rsidR="00FB1382" w:rsidRDefault="0084478F" w:rsidP="0084478F">
          <w:pPr>
            <w:pStyle w:val="086183B1FECB479CAB8DCD5CB5829848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B1D"/>
    <w:rsid w:val="00047EDB"/>
    <w:rsid w:val="000A5E5F"/>
    <w:rsid w:val="003C1C15"/>
    <w:rsid w:val="00453C45"/>
    <w:rsid w:val="0084478F"/>
    <w:rsid w:val="008B4BBE"/>
    <w:rsid w:val="009D6B1D"/>
    <w:rsid w:val="009E58FB"/>
    <w:rsid w:val="00B33382"/>
    <w:rsid w:val="00FB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1C15"/>
    <w:rPr>
      <w:color w:val="808080"/>
    </w:rPr>
  </w:style>
  <w:style w:type="paragraph" w:customStyle="1" w:styleId="CA9046CF311B4BB5AD90E79BD77E4888">
    <w:name w:val="CA9046CF311B4BB5AD90E79BD77E4888"/>
  </w:style>
  <w:style w:type="paragraph" w:customStyle="1" w:styleId="8037A4097B0241FC8F703EA499BAD825">
    <w:name w:val="8037A4097B0241FC8F703EA499BAD825"/>
  </w:style>
  <w:style w:type="paragraph" w:customStyle="1" w:styleId="D85FB2AD54BE49A594CC3BBC60F5F40E">
    <w:name w:val="D85FB2AD54BE49A594CC3BBC60F5F40E"/>
  </w:style>
  <w:style w:type="paragraph" w:customStyle="1" w:styleId="919DB0BD52924270814421295C8D7798">
    <w:name w:val="919DB0BD52924270814421295C8D7798"/>
  </w:style>
  <w:style w:type="paragraph" w:customStyle="1" w:styleId="5EF29693D4A64A878994F1EB8063807B">
    <w:name w:val="5EF29693D4A64A878994F1EB8063807B"/>
  </w:style>
  <w:style w:type="paragraph" w:customStyle="1" w:styleId="D1E0078F4D764168809759C3B5354B45">
    <w:name w:val="D1E0078F4D764168809759C3B5354B45"/>
  </w:style>
  <w:style w:type="paragraph" w:customStyle="1" w:styleId="DF006833470F4F0FBE26DF726C835D92">
    <w:name w:val="DF006833470F4F0FBE26DF726C835D92"/>
  </w:style>
  <w:style w:type="paragraph" w:customStyle="1" w:styleId="F616E249CF0E4C23854C2868A33E5EB3">
    <w:name w:val="F616E249CF0E4C23854C2868A33E5EB3"/>
  </w:style>
  <w:style w:type="paragraph" w:customStyle="1" w:styleId="B972027D83F24555BE89F33B4AA4AC37">
    <w:name w:val="B972027D83F24555BE89F33B4AA4AC37"/>
  </w:style>
  <w:style w:type="paragraph" w:customStyle="1" w:styleId="B599004948894099B2D22FAAF2E7F1ED">
    <w:name w:val="B599004948894099B2D22FAAF2E7F1ED"/>
  </w:style>
  <w:style w:type="paragraph" w:customStyle="1" w:styleId="AC0E6AC4D8F24921A68CCB7F3BEFA098">
    <w:name w:val="AC0E6AC4D8F24921A68CCB7F3BEFA098"/>
  </w:style>
  <w:style w:type="paragraph" w:customStyle="1" w:styleId="84D5E4519FC34A478EBB53D57FC968DD">
    <w:name w:val="84D5E4519FC34A478EBB53D57FC968DD"/>
  </w:style>
  <w:style w:type="paragraph" w:customStyle="1" w:styleId="B0939998B2984E06BDA98C93BC3E684E">
    <w:name w:val="B0939998B2984E06BDA98C93BC3E684E"/>
  </w:style>
  <w:style w:type="paragraph" w:customStyle="1" w:styleId="B63A931A16E9447D8A7AAD7DA34071CA">
    <w:name w:val="B63A931A16E9447D8A7AAD7DA34071CA"/>
  </w:style>
  <w:style w:type="paragraph" w:customStyle="1" w:styleId="DA1CE388BA164A19915D1352720F1C00">
    <w:name w:val="DA1CE388BA164A19915D1352720F1C00"/>
  </w:style>
  <w:style w:type="paragraph" w:customStyle="1" w:styleId="AAB06B404EF841F39E4C16D2A3A5A676">
    <w:name w:val="AAB06B404EF841F39E4C16D2A3A5A676"/>
  </w:style>
  <w:style w:type="paragraph" w:customStyle="1" w:styleId="2E72B7D6FD624A419568500D332E85C1">
    <w:name w:val="2E72B7D6FD624A419568500D332E85C1"/>
  </w:style>
  <w:style w:type="paragraph" w:customStyle="1" w:styleId="76FDF3ED239C403E9AF686107FF8493C">
    <w:name w:val="76FDF3ED239C403E9AF686107FF8493C"/>
  </w:style>
  <w:style w:type="paragraph" w:customStyle="1" w:styleId="D050498B224B401D92327B80E80F634E">
    <w:name w:val="D050498B224B401D92327B80E80F634E"/>
  </w:style>
  <w:style w:type="paragraph" w:customStyle="1" w:styleId="84E8F76705C1498F9E3A0060284F0A3A">
    <w:name w:val="84E8F76705C1498F9E3A0060284F0A3A"/>
  </w:style>
  <w:style w:type="paragraph" w:customStyle="1" w:styleId="AAAEA0647E29486BB6641288405728B2">
    <w:name w:val="AAAEA0647E29486BB6641288405728B2"/>
  </w:style>
  <w:style w:type="paragraph" w:customStyle="1" w:styleId="73396F0E2EF743D4B52CFFFE1454049C">
    <w:name w:val="73396F0E2EF743D4B52CFFFE1454049C"/>
  </w:style>
  <w:style w:type="paragraph" w:customStyle="1" w:styleId="76CA294189BA48018A60D61D5FC94EBF">
    <w:name w:val="76CA294189BA48018A60D61D5FC94EBF"/>
  </w:style>
  <w:style w:type="paragraph" w:customStyle="1" w:styleId="B076291344C545BE9E3F83E67700B6A3">
    <w:name w:val="B076291344C545BE9E3F83E67700B6A3"/>
  </w:style>
  <w:style w:type="paragraph" w:customStyle="1" w:styleId="778C7137351F4AB58F6CE37E01F6BD2E">
    <w:name w:val="778C7137351F4AB58F6CE37E01F6BD2E"/>
  </w:style>
  <w:style w:type="paragraph" w:customStyle="1" w:styleId="9382BE5393134E3095EE7C3489C5E3E5">
    <w:name w:val="9382BE5393134E3095EE7C3489C5E3E5"/>
  </w:style>
  <w:style w:type="paragraph" w:customStyle="1" w:styleId="C5AD992586E74C54AD9C5FF5FFD04991">
    <w:name w:val="C5AD992586E74C54AD9C5FF5FFD04991"/>
  </w:style>
  <w:style w:type="paragraph" w:customStyle="1" w:styleId="8C68C6EA50B74F53872B8A0C9259987C">
    <w:name w:val="8C68C6EA50B74F53872B8A0C9259987C"/>
    <w:rsid w:val="009D6B1D"/>
  </w:style>
  <w:style w:type="paragraph" w:customStyle="1" w:styleId="36BD227C9AA14232AA4F420CBBBCDD90">
    <w:name w:val="36BD227C9AA14232AA4F420CBBBCDD90"/>
    <w:rsid w:val="009D6B1D"/>
  </w:style>
  <w:style w:type="paragraph" w:customStyle="1" w:styleId="7C7F53F1104149759E2208FF245D98A8">
    <w:name w:val="7C7F53F1104149759E2208FF245D98A8"/>
    <w:rsid w:val="009D6B1D"/>
  </w:style>
  <w:style w:type="paragraph" w:customStyle="1" w:styleId="9A53F8A6DD0949728745FC76DC30BF01">
    <w:name w:val="9A53F8A6DD0949728745FC76DC30BF01"/>
    <w:rsid w:val="009D6B1D"/>
  </w:style>
  <w:style w:type="paragraph" w:customStyle="1" w:styleId="A8995A96ED6047C5A325A96608E4323F">
    <w:name w:val="A8995A96ED6047C5A325A96608E4323F"/>
    <w:rsid w:val="009D6B1D"/>
  </w:style>
  <w:style w:type="paragraph" w:customStyle="1" w:styleId="698819A4A59C4D11898B0FADF07041FC">
    <w:name w:val="698819A4A59C4D11898B0FADF07041FC"/>
    <w:rsid w:val="009D6B1D"/>
  </w:style>
  <w:style w:type="paragraph" w:customStyle="1" w:styleId="E275621DCEC54F3F953E7D62E62576D9">
    <w:name w:val="E275621DCEC54F3F953E7D62E62576D9"/>
    <w:rsid w:val="009D6B1D"/>
  </w:style>
  <w:style w:type="paragraph" w:customStyle="1" w:styleId="16D90F0EB2384EFDB363CB9BE719BB60">
    <w:name w:val="16D90F0EB2384EFDB363CB9BE719BB60"/>
    <w:rsid w:val="009D6B1D"/>
  </w:style>
  <w:style w:type="paragraph" w:customStyle="1" w:styleId="67E203DEE3ED4A09B5416E3186A9174C">
    <w:name w:val="67E203DEE3ED4A09B5416E3186A9174C"/>
    <w:rsid w:val="009D6B1D"/>
  </w:style>
  <w:style w:type="paragraph" w:customStyle="1" w:styleId="0EC928AD6BDB46DA8EB965023A645CDA">
    <w:name w:val="0EC928AD6BDB46DA8EB965023A645CDA"/>
    <w:rsid w:val="009D6B1D"/>
  </w:style>
  <w:style w:type="paragraph" w:customStyle="1" w:styleId="9796B95A82A44831B17B4B3D66660DC8">
    <w:name w:val="9796B95A82A44831B17B4B3D66660DC8"/>
    <w:rsid w:val="009D6B1D"/>
  </w:style>
  <w:style w:type="paragraph" w:customStyle="1" w:styleId="C773A69FFF794CE9B60DE4FBD12593D3">
    <w:name w:val="C773A69FFF794CE9B60DE4FBD12593D3"/>
    <w:rsid w:val="009D6B1D"/>
  </w:style>
  <w:style w:type="paragraph" w:customStyle="1" w:styleId="7376B46396A34799B926B9CF7754F8BD">
    <w:name w:val="7376B46396A34799B926B9CF7754F8BD"/>
    <w:rsid w:val="009D6B1D"/>
  </w:style>
  <w:style w:type="paragraph" w:customStyle="1" w:styleId="3F26255255E545BDB592948C30845E37">
    <w:name w:val="3F26255255E545BDB592948C30845E37"/>
    <w:rsid w:val="009D6B1D"/>
  </w:style>
  <w:style w:type="paragraph" w:customStyle="1" w:styleId="C991591F9D06460AA5B6786954286ACD">
    <w:name w:val="C991591F9D06460AA5B6786954286ACD"/>
    <w:rsid w:val="009D6B1D"/>
  </w:style>
  <w:style w:type="paragraph" w:customStyle="1" w:styleId="A1A19A7480EB47339323AB0138290CAC">
    <w:name w:val="A1A19A7480EB47339323AB0138290CAC"/>
    <w:rsid w:val="009D6B1D"/>
  </w:style>
  <w:style w:type="paragraph" w:customStyle="1" w:styleId="0BE900E59E2C42B3832F744C2AA2319F">
    <w:name w:val="0BE900E59E2C42B3832F744C2AA2319F"/>
    <w:rsid w:val="009D6B1D"/>
  </w:style>
  <w:style w:type="paragraph" w:customStyle="1" w:styleId="7884B3F08AFD4EC39DFD18FDEA1B53FF">
    <w:name w:val="7884B3F08AFD4EC39DFD18FDEA1B53FF"/>
    <w:rsid w:val="009D6B1D"/>
  </w:style>
  <w:style w:type="paragraph" w:customStyle="1" w:styleId="F96FB456488A4F1DB4F40514DB8537E2">
    <w:name w:val="F96FB456488A4F1DB4F40514DB8537E2"/>
    <w:rsid w:val="009D6B1D"/>
  </w:style>
  <w:style w:type="paragraph" w:customStyle="1" w:styleId="02C2301DD9214EEE810F97DF066018A3">
    <w:name w:val="02C2301DD9214EEE810F97DF066018A3"/>
    <w:rsid w:val="009D6B1D"/>
  </w:style>
  <w:style w:type="paragraph" w:customStyle="1" w:styleId="3C753270400B45E9BC18C610F984FC2A">
    <w:name w:val="3C753270400B45E9BC18C610F984FC2A"/>
    <w:rsid w:val="009D6B1D"/>
  </w:style>
  <w:style w:type="paragraph" w:customStyle="1" w:styleId="7B230568E7EC47A6807F985A2D74111A">
    <w:name w:val="7B230568E7EC47A6807F985A2D74111A"/>
    <w:rsid w:val="009D6B1D"/>
  </w:style>
  <w:style w:type="paragraph" w:customStyle="1" w:styleId="9F3C314304164E8A9348181C80BA65C4">
    <w:name w:val="9F3C314304164E8A9348181C80BA65C4"/>
    <w:rsid w:val="009D6B1D"/>
  </w:style>
  <w:style w:type="paragraph" w:customStyle="1" w:styleId="C6B975528C044A4586B558AF20F116AE">
    <w:name w:val="C6B975528C044A4586B558AF20F116AE"/>
    <w:rsid w:val="009D6B1D"/>
  </w:style>
  <w:style w:type="paragraph" w:customStyle="1" w:styleId="AFAAFF0F1708451DA75D59659D3341BE">
    <w:name w:val="AFAAFF0F1708451DA75D59659D3341BE"/>
    <w:rsid w:val="009D6B1D"/>
  </w:style>
  <w:style w:type="paragraph" w:customStyle="1" w:styleId="AD6F227E1E294A3099ECDF8B7D18EDC5">
    <w:name w:val="AD6F227E1E294A3099ECDF8B7D18EDC5"/>
    <w:rsid w:val="009D6B1D"/>
  </w:style>
  <w:style w:type="paragraph" w:customStyle="1" w:styleId="DA2019B305AB4187B2AE3DC88ACA6678">
    <w:name w:val="DA2019B305AB4187B2AE3DC88ACA6678"/>
    <w:rsid w:val="009D6B1D"/>
  </w:style>
  <w:style w:type="paragraph" w:customStyle="1" w:styleId="B9580EF5AE8A47BAAC182E34C4AFEDC6">
    <w:name w:val="B9580EF5AE8A47BAAC182E34C4AFEDC6"/>
    <w:rsid w:val="009D6B1D"/>
  </w:style>
  <w:style w:type="paragraph" w:customStyle="1" w:styleId="EE39B87547144E8D8F3BB247B3846D6E">
    <w:name w:val="EE39B87547144E8D8F3BB247B3846D6E"/>
    <w:rsid w:val="009D6B1D"/>
  </w:style>
  <w:style w:type="paragraph" w:customStyle="1" w:styleId="E893E3D8DB6F45DDA3B20BE823F6E6C8">
    <w:name w:val="E893E3D8DB6F45DDA3B20BE823F6E6C8"/>
    <w:rsid w:val="009D6B1D"/>
  </w:style>
  <w:style w:type="paragraph" w:customStyle="1" w:styleId="268D2A296A234BCE8398EEB0A39D4284">
    <w:name w:val="268D2A296A234BCE8398EEB0A39D4284"/>
    <w:rsid w:val="009D6B1D"/>
  </w:style>
  <w:style w:type="paragraph" w:customStyle="1" w:styleId="3587FEB3E2944F8A96100EEF9609FFD3">
    <w:name w:val="3587FEB3E2944F8A96100EEF9609FFD3"/>
    <w:rsid w:val="009D6B1D"/>
  </w:style>
  <w:style w:type="paragraph" w:customStyle="1" w:styleId="F9A61AC0D96849E0BC8EF6DE642B5A6E">
    <w:name w:val="F9A61AC0D96849E0BC8EF6DE642B5A6E"/>
    <w:rsid w:val="009D6B1D"/>
  </w:style>
  <w:style w:type="paragraph" w:customStyle="1" w:styleId="C28985BC3C8E4F278035856DAC8729DD">
    <w:name w:val="C28985BC3C8E4F278035856DAC8729DD"/>
    <w:rsid w:val="009D6B1D"/>
  </w:style>
  <w:style w:type="paragraph" w:customStyle="1" w:styleId="BA06A16778AB42AB800841CCC3631EA1">
    <w:name w:val="BA06A16778AB42AB800841CCC3631EA1"/>
    <w:rsid w:val="009D6B1D"/>
  </w:style>
  <w:style w:type="paragraph" w:customStyle="1" w:styleId="8603152871DC46768FD3CBD87228A31C">
    <w:name w:val="8603152871DC46768FD3CBD87228A31C"/>
    <w:rsid w:val="009D6B1D"/>
  </w:style>
  <w:style w:type="paragraph" w:customStyle="1" w:styleId="2186F4F836574304849747B1A971FB5B">
    <w:name w:val="2186F4F836574304849747B1A971FB5B"/>
    <w:rsid w:val="009D6B1D"/>
  </w:style>
  <w:style w:type="paragraph" w:customStyle="1" w:styleId="7B68C1BF99E3400D9F823AACD0E929D1">
    <w:name w:val="7B68C1BF99E3400D9F823AACD0E929D1"/>
    <w:rsid w:val="009D6B1D"/>
  </w:style>
  <w:style w:type="paragraph" w:customStyle="1" w:styleId="8787C92F76E14A81A0900D2D300CC503">
    <w:name w:val="8787C92F76E14A81A0900D2D300CC503"/>
    <w:rsid w:val="009D6B1D"/>
  </w:style>
  <w:style w:type="paragraph" w:customStyle="1" w:styleId="80945225622C4F66996FDF79F67B9CDF">
    <w:name w:val="80945225622C4F66996FDF79F67B9CDF"/>
    <w:rsid w:val="009D6B1D"/>
  </w:style>
  <w:style w:type="paragraph" w:customStyle="1" w:styleId="5508AFECBA0A40CF98B8E1483380A3C4">
    <w:name w:val="5508AFECBA0A40CF98B8E1483380A3C4"/>
    <w:rsid w:val="009D6B1D"/>
  </w:style>
  <w:style w:type="paragraph" w:customStyle="1" w:styleId="DB4B4CC3DFC64E52B8545A9699006301">
    <w:name w:val="DB4B4CC3DFC64E52B8545A9699006301"/>
    <w:rsid w:val="009D6B1D"/>
  </w:style>
  <w:style w:type="paragraph" w:customStyle="1" w:styleId="C486E682280248708CBF84964C655DD3">
    <w:name w:val="C486E682280248708CBF84964C655DD3"/>
    <w:rsid w:val="009D6B1D"/>
  </w:style>
  <w:style w:type="paragraph" w:customStyle="1" w:styleId="15EEDAA7DDB14061932E63ACA7F70EFB">
    <w:name w:val="15EEDAA7DDB14061932E63ACA7F70EFB"/>
    <w:rsid w:val="009D6B1D"/>
  </w:style>
  <w:style w:type="paragraph" w:customStyle="1" w:styleId="53326AA6E89F48A5B6E036F4B452E39B">
    <w:name w:val="53326AA6E89F48A5B6E036F4B452E39B"/>
    <w:rsid w:val="009D6B1D"/>
  </w:style>
  <w:style w:type="paragraph" w:customStyle="1" w:styleId="A9902C6AE77945748C2CAD0B715FA757">
    <w:name w:val="A9902C6AE77945748C2CAD0B715FA757"/>
    <w:rsid w:val="009D6B1D"/>
  </w:style>
  <w:style w:type="paragraph" w:customStyle="1" w:styleId="BDF7C21D253346E48132E333BED5B358">
    <w:name w:val="BDF7C21D253346E48132E333BED5B358"/>
    <w:rsid w:val="009D6B1D"/>
  </w:style>
  <w:style w:type="paragraph" w:customStyle="1" w:styleId="8CB27EE33CAC422AB7F437124789F668">
    <w:name w:val="8CB27EE33CAC422AB7F437124789F668"/>
    <w:rsid w:val="009D6B1D"/>
  </w:style>
  <w:style w:type="paragraph" w:customStyle="1" w:styleId="D8CE73CE350A4455A6C2B1ED98AC3508">
    <w:name w:val="D8CE73CE350A4455A6C2B1ED98AC3508"/>
    <w:rsid w:val="009D6B1D"/>
  </w:style>
  <w:style w:type="paragraph" w:customStyle="1" w:styleId="6FC6846FFD3C49BC8BF1865D8BC6387C">
    <w:name w:val="6FC6846FFD3C49BC8BF1865D8BC6387C"/>
    <w:rsid w:val="009D6B1D"/>
  </w:style>
  <w:style w:type="paragraph" w:customStyle="1" w:styleId="731091F6D97D4B5CA9C3E8470C9AAC84">
    <w:name w:val="731091F6D97D4B5CA9C3E8470C9AAC84"/>
    <w:rsid w:val="009D6B1D"/>
  </w:style>
  <w:style w:type="paragraph" w:customStyle="1" w:styleId="970501C12F4A41E1A3AF1B0D28353AC2">
    <w:name w:val="970501C12F4A41E1A3AF1B0D28353AC2"/>
    <w:rsid w:val="009D6B1D"/>
  </w:style>
  <w:style w:type="paragraph" w:customStyle="1" w:styleId="FF5A74940BC84FB2990E329ABCA11E8B">
    <w:name w:val="FF5A74940BC84FB2990E329ABCA11E8B"/>
    <w:rsid w:val="009D6B1D"/>
  </w:style>
  <w:style w:type="paragraph" w:customStyle="1" w:styleId="0DA72BCDB4614F5997E886501F19B4D5">
    <w:name w:val="0DA72BCDB4614F5997E886501F19B4D5"/>
    <w:rsid w:val="009D6B1D"/>
  </w:style>
  <w:style w:type="paragraph" w:customStyle="1" w:styleId="A906375449A647E8838CDAB81C95E73C">
    <w:name w:val="A906375449A647E8838CDAB81C95E73C"/>
    <w:rsid w:val="009D6B1D"/>
  </w:style>
  <w:style w:type="paragraph" w:customStyle="1" w:styleId="4D443D3C51E24773BB191C67F179B5E0">
    <w:name w:val="4D443D3C51E24773BB191C67F179B5E0"/>
    <w:rsid w:val="009D6B1D"/>
  </w:style>
  <w:style w:type="paragraph" w:customStyle="1" w:styleId="43EBB93957E34277BE879B2CD5985D63">
    <w:name w:val="43EBB93957E34277BE879B2CD5985D63"/>
    <w:rsid w:val="009D6B1D"/>
  </w:style>
  <w:style w:type="paragraph" w:customStyle="1" w:styleId="4D67CCDAD7854A5C8335C00B56A6954C">
    <w:name w:val="4D67CCDAD7854A5C8335C00B56A6954C"/>
    <w:rsid w:val="009D6B1D"/>
  </w:style>
  <w:style w:type="paragraph" w:customStyle="1" w:styleId="5167483C1700434EAB7D045B83823BFE">
    <w:name w:val="5167483C1700434EAB7D045B83823BFE"/>
    <w:rsid w:val="009D6B1D"/>
  </w:style>
  <w:style w:type="paragraph" w:customStyle="1" w:styleId="8C833114557A4D7DB023499F349EAC9B">
    <w:name w:val="8C833114557A4D7DB023499F349EAC9B"/>
    <w:rsid w:val="009D6B1D"/>
  </w:style>
  <w:style w:type="paragraph" w:customStyle="1" w:styleId="4CC120B852664FEFB1032D4949D1CF51">
    <w:name w:val="4CC120B852664FEFB1032D4949D1CF51"/>
    <w:rsid w:val="009D6B1D"/>
  </w:style>
  <w:style w:type="paragraph" w:customStyle="1" w:styleId="43B185AF94C54D299F090EB4D4436194">
    <w:name w:val="43B185AF94C54D299F090EB4D4436194"/>
    <w:rsid w:val="009D6B1D"/>
  </w:style>
  <w:style w:type="paragraph" w:customStyle="1" w:styleId="2E70B404132A40A78DC6C881381EAC67">
    <w:name w:val="2E70B404132A40A78DC6C881381EAC67"/>
    <w:rsid w:val="009D6B1D"/>
  </w:style>
  <w:style w:type="paragraph" w:customStyle="1" w:styleId="B8CE01B03A9F4DDF8D761052319E73A2">
    <w:name w:val="B8CE01B03A9F4DDF8D761052319E73A2"/>
    <w:rsid w:val="009D6B1D"/>
  </w:style>
  <w:style w:type="paragraph" w:customStyle="1" w:styleId="4C96E7D853F146A1B56EB044AF0DFB16">
    <w:name w:val="4C96E7D853F146A1B56EB044AF0DFB16"/>
    <w:rsid w:val="009D6B1D"/>
  </w:style>
  <w:style w:type="paragraph" w:customStyle="1" w:styleId="92923B9B6BF147679EEA0799FAF52968">
    <w:name w:val="92923B9B6BF147679EEA0799FAF52968"/>
    <w:rsid w:val="009D6B1D"/>
  </w:style>
  <w:style w:type="paragraph" w:customStyle="1" w:styleId="0F738DD4A00542F093BD2173234CB0B5">
    <w:name w:val="0F738DD4A00542F093BD2173234CB0B5"/>
    <w:rsid w:val="009D6B1D"/>
  </w:style>
  <w:style w:type="paragraph" w:customStyle="1" w:styleId="7E3BAE49AF344C5D931D252F94CFD9BD">
    <w:name w:val="7E3BAE49AF344C5D931D252F94CFD9BD"/>
    <w:rsid w:val="009D6B1D"/>
  </w:style>
  <w:style w:type="paragraph" w:customStyle="1" w:styleId="30B29CC3435440578F245F72D312F788">
    <w:name w:val="30B29CC3435440578F245F72D312F788"/>
    <w:rsid w:val="009D6B1D"/>
  </w:style>
  <w:style w:type="paragraph" w:customStyle="1" w:styleId="C1B86AB927BE460597EEAEA09E123C2D">
    <w:name w:val="C1B86AB927BE460597EEAEA09E123C2D"/>
    <w:rsid w:val="009D6B1D"/>
  </w:style>
  <w:style w:type="paragraph" w:customStyle="1" w:styleId="490827D10BB14E8FB213668EE05750F6">
    <w:name w:val="490827D10BB14E8FB213668EE05750F6"/>
    <w:rsid w:val="009D6B1D"/>
  </w:style>
  <w:style w:type="paragraph" w:customStyle="1" w:styleId="69DEE2F031644D2FAE13DD784D17F166">
    <w:name w:val="69DEE2F031644D2FAE13DD784D17F166"/>
    <w:rsid w:val="009D6B1D"/>
  </w:style>
  <w:style w:type="paragraph" w:customStyle="1" w:styleId="CE530EF9AEAB4BDF94297B19C4A7D57D">
    <w:name w:val="CE530EF9AEAB4BDF94297B19C4A7D57D"/>
    <w:rsid w:val="009D6B1D"/>
  </w:style>
  <w:style w:type="paragraph" w:customStyle="1" w:styleId="C729D0036E1E4310850D0442E650C02C">
    <w:name w:val="C729D0036E1E4310850D0442E650C02C"/>
    <w:rsid w:val="009D6B1D"/>
  </w:style>
  <w:style w:type="paragraph" w:customStyle="1" w:styleId="EE73447CA56E4F95ADF7A30864109874">
    <w:name w:val="EE73447CA56E4F95ADF7A30864109874"/>
    <w:rsid w:val="009D6B1D"/>
  </w:style>
  <w:style w:type="paragraph" w:customStyle="1" w:styleId="F553198F20AE45FEB8B4679FE6DE0C25">
    <w:name w:val="F553198F20AE45FEB8B4679FE6DE0C25"/>
    <w:rsid w:val="009D6B1D"/>
  </w:style>
  <w:style w:type="paragraph" w:customStyle="1" w:styleId="46C71506803547AF8E9A7913D344F745">
    <w:name w:val="46C71506803547AF8E9A7913D344F745"/>
    <w:rsid w:val="009D6B1D"/>
  </w:style>
  <w:style w:type="paragraph" w:customStyle="1" w:styleId="7E07F57318ED4D9DACEA6A64B212AB4E">
    <w:name w:val="7E07F57318ED4D9DACEA6A64B212AB4E"/>
    <w:rsid w:val="009D6B1D"/>
  </w:style>
  <w:style w:type="paragraph" w:customStyle="1" w:styleId="468F809E22014BE6B5E8A2B865B74FD2">
    <w:name w:val="468F809E22014BE6B5E8A2B865B74FD2"/>
    <w:rsid w:val="009D6B1D"/>
  </w:style>
  <w:style w:type="paragraph" w:customStyle="1" w:styleId="7684352D9BF841D2BE20BA0A94410D90">
    <w:name w:val="7684352D9BF841D2BE20BA0A94410D90"/>
    <w:rsid w:val="009D6B1D"/>
  </w:style>
  <w:style w:type="paragraph" w:customStyle="1" w:styleId="56D0774AC7464EA6BCBD2E57522C8870">
    <w:name w:val="56D0774AC7464EA6BCBD2E57522C8870"/>
    <w:rsid w:val="009D6B1D"/>
  </w:style>
  <w:style w:type="paragraph" w:customStyle="1" w:styleId="AB29A906B03B4B25AF589C08DDDD1CEF">
    <w:name w:val="AB29A906B03B4B25AF589C08DDDD1CEF"/>
    <w:rsid w:val="009D6B1D"/>
  </w:style>
  <w:style w:type="paragraph" w:customStyle="1" w:styleId="A41ECAF369714861B3445555FD8C716C">
    <w:name w:val="A41ECAF369714861B3445555FD8C716C"/>
    <w:rsid w:val="009D6B1D"/>
  </w:style>
  <w:style w:type="paragraph" w:customStyle="1" w:styleId="FA8E9C91437C4743AF0D4998A108E113">
    <w:name w:val="FA8E9C91437C4743AF0D4998A108E113"/>
    <w:rsid w:val="009D6B1D"/>
  </w:style>
  <w:style w:type="paragraph" w:customStyle="1" w:styleId="23015A47A0A44550B7B5281693D4E360">
    <w:name w:val="23015A47A0A44550B7B5281693D4E360"/>
    <w:rsid w:val="009D6B1D"/>
  </w:style>
  <w:style w:type="paragraph" w:customStyle="1" w:styleId="3F15D250ED3D4F63A0F9619E975A4B69">
    <w:name w:val="3F15D250ED3D4F63A0F9619E975A4B69"/>
    <w:rsid w:val="009D6B1D"/>
  </w:style>
  <w:style w:type="paragraph" w:customStyle="1" w:styleId="A2BAFF5901AE4744A0DB076E651DC083">
    <w:name w:val="A2BAFF5901AE4744A0DB076E651DC083"/>
    <w:rsid w:val="009D6B1D"/>
  </w:style>
  <w:style w:type="paragraph" w:customStyle="1" w:styleId="38BB867646784DF7B3592539F4ED33EF">
    <w:name w:val="38BB867646784DF7B3592539F4ED33EF"/>
    <w:rsid w:val="009D6B1D"/>
  </w:style>
  <w:style w:type="paragraph" w:customStyle="1" w:styleId="4B60DCA2140F4B78B14538D3F488D6D7">
    <w:name w:val="4B60DCA2140F4B78B14538D3F488D6D7"/>
    <w:rsid w:val="009D6B1D"/>
  </w:style>
  <w:style w:type="paragraph" w:customStyle="1" w:styleId="611DE38EE9F14046BF6AA7B122DE7847">
    <w:name w:val="611DE38EE9F14046BF6AA7B122DE7847"/>
    <w:rsid w:val="009D6B1D"/>
  </w:style>
  <w:style w:type="paragraph" w:customStyle="1" w:styleId="C98B54FDCDB24D3190C03823E5B48537">
    <w:name w:val="C98B54FDCDB24D3190C03823E5B48537"/>
    <w:rsid w:val="009D6B1D"/>
  </w:style>
  <w:style w:type="paragraph" w:customStyle="1" w:styleId="359F7CEF272645FEBA5EF4AE0FB10F4F">
    <w:name w:val="359F7CEF272645FEBA5EF4AE0FB10F4F"/>
    <w:rsid w:val="009D6B1D"/>
  </w:style>
  <w:style w:type="paragraph" w:customStyle="1" w:styleId="9525C483696B40E298AA49D63B838940">
    <w:name w:val="9525C483696B40E298AA49D63B838940"/>
    <w:rsid w:val="009D6B1D"/>
  </w:style>
  <w:style w:type="paragraph" w:customStyle="1" w:styleId="1A080CA34F764FF5BEAC66E449F0DC22">
    <w:name w:val="1A080CA34F764FF5BEAC66E449F0DC22"/>
    <w:rsid w:val="009D6B1D"/>
  </w:style>
  <w:style w:type="paragraph" w:customStyle="1" w:styleId="78A353D026794157ABEC6FD3EE106385">
    <w:name w:val="78A353D026794157ABEC6FD3EE106385"/>
    <w:rsid w:val="009D6B1D"/>
  </w:style>
  <w:style w:type="paragraph" w:customStyle="1" w:styleId="1263A50FF4044DDA97ABC6CA89000646">
    <w:name w:val="1263A50FF4044DDA97ABC6CA89000646"/>
    <w:rsid w:val="009D6B1D"/>
  </w:style>
  <w:style w:type="paragraph" w:customStyle="1" w:styleId="F3D5528937E54DEDAFD5C65D7BC93CA5">
    <w:name w:val="F3D5528937E54DEDAFD5C65D7BC93CA5"/>
    <w:rsid w:val="009D6B1D"/>
  </w:style>
  <w:style w:type="paragraph" w:customStyle="1" w:styleId="E9BF528AC3AF4BA38852FBD45F0A5D53">
    <w:name w:val="E9BF528AC3AF4BA38852FBD45F0A5D53"/>
    <w:rsid w:val="009D6B1D"/>
  </w:style>
  <w:style w:type="paragraph" w:customStyle="1" w:styleId="EDBC3E2BDAAB4AF3AEA115FFA3F61A76">
    <w:name w:val="EDBC3E2BDAAB4AF3AEA115FFA3F61A76"/>
    <w:rsid w:val="009D6B1D"/>
  </w:style>
  <w:style w:type="paragraph" w:customStyle="1" w:styleId="A54D9757EC3C47068148C24D3C23DB83">
    <w:name w:val="A54D9757EC3C47068148C24D3C23DB83"/>
    <w:rsid w:val="009D6B1D"/>
  </w:style>
  <w:style w:type="paragraph" w:customStyle="1" w:styleId="7C92553002774D6CA7D88E86349728DC">
    <w:name w:val="7C92553002774D6CA7D88E86349728DC"/>
    <w:rsid w:val="009D6B1D"/>
  </w:style>
  <w:style w:type="paragraph" w:customStyle="1" w:styleId="2F8FD05669B24A62B04FDFB54F8CD509">
    <w:name w:val="2F8FD05669B24A62B04FDFB54F8CD509"/>
    <w:rsid w:val="009D6B1D"/>
  </w:style>
  <w:style w:type="paragraph" w:customStyle="1" w:styleId="ED714CE235254406BE2DC819BAEC10BE">
    <w:name w:val="ED714CE235254406BE2DC819BAEC10BE"/>
    <w:rsid w:val="009D6B1D"/>
  </w:style>
  <w:style w:type="paragraph" w:customStyle="1" w:styleId="71870093BB3D422FAAE4B52530A20C17">
    <w:name w:val="71870093BB3D422FAAE4B52530A20C17"/>
    <w:rsid w:val="009D6B1D"/>
  </w:style>
  <w:style w:type="paragraph" w:customStyle="1" w:styleId="AAA7F92C448844029450F891CE4FBCE1">
    <w:name w:val="AAA7F92C448844029450F891CE4FBCE1"/>
    <w:rsid w:val="009D6B1D"/>
  </w:style>
  <w:style w:type="paragraph" w:customStyle="1" w:styleId="13EAB8424F00402AAC8A03BB9E24CD48">
    <w:name w:val="13EAB8424F00402AAC8A03BB9E24CD48"/>
    <w:rsid w:val="009D6B1D"/>
  </w:style>
  <w:style w:type="paragraph" w:customStyle="1" w:styleId="BCFFE227101444E08B0CD006FD71CA11">
    <w:name w:val="BCFFE227101444E08B0CD006FD71CA11"/>
    <w:rsid w:val="009D6B1D"/>
  </w:style>
  <w:style w:type="paragraph" w:customStyle="1" w:styleId="3C866A89B55E43E78F3C440EB8C2B55F">
    <w:name w:val="3C866A89B55E43E78F3C440EB8C2B55F"/>
    <w:rsid w:val="009D6B1D"/>
  </w:style>
  <w:style w:type="paragraph" w:customStyle="1" w:styleId="43255135BFE044B8BF54BB703D47C66E">
    <w:name w:val="43255135BFE044B8BF54BB703D47C66E"/>
    <w:rsid w:val="009D6B1D"/>
  </w:style>
  <w:style w:type="paragraph" w:customStyle="1" w:styleId="AABA3AA726754B2EBDB71B9C042698F9">
    <w:name w:val="AABA3AA726754B2EBDB71B9C042698F9"/>
    <w:rsid w:val="009D6B1D"/>
  </w:style>
  <w:style w:type="paragraph" w:customStyle="1" w:styleId="81B96944FF5D415093C1FBDE3B60F625">
    <w:name w:val="81B96944FF5D415093C1FBDE3B60F625"/>
    <w:rsid w:val="009D6B1D"/>
  </w:style>
  <w:style w:type="paragraph" w:customStyle="1" w:styleId="F8322151540744EFB5E691DF15ADD27F">
    <w:name w:val="F8322151540744EFB5E691DF15ADD27F"/>
    <w:rsid w:val="009D6B1D"/>
  </w:style>
  <w:style w:type="paragraph" w:customStyle="1" w:styleId="87D71251E817426E808D054C29D8055F">
    <w:name w:val="87D71251E817426E808D054C29D8055F"/>
    <w:rsid w:val="009D6B1D"/>
  </w:style>
  <w:style w:type="paragraph" w:customStyle="1" w:styleId="DF6816FA220B49C4815810EE6991F481">
    <w:name w:val="DF6816FA220B49C4815810EE6991F481"/>
    <w:rsid w:val="009D6B1D"/>
  </w:style>
  <w:style w:type="paragraph" w:customStyle="1" w:styleId="ECA1EC1E760441808B02B92739C1C8E0">
    <w:name w:val="ECA1EC1E760441808B02B92739C1C8E0"/>
    <w:rsid w:val="009D6B1D"/>
  </w:style>
  <w:style w:type="paragraph" w:customStyle="1" w:styleId="9D6A917B75284D8E961A19DB14229264">
    <w:name w:val="9D6A917B75284D8E961A19DB14229264"/>
    <w:rsid w:val="009D6B1D"/>
  </w:style>
  <w:style w:type="paragraph" w:customStyle="1" w:styleId="D916F8E2685E4F06B5447718DAC14A65">
    <w:name w:val="D916F8E2685E4F06B5447718DAC14A65"/>
    <w:rsid w:val="009D6B1D"/>
  </w:style>
  <w:style w:type="paragraph" w:customStyle="1" w:styleId="AAD98F404AC24D16AE91F919BD8AB33A">
    <w:name w:val="AAD98F404AC24D16AE91F919BD8AB33A"/>
    <w:rsid w:val="009D6B1D"/>
  </w:style>
  <w:style w:type="paragraph" w:customStyle="1" w:styleId="CCC7DA3ED8CB42209F2E3B8D4B07E0F4">
    <w:name w:val="CCC7DA3ED8CB42209F2E3B8D4B07E0F4"/>
    <w:rsid w:val="009D6B1D"/>
  </w:style>
  <w:style w:type="paragraph" w:customStyle="1" w:styleId="54258E67940442D6981B588E510A6882">
    <w:name w:val="54258E67940442D6981B588E510A6882"/>
    <w:rsid w:val="009D6B1D"/>
  </w:style>
  <w:style w:type="paragraph" w:customStyle="1" w:styleId="C5CEEDDDEE2D40BD8135C3A76FB2E3D5">
    <w:name w:val="C5CEEDDDEE2D40BD8135C3A76FB2E3D5"/>
    <w:rsid w:val="009D6B1D"/>
  </w:style>
  <w:style w:type="paragraph" w:customStyle="1" w:styleId="63D6DCD51FAD4B669C13939B123F4DC0">
    <w:name w:val="63D6DCD51FAD4B669C13939B123F4DC0"/>
    <w:rsid w:val="009D6B1D"/>
  </w:style>
  <w:style w:type="paragraph" w:customStyle="1" w:styleId="A196502B5A2D4B2B993B4A988A57D640">
    <w:name w:val="A196502B5A2D4B2B993B4A988A57D640"/>
    <w:rsid w:val="009D6B1D"/>
  </w:style>
  <w:style w:type="paragraph" w:customStyle="1" w:styleId="6A5693D99D584081AF39B859CD39CA6A">
    <w:name w:val="6A5693D99D584081AF39B859CD39CA6A"/>
    <w:rsid w:val="009D6B1D"/>
  </w:style>
  <w:style w:type="paragraph" w:customStyle="1" w:styleId="F3595E675C524AB9AFE9DFDEB0B3D981">
    <w:name w:val="F3595E675C524AB9AFE9DFDEB0B3D981"/>
    <w:rsid w:val="009D6B1D"/>
  </w:style>
  <w:style w:type="paragraph" w:customStyle="1" w:styleId="57D7D1732BF54CDE9129E9EC1E559386">
    <w:name w:val="57D7D1732BF54CDE9129E9EC1E559386"/>
    <w:rsid w:val="009D6B1D"/>
  </w:style>
  <w:style w:type="paragraph" w:customStyle="1" w:styleId="B6DA982E91654600B2758F71AFE9985D">
    <w:name w:val="B6DA982E91654600B2758F71AFE9985D"/>
    <w:rsid w:val="009D6B1D"/>
  </w:style>
  <w:style w:type="paragraph" w:customStyle="1" w:styleId="50BD99CFA33E4220810FD1DDF8127A39">
    <w:name w:val="50BD99CFA33E4220810FD1DDF8127A39"/>
    <w:rsid w:val="009D6B1D"/>
  </w:style>
  <w:style w:type="paragraph" w:customStyle="1" w:styleId="E8E5466283EA4EE58626AEA14EE2B232">
    <w:name w:val="E8E5466283EA4EE58626AEA14EE2B232"/>
    <w:rsid w:val="009D6B1D"/>
  </w:style>
  <w:style w:type="paragraph" w:customStyle="1" w:styleId="F31EC2BB7B58445CB1907A4E9B1A7903">
    <w:name w:val="F31EC2BB7B58445CB1907A4E9B1A7903"/>
    <w:rsid w:val="009D6B1D"/>
  </w:style>
  <w:style w:type="paragraph" w:customStyle="1" w:styleId="BF93E5D61D3C4D478E6E489F54092FE0">
    <w:name w:val="BF93E5D61D3C4D478E6E489F54092FE0"/>
    <w:rsid w:val="009D6B1D"/>
  </w:style>
  <w:style w:type="paragraph" w:customStyle="1" w:styleId="3ABB5E9EE7364D0B83960C48AAFFC428">
    <w:name w:val="3ABB5E9EE7364D0B83960C48AAFFC428"/>
    <w:rsid w:val="009D6B1D"/>
  </w:style>
  <w:style w:type="paragraph" w:customStyle="1" w:styleId="CD1F7C3AEDE14AE2919DCCC945BCB4A3">
    <w:name w:val="CD1F7C3AEDE14AE2919DCCC945BCB4A3"/>
    <w:rsid w:val="009D6B1D"/>
  </w:style>
  <w:style w:type="paragraph" w:customStyle="1" w:styleId="FC0BA10B1E044B66A411B1654A7D7991">
    <w:name w:val="FC0BA10B1E044B66A411B1654A7D7991"/>
    <w:rsid w:val="009D6B1D"/>
  </w:style>
  <w:style w:type="paragraph" w:customStyle="1" w:styleId="5CF603DC43E54F62B0500132E37AE178">
    <w:name w:val="5CF603DC43E54F62B0500132E37AE178"/>
    <w:rsid w:val="009D6B1D"/>
  </w:style>
  <w:style w:type="paragraph" w:customStyle="1" w:styleId="E98EECA42FD54799844F06A18D9F1781">
    <w:name w:val="E98EECA42FD54799844F06A18D9F1781"/>
    <w:rsid w:val="009D6B1D"/>
  </w:style>
  <w:style w:type="paragraph" w:customStyle="1" w:styleId="F8CD3F6241174DE4B6A5807F55C2A664">
    <w:name w:val="F8CD3F6241174DE4B6A5807F55C2A664"/>
    <w:rsid w:val="009D6B1D"/>
  </w:style>
  <w:style w:type="paragraph" w:customStyle="1" w:styleId="C57FD435D1134E83806EB95A701C0E2F">
    <w:name w:val="C57FD435D1134E83806EB95A701C0E2F"/>
    <w:rsid w:val="009D6B1D"/>
  </w:style>
  <w:style w:type="paragraph" w:customStyle="1" w:styleId="0B72C398CB104974955DBCBA91B522C3">
    <w:name w:val="0B72C398CB104974955DBCBA91B522C3"/>
    <w:rsid w:val="009D6B1D"/>
  </w:style>
  <w:style w:type="paragraph" w:customStyle="1" w:styleId="40F81CD979814127B799A88E676F5664">
    <w:name w:val="40F81CD979814127B799A88E676F5664"/>
    <w:rsid w:val="009D6B1D"/>
  </w:style>
  <w:style w:type="paragraph" w:customStyle="1" w:styleId="CFC0CC7DF7E742F8A8F3DFBDD4D0B1A1">
    <w:name w:val="CFC0CC7DF7E742F8A8F3DFBDD4D0B1A1"/>
    <w:rsid w:val="009D6B1D"/>
  </w:style>
  <w:style w:type="paragraph" w:customStyle="1" w:styleId="53C1CB20A8824B20A7067352818420BE">
    <w:name w:val="53C1CB20A8824B20A7067352818420BE"/>
    <w:rsid w:val="009D6B1D"/>
  </w:style>
  <w:style w:type="paragraph" w:customStyle="1" w:styleId="44951F8CD834437F9871A76A3B7AF8C5">
    <w:name w:val="44951F8CD834437F9871A76A3B7AF8C5"/>
    <w:rsid w:val="009D6B1D"/>
  </w:style>
  <w:style w:type="paragraph" w:customStyle="1" w:styleId="C565A1E2ED1544B09F33909FE3A562DE">
    <w:name w:val="C565A1E2ED1544B09F33909FE3A562DE"/>
    <w:rsid w:val="009D6B1D"/>
  </w:style>
  <w:style w:type="paragraph" w:customStyle="1" w:styleId="F90FD5EB3E544AAD86234E8F773962AE">
    <w:name w:val="F90FD5EB3E544AAD86234E8F773962AE"/>
    <w:rsid w:val="009D6B1D"/>
  </w:style>
  <w:style w:type="paragraph" w:customStyle="1" w:styleId="266A40239DFC411DAFF801061BC687A3">
    <w:name w:val="266A40239DFC411DAFF801061BC687A3"/>
    <w:rsid w:val="009D6B1D"/>
  </w:style>
  <w:style w:type="paragraph" w:customStyle="1" w:styleId="1CF73492D06B43ADB352EEB241262238">
    <w:name w:val="1CF73492D06B43ADB352EEB241262238"/>
    <w:rsid w:val="009D6B1D"/>
  </w:style>
  <w:style w:type="paragraph" w:customStyle="1" w:styleId="7C3CA1E312BB491F8ADB75B65F70305E">
    <w:name w:val="7C3CA1E312BB491F8ADB75B65F70305E"/>
    <w:rsid w:val="009D6B1D"/>
  </w:style>
  <w:style w:type="paragraph" w:customStyle="1" w:styleId="64BB885754B943A4B9525E9B00634CF6">
    <w:name w:val="64BB885754B943A4B9525E9B00634CF6"/>
    <w:rsid w:val="009D6B1D"/>
  </w:style>
  <w:style w:type="paragraph" w:customStyle="1" w:styleId="949F41F162344F4EA056E8E91C1B228B">
    <w:name w:val="949F41F162344F4EA056E8E91C1B228B"/>
    <w:rsid w:val="009D6B1D"/>
  </w:style>
  <w:style w:type="paragraph" w:customStyle="1" w:styleId="7B35BD2D6F7B45B798A877CA9033B69C">
    <w:name w:val="7B35BD2D6F7B45B798A877CA9033B69C"/>
    <w:rsid w:val="009D6B1D"/>
  </w:style>
  <w:style w:type="paragraph" w:customStyle="1" w:styleId="98D24F9D57BF49EC8016D96E0A3E4763">
    <w:name w:val="98D24F9D57BF49EC8016D96E0A3E4763"/>
    <w:rsid w:val="009D6B1D"/>
  </w:style>
  <w:style w:type="paragraph" w:customStyle="1" w:styleId="6498FDFFFC86498297EC431B7DF7498F">
    <w:name w:val="6498FDFFFC86498297EC431B7DF7498F"/>
    <w:rsid w:val="009D6B1D"/>
  </w:style>
  <w:style w:type="paragraph" w:customStyle="1" w:styleId="E0E33A38E0D44120AC5285B7255BAE94">
    <w:name w:val="E0E33A38E0D44120AC5285B7255BAE94"/>
    <w:rsid w:val="009D6B1D"/>
  </w:style>
  <w:style w:type="paragraph" w:customStyle="1" w:styleId="34385BBF894A4F30BA93B6584949ACE9">
    <w:name w:val="34385BBF894A4F30BA93B6584949ACE9"/>
    <w:rsid w:val="009D6B1D"/>
  </w:style>
  <w:style w:type="paragraph" w:customStyle="1" w:styleId="89973C0B9A3749719BDB4F78D90048B6">
    <w:name w:val="89973C0B9A3749719BDB4F78D90048B6"/>
    <w:rsid w:val="009D6B1D"/>
  </w:style>
  <w:style w:type="paragraph" w:customStyle="1" w:styleId="E58ECAFE8FAB406EAD49D6250A842CEE">
    <w:name w:val="E58ECAFE8FAB406EAD49D6250A842CEE"/>
    <w:rsid w:val="009D6B1D"/>
  </w:style>
  <w:style w:type="paragraph" w:customStyle="1" w:styleId="B2F37CD9A27048078D002456DC3F1723">
    <w:name w:val="B2F37CD9A27048078D002456DC3F1723"/>
    <w:rsid w:val="009D6B1D"/>
  </w:style>
  <w:style w:type="paragraph" w:customStyle="1" w:styleId="BEACBE90E9E8483A97785429DDB9BEB1">
    <w:name w:val="BEACBE90E9E8483A97785429DDB9BEB1"/>
    <w:rsid w:val="009D6B1D"/>
  </w:style>
  <w:style w:type="paragraph" w:customStyle="1" w:styleId="61E11958A59849C8AE1FDAFBB3E6AF2D">
    <w:name w:val="61E11958A59849C8AE1FDAFBB3E6AF2D"/>
    <w:rsid w:val="009D6B1D"/>
  </w:style>
  <w:style w:type="paragraph" w:customStyle="1" w:styleId="CE720495E8DD4E1B9AA4C570EA661A5A">
    <w:name w:val="CE720495E8DD4E1B9AA4C570EA661A5A"/>
    <w:rsid w:val="009D6B1D"/>
  </w:style>
  <w:style w:type="paragraph" w:customStyle="1" w:styleId="864B10D7710945EBB9A7D1F3DBB57AA2">
    <w:name w:val="864B10D7710945EBB9A7D1F3DBB57AA2"/>
    <w:rsid w:val="009D6B1D"/>
  </w:style>
  <w:style w:type="paragraph" w:customStyle="1" w:styleId="0EEECDCF064043DBA193A6C32605BE98">
    <w:name w:val="0EEECDCF064043DBA193A6C32605BE98"/>
    <w:rsid w:val="009D6B1D"/>
  </w:style>
  <w:style w:type="paragraph" w:customStyle="1" w:styleId="8580AA9E46C94CA8B523154FD9EF9454">
    <w:name w:val="8580AA9E46C94CA8B523154FD9EF9454"/>
    <w:rsid w:val="009D6B1D"/>
  </w:style>
  <w:style w:type="paragraph" w:customStyle="1" w:styleId="7226270B10F14C68BAB1A06661AED35B">
    <w:name w:val="7226270B10F14C68BAB1A06661AED35B"/>
    <w:rsid w:val="009D6B1D"/>
  </w:style>
  <w:style w:type="paragraph" w:customStyle="1" w:styleId="14B92A8ED3154F9F8B1753B51B4C81FD">
    <w:name w:val="14B92A8ED3154F9F8B1753B51B4C81FD"/>
    <w:rsid w:val="009D6B1D"/>
  </w:style>
  <w:style w:type="paragraph" w:customStyle="1" w:styleId="5C3EA31CEB5647BE8223B2125891B2B9">
    <w:name w:val="5C3EA31CEB5647BE8223B2125891B2B9"/>
    <w:rsid w:val="009D6B1D"/>
  </w:style>
  <w:style w:type="paragraph" w:customStyle="1" w:styleId="B2E2940DDA0940108D64F9EFEE37B7CB">
    <w:name w:val="B2E2940DDA0940108D64F9EFEE37B7CB"/>
    <w:rsid w:val="009D6B1D"/>
  </w:style>
  <w:style w:type="paragraph" w:customStyle="1" w:styleId="2CB0ED2FAA694618B3D971760DC57787">
    <w:name w:val="2CB0ED2FAA694618B3D971760DC57787"/>
    <w:rsid w:val="009D6B1D"/>
  </w:style>
  <w:style w:type="paragraph" w:customStyle="1" w:styleId="C5CEEDDDEE2D40BD8135C3A76FB2E3D51">
    <w:name w:val="C5CEEDDDEE2D40BD8135C3A76FB2E3D51"/>
    <w:rsid w:val="009D6B1D"/>
    <w:rPr>
      <w:rFonts w:eastAsiaTheme="minorHAnsi"/>
    </w:rPr>
  </w:style>
  <w:style w:type="paragraph" w:customStyle="1" w:styleId="57D7D1732BF54CDE9129E9EC1E5593861">
    <w:name w:val="57D7D1732BF54CDE9129E9EC1E5593861"/>
    <w:rsid w:val="009D6B1D"/>
    <w:rPr>
      <w:rFonts w:eastAsiaTheme="minorHAnsi"/>
    </w:rPr>
  </w:style>
  <w:style w:type="paragraph" w:customStyle="1" w:styleId="50BD99CFA33E4220810FD1DDF8127A391">
    <w:name w:val="50BD99CFA33E4220810FD1DDF8127A391"/>
    <w:rsid w:val="009D6B1D"/>
    <w:rPr>
      <w:rFonts w:eastAsiaTheme="minorHAnsi"/>
    </w:rPr>
  </w:style>
  <w:style w:type="paragraph" w:customStyle="1" w:styleId="CD1F7C3AEDE14AE2919DCCC945BCB4A31">
    <w:name w:val="CD1F7C3AEDE14AE2919DCCC945BCB4A31"/>
    <w:rsid w:val="009D6B1D"/>
    <w:rPr>
      <w:rFonts w:eastAsiaTheme="minorHAnsi"/>
    </w:rPr>
  </w:style>
  <w:style w:type="paragraph" w:customStyle="1" w:styleId="5CF603DC43E54F62B0500132E37AE1781">
    <w:name w:val="5CF603DC43E54F62B0500132E37AE1781"/>
    <w:rsid w:val="009D6B1D"/>
    <w:rPr>
      <w:rFonts w:eastAsiaTheme="minorHAnsi"/>
    </w:rPr>
  </w:style>
  <w:style w:type="paragraph" w:customStyle="1" w:styleId="40F81CD979814127B799A88E676F56641">
    <w:name w:val="40F81CD979814127B799A88E676F56641"/>
    <w:rsid w:val="009D6B1D"/>
    <w:rPr>
      <w:rFonts w:eastAsiaTheme="minorHAnsi"/>
    </w:rPr>
  </w:style>
  <w:style w:type="paragraph" w:customStyle="1" w:styleId="53C1CB20A8824B20A7067352818420BE1">
    <w:name w:val="53C1CB20A8824B20A7067352818420BE1"/>
    <w:rsid w:val="009D6B1D"/>
    <w:rPr>
      <w:rFonts w:eastAsiaTheme="minorHAnsi"/>
    </w:rPr>
  </w:style>
  <w:style w:type="paragraph" w:customStyle="1" w:styleId="1CF73492D06B43ADB352EEB2412622381">
    <w:name w:val="1CF73492D06B43ADB352EEB2412622381"/>
    <w:rsid w:val="009D6B1D"/>
    <w:rPr>
      <w:rFonts w:eastAsiaTheme="minorHAnsi"/>
    </w:rPr>
  </w:style>
  <w:style w:type="paragraph" w:customStyle="1" w:styleId="64BB885754B943A4B9525E9B00634CF61">
    <w:name w:val="64BB885754B943A4B9525E9B00634CF61"/>
    <w:rsid w:val="009D6B1D"/>
    <w:rPr>
      <w:rFonts w:eastAsiaTheme="minorHAnsi"/>
    </w:rPr>
  </w:style>
  <w:style w:type="paragraph" w:customStyle="1" w:styleId="E0E33A38E0D44120AC5285B7255BAE941">
    <w:name w:val="E0E33A38E0D44120AC5285B7255BAE941"/>
    <w:rsid w:val="009D6B1D"/>
    <w:rPr>
      <w:rFonts w:eastAsiaTheme="minorHAnsi"/>
    </w:rPr>
  </w:style>
  <w:style w:type="paragraph" w:customStyle="1" w:styleId="89973C0B9A3749719BDB4F78D90048B61">
    <w:name w:val="89973C0B9A3749719BDB4F78D90048B61"/>
    <w:rsid w:val="009D6B1D"/>
    <w:rPr>
      <w:rFonts w:eastAsiaTheme="minorHAnsi"/>
    </w:rPr>
  </w:style>
  <w:style w:type="paragraph" w:customStyle="1" w:styleId="CE720495E8DD4E1B9AA4C570EA661A5A1">
    <w:name w:val="CE720495E8DD4E1B9AA4C570EA661A5A1"/>
    <w:rsid w:val="009D6B1D"/>
    <w:rPr>
      <w:rFonts w:eastAsiaTheme="minorHAnsi"/>
    </w:rPr>
  </w:style>
  <w:style w:type="paragraph" w:customStyle="1" w:styleId="0EEECDCF064043DBA193A6C32605BE981">
    <w:name w:val="0EEECDCF064043DBA193A6C32605BE981"/>
    <w:rsid w:val="009D6B1D"/>
    <w:rPr>
      <w:rFonts w:eastAsiaTheme="minorHAnsi"/>
    </w:rPr>
  </w:style>
  <w:style w:type="paragraph" w:customStyle="1" w:styleId="B2E2940DDA0940108D64F9EFEE37B7CB1">
    <w:name w:val="B2E2940DDA0940108D64F9EFEE37B7CB1"/>
    <w:rsid w:val="009D6B1D"/>
    <w:rPr>
      <w:rFonts w:eastAsiaTheme="minorHAnsi"/>
    </w:rPr>
  </w:style>
  <w:style w:type="paragraph" w:customStyle="1" w:styleId="C5CEEDDDEE2D40BD8135C3A76FB2E3D52">
    <w:name w:val="C5CEEDDDEE2D40BD8135C3A76FB2E3D52"/>
    <w:rsid w:val="009D6B1D"/>
    <w:rPr>
      <w:rFonts w:eastAsiaTheme="minorHAnsi"/>
    </w:rPr>
  </w:style>
  <w:style w:type="paragraph" w:customStyle="1" w:styleId="57D7D1732BF54CDE9129E9EC1E5593862">
    <w:name w:val="57D7D1732BF54CDE9129E9EC1E5593862"/>
    <w:rsid w:val="009D6B1D"/>
    <w:rPr>
      <w:rFonts w:eastAsiaTheme="minorHAnsi"/>
    </w:rPr>
  </w:style>
  <w:style w:type="paragraph" w:customStyle="1" w:styleId="50BD99CFA33E4220810FD1DDF8127A392">
    <w:name w:val="50BD99CFA33E4220810FD1DDF8127A392"/>
    <w:rsid w:val="009D6B1D"/>
    <w:rPr>
      <w:rFonts w:eastAsiaTheme="minorHAnsi"/>
    </w:rPr>
  </w:style>
  <w:style w:type="paragraph" w:customStyle="1" w:styleId="CD1F7C3AEDE14AE2919DCCC945BCB4A32">
    <w:name w:val="CD1F7C3AEDE14AE2919DCCC945BCB4A32"/>
    <w:rsid w:val="009D6B1D"/>
    <w:rPr>
      <w:rFonts w:eastAsiaTheme="minorHAnsi"/>
    </w:rPr>
  </w:style>
  <w:style w:type="paragraph" w:customStyle="1" w:styleId="5CF603DC43E54F62B0500132E37AE1782">
    <w:name w:val="5CF603DC43E54F62B0500132E37AE1782"/>
    <w:rsid w:val="009D6B1D"/>
    <w:rPr>
      <w:rFonts w:eastAsiaTheme="minorHAnsi"/>
    </w:rPr>
  </w:style>
  <w:style w:type="paragraph" w:customStyle="1" w:styleId="40F81CD979814127B799A88E676F56642">
    <w:name w:val="40F81CD979814127B799A88E676F56642"/>
    <w:rsid w:val="009D6B1D"/>
    <w:rPr>
      <w:rFonts w:eastAsiaTheme="minorHAnsi"/>
    </w:rPr>
  </w:style>
  <w:style w:type="paragraph" w:customStyle="1" w:styleId="53C1CB20A8824B20A7067352818420BE2">
    <w:name w:val="53C1CB20A8824B20A7067352818420BE2"/>
    <w:rsid w:val="009D6B1D"/>
    <w:rPr>
      <w:rFonts w:eastAsiaTheme="minorHAnsi"/>
    </w:rPr>
  </w:style>
  <w:style w:type="paragraph" w:customStyle="1" w:styleId="1CF73492D06B43ADB352EEB2412622382">
    <w:name w:val="1CF73492D06B43ADB352EEB2412622382"/>
    <w:rsid w:val="009D6B1D"/>
    <w:rPr>
      <w:rFonts w:eastAsiaTheme="minorHAnsi"/>
    </w:rPr>
  </w:style>
  <w:style w:type="paragraph" w:customStyle="1" w:styleId="64BB885754B943A4B9525E9B00634CF62">
    <w:name w:val="64BB885754B943A4B9525E9B00634CF62"/>
    <w:rsid w:val="009D6B1D"/>
    <w:rPr>
      <w:rFonts w:eastAsiaTheme="minorHAnsi"/>
    </w:rPr>
  </w:style>
  <w:style w:type="paragraph" w:customStyle="1" w:styleId="E0E33A38E0D44120AC5285B7255BAE942">
    <w:name w:val="E0E33A38E0D44120AC5285B7255BAE942"/>
    <w:rsid w:val="009D6B1D"/>
    <w:rPr>
      <w:rFonts w:eastAsiaTheme="minorHAnsi"/>
    </w:rPr>
  </w:style>
  <w:style w:type="paragraph" w:customStyle="1" w:styleId="89973C0B9A3749719BDB4F78D90048B62">
    <w:name w:val="89973C0B9A3749719BDB4F78D90048B62"/>
    <w:rsid w:val="009D6B1D"/>
    <w:rPr>
      <w:rFonts w:eastAsiaTheme="minorHAnsi"/>
    </w:rPr>
  </w:style>
  <w:style w:type="paragraph" w:customStyle="1" w:styleId="CE720495E8DD4E1B9AA4C570EA661A5A2">
    <w:name w:val="CE720495E8DD4E1B9AA4C570EA661A5A2"/>
    <w:rsid w:val="009D6B1D"/>
    <w:rPr>
      <w:rFonts w:eastAsiaTheme="minorHAnsi"/>
    </w:rPr>
  </w:style>
  <w:style w:type="paragraph" w:customStyle="1" w:styleId="0EEECDCF064043DBA193A6C32605BE982">
    <w:name w:val="0EEECDCF064043DBA193A6C32605BE982"/>
    <w:rsid w:val="009D6B1D"/>
    <w:rPr>
      <w:rFonts w:eastAsiaTheme="minorHAnsi"/>
    </w:rPr>
  </w:style>
  <w:style w:type="paragraph" w:customStyle="1" w:styleId="B2E2940DDA0940108D64F9EFEE37B7CB2">
    <w:name w:val="B2E2940DDA0940108D64F9EFEE37B7CB2"/>
    <w:rsid w:val="009D6B1D"/>
    <w:rPr>
      <w:rFonts w:eastAsiaTheme="minorHAnsi"/>
    </w:rPr>
  </w:style>
  <w:style w:type="paragraph" w:customStyle="1" w:styleId="C5CEEDDDEE2D40BD8135C3A76FB2E3D53">
    <w:name w:val="C5CEEDDDEE2D40BD8135C3A76FB2E3D53"/>
    <w:rsid w:val="009D6B1D"/>
    <w:rPr>
      <w:rFonts w:eastAsiaTheme="minorHAnsi"/>
    </w:rPr>
  </w:style>
  <w:style w:type="paragraph" w:customStyle="1" w:styleId="57D7D1732BF54CDE9129E9EC1E5593863">
    <w:name w:val="57D7D1732BF54CDE9129E9EC1E5593863"/>
    <w:rsid w:val="009D6B1D"/>
    <w:rPr>
      <w:rFonts w:eastAsiaTheme="minorHAnsi"/>
    </w:rPr>
  </w:style>
  <w:style w:type="paragraph" w:customStyle="1" w:styleId="50BD99CFA33E4220810FD1DDF8127A393">
    <w:name w:val="50BD99CFA33E4220810FD1DDF8127A393"/>
    <w:rsid w:val="009D6B1D"/>
    <w:rPr>
      <w:rFonts w:eastAsiaTheme="minorHAnsi"/>
    </w:rPr>
  </w:style>
  <w:style w:type="paragraph" w:customStyle="1" w:styleId="CD1F7C3AEDE14AE2919DCCC945BCB4A33">
    <w:name w:val="CD1F7C3AEDE14AE2919DCCC945BCB4A33"/>
    <w:rsid w:val="009D6B1D"/>
    <w:rPr>
      <w:rFonts w:eastAsiaTheme="minorHAnsi"/>
    </w:rPr>
  </w:style>
  <w:style w:type="paragraph" w:customStyle="1" w:styleId="5CF603DC43E54F62B0500132E37AE1783">
    <w:name w:val="5CF603DC43E54F62B0500132E37AE1783"/>
    <w:rsid w:val="009D6B1D"/>
    <w:rPr>
      <w:rFonts w:eastAsiaTheme="minorHAnsi"/>
    </w:rPr>
  </w:style>
  <w:style w:type="paragraph" w:customStyle="1" w:styleId="40F81CD979814127B799A88E676F56643">
    <w:name w:val="40F81CD979814127B799A88E676F56643"/>
    <w:rsid w:val="009D6B1D"/>
    <w:rPr>
      <w:rFonts w:eastAsiaTheme="minorHAnsi"/>
    </w:rPr>
  </w:style>
  <w:style w:type="paragraph" w:customStyle="1" w:styleId="53C1CB20A8824B20A7067352818420BE3">
    <w:name w:val="53C1CB20A8824B20A7067352818420BE3"/>
    <w:rsid w:val="009D6B1D"/>
    <w:rPr>
      <w:rFonts w:eastAsiaTheme="minorHAnsi"/>
    </w:rPr>
  </w:style>
  <w:style w:type="paragraph" w:customStyle="1" w:styleId="1CF73492D06B43ADB352EEB2412622383">
    <w:name w:val="1CF73492D06B43ADB352EEB2412622383"/>
    <w:rsid w:val="009D6B1D"/>
    <w:rPr>
      <w:rFonts w:eastAsiaTheme="minorHAnsi"/>
    </w:rPr>
  </w:style>
  <w:style w:type="paragraph" w:customStyle="1" w:styleId="64BB885754B943A4B9525E9B00634CF63">
    <w:name w:val="64BB885754B943A4B9525E9B00634CF63"/>
    <w:rsid w:val="009D6B1D"/>
    <w:rPr>
      <w:rFonts w:eastAsiaTheme="minorHAnsi"/>
    </w:rPr>
  </w:style>
  <w:style w:type="paragraph" w:customStyle="1" w:styleId="E0E33A38E0D44120AC5285B7255BAE943">
    <w:name w:val="E0E33A38E0D44120AC5285B7255BAE943"/>
    <w:rsid w:val="009D6B1D"/>
    <w:rPr>
      <w:rFonts w:eastAsiaTheme="minorHAnsi"/>
    </w:rPr>
  </w:style>
  <w:style w:type="paragraph" w:customStyle="1" w:styleId="89973C0B9A3749719BDB4F78D90048B63">
    <w:name w:val="89973C0B9A3749719BDB4F78D90048B63"/>
    <w:rsid w:val="009D6B1D"/>
    <w:rPr>
      <w:rFonts w:eastAsiaTheme="minorHAnsi"/>
    </w:rPr>
  </w:style>
  <w:style w:type="paragraph" w:customStyle="1" w:styleId="CE720495E8DD4E1B9AA4C570EA661A5A3">
    <w:name w:val="CE720495E8DD4E1B9AA4C570EA661A5A3"/>
    <w:rsid w:val="009D6B1D"/>
    <w:rPr>
      <w:rFonts w:eastAsiaTheme="minorHAnsi"/>
    </w:rPr>
  </w:style>
  <w:style w:type="paragraph" w:customStyle="1" w:styleId="0EEECDCF064043DBA193A6C32605BE983">
    <w:name w:val="0EEECDCF064043DBA193A6C32605BE983"/>
    <w:rsid w:val="009D6B1D"/>
    <w:rPr>
      <w:rFonts w:eastAsiaTheme="minorHAnsi"/>
    </w:rPr>
  </w:style>
  <w:style w:type="paragraph" w:customStyle="1" w:styleId="B2E2940DDA0940108D64F9EFEE37B7CB3">
    <w:name w:val="B2E2940DDA0940108D64F9EFEE37B7CB3"/>
    <w:rsid w:val="009D6B1D"/>
    <w:rPr>
      <w:rFonts w:eastAsiaTheme="minorHAnsi"/>
    </w:rPr>
  </w:style>
  <w:style w:type="paragraph" w:customStyle="1" w:styleId="C3EDA87ED92E4FA6A08CEBB3E83BF257">
    <w:name w:val="C3EDA87ED92E4FA6A08CEBB3E83BF257"/>
    <w:rsid w:val="009D6B1D"/>
  </w:style>
  <w:style w:type="paragraph" w:customStyle="1" w:styleId="C92C0EEB0AAF4E4F89F36BC3C3B20882">
    <w:name w:val="C92C0EEB0AAF4E4F89F36BC3C3B20882"/>
    <w:rsid w:val="009D6B1D"/>
  </w:style>
  <w:style w:type="paragraph" w:customStyle="1" w:styleId="C12C6FE26B1946ACB8132AD18F26FC67">
    <w:name w:val="C12C6FE26B1946ACB8132AD18F26FC67"/>
    <w:rsid w:val="009D6B1D"/>
  </w:style>
  <w:style w:type="paragraph" w:customStyle="1" w:styleId="A29DEDEEE2F74E2481DBBBB732522670">
    <w:name w:val="A29DEDEEE2F74E2481DBBBB732522670"/>
    <w:rsid w:val="009D6B1D"/>
  </w:style>
  <w:style w:type="paragraph" w:customStyle="1" w:styleId="FC15FB9C3AEB46DFB8912A3601901821">
    <w:name w:val="FC15FB9C3AEB46DFB8912A3601901821"/>
    <w:rsid w:val="009D6B1D"/>
  </w:style>
  <w:style w:type="paragraph" w:customStyle="1" w:styleId="41C18A5476814AD5BB8BD6C5A0F6C832">
    <w:name w:val="41C18A5476814AD5BB8BD6C5A0F6C832"/>
    <w:rsid w:val="009D6B1D"/>
  </w:style>
  <w:style w:type="paragraph" w:customStyle="1" w:styleId="D31CFF6F58C5447A945AEFE2A3F56139">
    <w:name w:val="D31CFF6F58C5447A945AEFE2A3F56139"/>
    <w:rsid w:val="009D6B1D"/>
  </w:style>
  <w:style w:type="paragraph" w:customStyle="1" w:styleId="6658811525814B06AABF4AEB30ADBECD">
    <w:name w:val="6658811525814B06AABF4AEB30ADBECD"/>
    <w:rsid w:val="009D6B1D"/>
  </w:style>
  <w:style w:type="paragraph" w:customStyle="1" w:styleId="0923FFE6F19C444AA7131956C4844683">
    <w:name w:val="0923FFE6F19C444AA7131956C4844683"/>
    <w:rsid w:val="009D6B1D"/>
  </w:style>
  <w:style w:type="paragraph" w:customStyle="1" w:styleId="91B0B992D0F5410A8FB32A3EE03BE775">
    <w:name w:val="91B0B992D0F5410A8FB32A3EE03BE775"/>
    <w:rsid w:val="009D6B1D"/>
  </w:style>
  <w:style w:type="paragraph" w:customStyle="1" w:styleId="ABFD5DA97EDA41C686CB617D35DF7A11">
    <w:name w:val="ABFD5DA97EDA41C686CB617D35DF7A11"/>
    <w:rsid w:val="009D6B1D"/>
  </w:style>
  <w:style w:type="paragraph" w:customStyle="1" w:styleId="0CAC9B1478A949EB8874C1E391D23C93">
    <w:name w:val="0CAC9B1478A949EB8874C1E391D23C93"/>
    <w:rsid w:val="009D6B1D"/>
  </w:style>
  <w:style w:type="paragraph" w:customStyle="1" w:styleId="393BFA04698F4729A020D9EAECC6BDD4">
    <w:name w:val="393BFA04698F4729A020D9EAECC6BDD4"/>
    <w:rsid w:val="009D6B1D"/>
  </w:style>
  <w:style w:type="paragraph" w:customStyle="1" w:styleId="4ACEF998764D4BC28CE3344ABB091656">
    <w:name w:val="4ACEF998764D4BC28CE3344ABB091656"/>
    <w:rsid w:val="009D6B1D"/>
  </w:style>
  <w:style w:type="paragraph" w:customStyle="1" w:styleId="073F812914614EEB86AA8E5F395DB133">
    <w:name w:val="073F812914614EEB86AA8E5F395DB133"/>
    <w:rsid w:val="009D6B1D"/>
  </w:style>
  <w:style w:type="paragraph" w:customStyle="1" w:styleId="C932E3DC1E8749F88348EA5BBC788EEE">
    <w:name w:val="C932E3DC1E8749F88348EA5BBC788EEE"/>
    <w:rsid w:val="009D6B1D"/>
  </w:style>
  <w:style w:type="paragraph" w:customStyle="1" w:styleId="B9D4B9192E724F17A753241FF1065E57">
    <w:name w:val="B9D4B9192E724F17A753241FF1065E57"/>
    <w:rsid w:val="009D6B1D"/>
  </w:style>
  <w:style w:type="paragraph" w:customStyle="1" w:styleId="5FAFA2028CD2466A8A900045649906BD">
    <w:name w:val="5FAFA2028CD2466A8A900045649906BD"/>
    <w:rsid w:val="009D6B1D"/>
  </w:style>
  <w:style w:type="paragraph" w:customStyle="1" w:styleId="285F43522D0541A79262C588F31FE0B7">
    <w:name w:val="285F43522D0541A79262C588F31FE0B7"/>
    <w:rsid w:val="009D6B1D"/>
  </w:style>
  <w:style w:type="paragraph" w:customStyle="1" w:styleId="EAF6A305A8514EEBA6BFBD6F8EAACC79">
    <w:name w:val="EAF6A305A8514EEBA6BFBD6F8EAACC79"/>
    <w:rsid w:val="009D6B1D"/>
  </w:style>
  <w:style w:type="paragraph" w:customStyle="1" w:styleId="5B2DA0AB2C344A339010155B5B8007A2">
    <w:name w:val="5B2DA0AB2C344A339010155B5B8007A2"/>
    <w:rsid w:val="009D6B1D"/>
  </w:style>
  <w:style w:type="paragraph" w:customStyle="1" w:styleId="D1A1474085BF4BB99ABB9C290C881474">
    <w:name w:val="D1A1474085BF4BB99ABB9C290C881474"/>
    <w:rsid w:val="009D6B1D"/>
  </w:style>
  <w:style w:type="paragraph" w:customStyle="1" w:styleId="98632CE5F824469D87D3CF6E903B27BF">
    <w:name w:val="98632CE5F824469D87D3CF6E903B27BF"/>
    <w:rsid w:val="009D6B1D"/>
  </w:style>
  <w:style w:type="paragraph" w:customStyle="1" w:styleId="A71CA341670F4D3F9C2C15F364C0B208">
    <w:name w:val="A71CA341670F4D3F9C2C15F364C0B208"/>
    <w:rsid w:val="009D6B1D"/>
  </w:style>
  <w:style w:type="paragraph" w:customStyle="1" w:styleId="7BD445FC889546C7BD29D2A934B7F2F7">
    <w:name w:val="7BD445FC889546C7BD29D2A934B7F2F7"/>
    <w:rsid w:val="009D6B1D"/>
  </w:style>
  <w:style w:type="paragraph" w:customStyle="1" w:styleId="3413AFBD61D44CC09FB8B5283694CDA0">
    <w:name w:val="3413AFBD61D44CC09FB8B5283694CDA0"/>
    <w:rsid w:val="009D6B1D"/>
  </w:style>
  <w:style w:type="paragraph" w:customStyle="1" w:styleId="4EFFEF6AE4F24CA28FD6FE1E9045B407">
    <w:name w:val="4EFFEF6AE4F24CA28FD6FE1E9045B407"/>
    <w:rsid w:val="009D6B1D"/>
  </w:style>
  <w:style w:type="paragraph" w:customStyle="1" w:styleId="8F7BDD14C1D5487FB3A3883976BBE3DB">
    <w:name w:val="8F7BDD14C1D5487FB3A3883976BBE3DB"/>
    <w:rsid w:val="009D6B1D"/>
  </w:style>
  <w:style w:type="paragraph" w:customStyle="1" w:styleId="6DF5B0DB877A4EDDAB9C838EAFCDF222">
    <w:name w:val="6DF5B0DB877A4EDDAB9C838EAFCDF222"/>
    <w:rsid w:val="009D6B1D"/>
  </w:style>
  <w:style w:type="paragraph" w:customStyle="1" w:styleId="0C06679479F14E55BDB8D1843DBA0F46">
    <w:name w:val="0C06679479F14E55BDB8D1843DBA0F46"/>
    <w:rsid w:val="009D6B1D"/>
  </w:style>
  <w:style w:type="paragraph" w:customStyle="1" w:styleId="7C3A2A6B7E904CBF8507ED014FBE19A6">
    <w:name w:val="7C3A2A6B7E904CBF8507ED014FBE19A6"/>
    <w:rsid w:val="009D6B1D"/>
  </w:style>
  <w:style w:type="paragraph" w:customStyle="1" w:styleId="3A4E811E67F344418D2E77B7C3908919">
    <w:name w:val="3A4E811E67F344418D2E77B7C3908919"/>
    <w:rsid w:val="009D6B1D"/>
  </w:style>
  <w:style w:type="paragraph" w:customStyle="1" w:styleId="FB4AF50467704EA3B24174AFDB0455A6">
    <w:name w:val="FB4AF50467704EA3B24174AFDB0455A6"/>
    <w:rsid w:val="009D6B1D"/>
  </w:style>
  <w:style w:type="paragraph" w:customStyle="1" w:styleId="4505C337B1E04D05BC4F23AC8B3A8764">
    <w:name w:val="4505C337B1E04D05BC4F23AC8B3A8764"/>
    <w:rsid w:val="009D6B1D"/>
  </w:style>
  <w:style w:type="paragraph" w:customStyle="1" w:styleId="472F704D6160471C95CDD5BDBF937FA2">
    <w:name w:val="472F704D6160471C95CDD5BDBF937FA2"/>
    <w:rsid w:val="009D6B1D"/>
  </w:style>
  <w:style w:type="paragraph" w:customStyle="1" w:styleId="E5EC073C207D43BF86A5BABB0632DCED">
    <w:name w:val="E5EC073C207D43BF86A5BABB0632DCED"/>
    <w:rsid w:val="009D6B1D"/>
  </w:style>
  <w:style w:type="paragraph" w:customStyle="1" w:styleId="310010CA5BB94F20A734A262AC1A0F1C">
    <w:name w:val="310010CA5BB94F20A734A262AC1A0F1C"/>
    <w:rsid w:val="009D6B1D"/>
  </w:style>
  <w:style w:type="paragraph" w:customStyle="1" w:styleId="E9FD0A6B29D04698949E99B1C3DCCC08">
    <w:name w:val="E9FD0A6B29D04698949E99B1C3DCCC08"/>
    <w:rsid w:val="009D6B1D"/>
  </w:style>
  <w:style w:type="paragraph" w:customStyle="1" w:styleId="81B58836F5BD42E8AB115B13DB68AABF">
    <w:name w:val="81B58836F5BD42E8AB115B13DB68AABF"/>
    <w:rsid w:val="009D6B1D"/>
  </w:style>
  <w:style w:type="paragraph" w:customStyle="1" w:styleId="EE0134544C5A482A80D77F116D6C0B1F">
    <w:name w:val="EE0134544C5A482A80D77F116D6C0B1F"/>
    <w:rsid w:val="009D6B1D"/>
  </w:style>
  <w:style w:type="paragraph" w:customStyle="1" w:styleId="223647A1BFB345CAA4C02B7AEFB72944">
    <w:name w:val="223647A1BFB345CAA4C02B7AEFB72944"/>
    <w:rsid w:val="009D6B1D"/>
  </w:style>
  <w:style w:type="paragraph" w:customStyle="1" w:styleId="9F0FD2660F69451CA349934D0B93D1A0">
    <w:name w:val="9F0FD2660F69451CA349934D0B93D1A0"/>
    <w:rsid w:val="009D6B1D"/>
  </w:style>
  <w:style w:type="paragraph" w:customStyle="1" w:styleId="16D88D0B8B594234B968B33E7B73143A">
    <w:name w:val="16D88D0B8B594234B968B33E7B73143A"/>
    <w:rsid w:val="009D6B1D"/>
  </w:style>
  <w:style w:type="paragraph" w:customStyle="1" w:styleId="2CFF08646CF0448EA08B40EB23F4DF19">
    <w:name w:val="2CFF08646CF0448EA08B40EB23F4DF19"/>
    <w:rsid w:val="009D6B1D"/>
  </w:style>
  <w:style w:type="paragraph" w:customStyle="1" w:styleId="4EFEA11D4056424A82E80DEC78733B5C">
    <w:name w:val="4EFEA11D4056424A82E80DEC78733B5C"/>
    <w:rsid w:val="009D6B1D"/>
  </w:style>
  <w:style w:type="paragraph" w:customStyle="1" w:styleId="50A4E56305B4439799B090B5CF00C8F5">
    <w:name w:val="50A4E56305B4439799B090B5CF00C8F5"/>
    <w:rsid w:val="009D6B1D"/>
  </w:style>
  <w:style w:type="paragraph" w:customStyle="1" w:styleId="F614C8EA12D143D8824A5DF6D9EB7EFB">
    <w:name w:val="F614C8EA12D143D8824A5DF6D9EB7EFB"/>
    <w:rsid w:val="009D6B1D"/>
  </w:style>
  <w:style w:type="paragraph" w:customStyle="1" w:styleId="2B0F9197DD3F461AAAB50C3B0DD1909F">
    <w:name w:val="2B0F9197DD3F461AAAB50C3B0DD1909F"/>
    <w:rsid w:val="009D6B1D"/>
  </w:style>
  <w:style w:type="paragraph" w:customStyle="1" w:styleId="42049B057ED84F59873B7EACA85BCE1A">
    <w:name w:val="42049B057ED84F59873B7EACA85BCE1A"/>
    <w:rsid w:val="009D6B1D"/>
  </w:style>
  <w:style w:type="paragraph" w:customStyle="1" w:styleId="FC0AA49D37A7463795BE38C70AD0D819">
    <w:name w:val="FC0AA49D37A7463795BE38C70AD0D819"/>
    <w:rsid w:val="009D6B1D"/>
  </w:style>
  <w:style w:type="paragraph" w:customStyle="1" w:styleId="677235F214934542AAA1FE16AE0AC550">
    <w:name w:val="677235F214934542AAA1FE16AE0AC550"/>
    <w:rsid w:val="009D6B1D"/>
  </w:style>
  <w:style w:type="paragraph" w:customStyle="1" w:styleId="681EE59814584CA392BE850A2D243D64">
    <w:name w:val="681EE59814584CA392BE850A2D243D64"/>
    <w:rsid w:val="009D6B1D"/>
  </w:style>
  <w:style w:type="paragraph" w:customStyle="1" w:styleId="F0E73CB7E373453885C1D13AEEE9081D">
    <w:name w:val="F0E73CB7E373453885C1D13AEEE9081D"/>
    <w:rsid w:val="009D6B1D"/>
  </w:style>
  <w:style w:type="paragraph" w:customStyle="1" w:styleId="FC04D61E25A2421EA0C95F1F86EF9C3E">
    <w:name w:val="FC04D61E25A2421EA0C95F1F86EF9C3E"/>
    <w:rsid w:val="009D6B1D"/>
  </w:style>
  <w:style w:type="paragraph" w:customStyle="1" w:styleId="6A7CF0EABF7F4FFC936B877F7DA3E3C9">
    <w:name w:val="6A7CF0EABF7F4FFC936B877F7DA3E3C9"/>
    <w:rsid w:val="009D6B1D"/>
  </w:style>
  <w:style w:type="paragraph" w:customStyle="1" w:styleId="EF1E36AB94D54E6688241093FD0CDC65">
    <w:name w:val="EF1E36AB94D54E6688241093FD0CDC65"/>
    <w:rsid w:val="009D6B1D"/>
  </w:style>
  <w:style w:type="paragraph" w:customStyle="1" w:styleId="11CA339F2D524EFCB7748E77ED7A5A90">
    <w:name w:val="11CA339F2D524EFCB7748E77ED7A5A90"/>
    <w:rsid w:val="009D6B1D"/>
  </w:style>
  <w:style w:type="paragraph" w:customStyle="1" w:styleId="AB3B2358A6324AEBA15B4FB90B9DD5B8">
    <w:name w:val="AB3B2358A6324AEBA15B4FB90B9DD5B8"/>
    <w:rsid w:val="009D6B1D"/>
  </w:style>
  <w:style w:type="paragraph" w:customStyle="1" w:styleId="BE5CAB9D18CD4F47ADE11875D871D40B">
    <w:name w:val="BE5CAB9D18CD4F47ADE11875D871D40B"/>
    <w:rsid w:val="009D6B1D"/>
  </w:style>
  <w:style w:type="paragraph" w:customStyle="1" w:styleId="04673506CBAA4255B82CE26787D1B736">
    <w:name w:val="04673506CBAA4255B82CE26787D1B736"/>
    <w:rsid w:val="009D6B1D"/>
  </w:style>
  <w:style w:type="paragraph" w:customStyle="1" w:styleId="0BDE16AE3A634F99AC2CDD7CD900A2F2">
    <w:name w:val="0BDE16AE3A634F99AC2CDD7CD900A2F2"/>
    <w:rsid w:val="009D6B1D"/>
  </w:style>
  <w:style w:type="paragraph" w:customStyle="1" w:styleId="6F7F6EABA9C24CB38D59FDF2F4A1C9FC">
    <w:name w:val="6F7F6EABA9C24CB38D59FDF2F4A1C9FC"/>
    <w:rsid w:val="009D6B1D"/>
  </w:style>
  <w:style w:type="paragraph" w:customStyle="1" w:styleId="6CF060721DC34A38BA591B29EF9678B2">
    <w:name w:val="6CF060721DC34A38BA591B29EF9678B2"/>
    <w:rsid w:val="009D6B1D"/>
  </w:style>
  <w:style w:type="paragraph" w:customStyle="1" w:styleId="6745146D32AD43AE86DDED00BF653209">
    <w:name w:val="6745146D32AD43AE86DDED00BF653209"/>
    <w:rsid w:val="009D6B1D"/>
  </w:style>
  <w:style w:type="paragraph" w:customStyle="1" w:styleId="CD0539F02F1F415988AC821AB113C1B1">
    <w:name w:val="CD0539F02F1F415988AC821AB113C1B1"/>
    <w:rsid w:val="009D6B1D"/>
  </w:style>
  <w:style w:type="paragraph" w:customStyle="1" w:styleId="28BDCE84304448FB82F3917C19B843FD">
    <w:name w:val="28BDCE84304448FB82F3917C19B843FD"/>
    <w:rsid w:val="009D6B1D"/>
  </w:style>
  <w:style w:type="paragraph" w:customStyle="1" w:styleId="53BE5F091F3C4855BC41C859E85961FF">
    <w:name w:val="53BE5F091F3C4855BC41C859E85961FF"/>
    <w:rsid w:val="009D6B1D"/>
  </w:style>
  <w:style w:type="paragraph" w:customStyle="1" w:styleId="7C905BF0BDAF4E45B61B74D9927FFC49">
    <w:name w:val="7C905BF0BDAF4E45B61B74D9927FFC49"/>
    <w:rsid w:val="009D6B1D"/>
  </w:style>
  <w:style w:type="paragraph" w:customStyle="1" w:styleId="0878B2AA870E40D1BD7708118CB1D698">
    <w:name w:val="0878B2AA870E40D1BD7708118CB1D698"/>
    <w:rsid w:val="009D6B1D"/>
  </w:style>
  <w:style w:type="paragraph" w:customStyle="1" w:styleId="D243C806AA1F44D0A9C0D75A476A5D9F">
    <w:name w:val="D243C806AA1F44D0A9C0D75A476A5D9F"/>
    <w:rsid w:val="009D6B1D"/>
  </w:style>
  <w:style w:type="paragraph" w:customStyle="1" w:styleId="14D7E2C7A8AE4DE195F5E0635DAB3870">
    <w:name w:val="14D7E2C7A8AE4DE195F5E0635DAB3870"/>
    <w:rsid w:val="009D6B1D"/>
  </w:style>
  <w:style w:type="paragraph" w:customStyle="1" w:styleId="94659319B03347DCBE64AFBF2209A8A9">
    <w:name w:val="94659319B03347DCBE64AFBF2209A8A9"/>
    <w:rsid w:val="009D6B1D"/>
  </w:style>
  <w:style w:type="paragraph" w:customStyle="1" w:styleId="C3EDA87ED92E4FA6A08CEBB3E83BF2571">
    <w:name w:val="C3EDA87ED92E4FA6A08CEBB3E83BF2571"/>
    <w:rsid w:val="009D6B1D"/>
    <w:rPr>
      <w:rFonts w:eastAsiaTheme="minorHAnsi"/>
    </w:rPr>
  </w:style>
  <w:style w:type="paragraph" w:customStyle="1" w:styleId="41C18A5476814AD5BB8BD6C5A0F6C8321">
    <w:name w:val="41C18A5476814AD5BB8BD6C5A0F6C8321"/>
    <w:rsid w:val="009D6B1D"/>
    <w:rPr>
      <w:rFonts w:eastAsiaTheme="minorHAnsi"/>
    </w:rPr>
  </w:style>
  <w:style w:type="paragraph" w:customStyle="1" w:styleId="6658811525814B06AABF4AEB30ADBECD1">
    <w:name w:val="6658811525814B06AABF4AEB30ADBECD1"/>
    <w:rsid w:val="009D6B1D"/>
    <w:rPr>
      <w:rFonts w:eastAsiaTheme="minorHAnsi"/>
    </w:rPr>
  </w:style>
  <w:style w:type="paragraph" w:customStyle="1" w:styleId="393BFA04698F4729A020D9EAECC6BDD41">
    <w:name w:val="393BFA04698F4729A020D9EAECC6BDD41"/>
    <w:rsid w:val="009D6B1D"/>
    <w:rPr>
      <w:rFonts w:eastAsiaTheme="minorHAnsi"/>
    </w:rPr>
  </w:style>
  <w:style w:type="paragraph" w:customStyle="1" w:styleId="073F812914614EEB86AA8E5F395DB1331">
    <w:name w:val="073F812914614EEB86AA8E5F395DB1331"/>
    <w:rsid w:val="009D6B1D"/>
    <w:rPr>
      <w:rFonts w:eastAsiaTheme="minorHAnsi"/>
    </w:rPr>
  </w:style>
  <w:style w:type="paragraph" w:customStyle="1" w:styleId="EAF6A305A8514EEBA6BFBD6F8EAACC791">
    <w:name w:val="EAF6A305A8514EEBA6BFBD6F8EAACC791"/>
    <w:rsid w:val="009D6B1D"/>
    <w:rPr>
      <w:rFonts w:eastAsiaTheme="minorHAnsi"/>
    </w:rPr>
  </w:style>
  <w:style w:type="paragraph" w:customStyle="1" w:styleId="D1A1474085BF4BB99ABB9C290C8814741">
    <w:name w:val="D1A1474085BF4BB99ABB9C290C8814741"/>
    <w:rsid w:val="009D6B1D"/>
    <w:rPr>
      <w:rFonts w:eastAsiaTheme="minorHAnsi"/>
    </w:rPr>
  </w:style>
  <w:style w:type="paragraph" w:customStyle="1" w:styleId="4EFFEF6AE4F24CA28FD6FE1E9045B4071">
    <w:name w:val="4EFFEF6AE4F24CA28FD6FE1E9045B4071"/>
    <w:rsid w:val="009D6B1D"/>
    <w:rPr>
      <w:rFonts w:eastAsiaTheme="minorHAnsi"/>
    </w:rPr>
  </w:style>
  <w:style w:type="paragraph" w:customStyle="1" w:styleId="6DF5B0DB877A4EDDAB9C838EAFCDF2221">
    <w:name w:val="6DF5B0DB877A4EDDAB9C838EAFCDF2221"/>
    <w:rsid w:val="009D6B1D"/>
    <w:rPr>
      <w:rFonts w:eastAsiaTheme="minorHAnsi"/>
    </w:rPr>
  </w:style>
  <w:style w:type="paragraph" w:customStyle="1" w:styleId="4505C337B1E04D05BC4F23AC8B3A87641">
    <w:name w:val="4505C337B1E04D05BC4F23AC8B3A87641"/>
    <w:rsid w:val="009D6B1D"/>
    <w:rPr>
      <w:rFonts w:eastAsiaTheme="minorHAnsi"/>
    </w:rPr>
  </w:style>
  <w:style w:type="paragraph" w:customStyle="1" w:styleId="E5EC073C207D43BF86A5BABB0632DCED1">
    <w:name w:val="E5EC073C207D43BF86A5BABB0632DCED1"/>
    <w:rsid w:val="009D6B1D"/>
    <w:rPr>
      <w:rFonts w:eastAsiaTheme="minorHAnsi"/>
    </w:rPr>
  </w:style>
  <w:style w:type="paragraph" w:customStyle="1" w:styleId="223647A1BFB345CAA4C02B7AEFB729441">
    <w:name w:val="223647A1BFB345CAA4C02B7AEFB729441"/>
    <w:rsid w:val="009D6B1D"/>
    <w:rPr>
      <w:rFonts w:eastAsiaTheme="minorHAnsi"/>
    </w:rPr>
  </w:style>
  <w:style w:type="paragraph" w:customStyle="1" w:styleId="16D88D0B8B594234B968B33E7B73143A1">
    <w:name w:val="16D88D0B8B594234B968B33E7B73143A1"/>
    <w:rsid w:val="009D6B1D"/>
    <w:rPr>
      <w:rFonts w:eastAsiaTheme="minorHAnsi"/>
    </w:rPr>
  </w:style>
  <w:style w:type="paragraph" w:customStyle="1" w:styleId="2B0F9197DD3F461AAAB50C3B0DD1909F1">
    <w:name w:val="2B0F9197DD3F461AAAB50C3B0DD1909F1"/>
    <w:rsid w:val="009D6B1D"/>
    <w:rPr>
      <w:rFonts w:eastAsiaTheme="minorHAnsi"/>
    </w:rPr>
  </w:style>
  <w:style w:type="paragraph" w:customStyle="1" w:styleId="FC0AA49D37A7463795BE38C70AD0D8191">
    <w:name w:val="FC0AA49D37A7463795BE38C70AD0D8191"/>
    <w:rsid w:val="009D6B1D"/>
    <w:rPr>
      <w:rFonts w:eastAsiaTheme="minorHAnsi"/>
    </w:rPr>
  </w:style>
  <w:style w:type="paragraph" w:customStyle="1" w:styleId="6A7CF0EABF7F4FFC936B877F7DA3E3C91">
    <w:name w:val="6A7CF0EABF7F4FFC936B877F7DA3E3C91"/>
    <w:rsid w:val="009D6B1D"/>
    <w:rPr>
      <w:rFonts w:eastAsiaTheme="minorHAnsi"/>
    </w:rPr>
  </w:style>
  <w:style w:type="paragraph" w:customStyle="1" w:styleId="11CA339F2D524EFCB7748E77ED7A5A901">
    <w:name w:val="11CA339F2D524EFCB7748E77ED7A5A901"/>
    <w:rsid w:val="009D6B1D"/>
    <w:rPr>
      <w:rFonts w:eastAsiaTheme="minorHAnsi"/>
    </w:rPr>
  </w:style>
  <w:style w:type="paragraph" w:customStyle="1" w:styleId="6F7F6EABA9C24CB38D59FDF2F4A1C9FC1">
    <w:name w:val="6F7F6EABA9C24CB38D59FDF2F4A1C9FC1"/>
    <w:rsid w:val="009D6B1D"/>
    <w:rPr>
      <w:rFonts w:eastAsiaTheme="minorHAnsi"/>
    </w:rPr>
  </w:style>
  <w:style w:type="paragraph" w:customStyle="1" w:styleId="6745146D32AD43AE86DDED00BF6532091">
    <w:name w:val="6745146D32AD43AE86DDED00BF6532091"/>
    <w:rsid w:val="009D6B1D"/>
    <w:rPr>
      <w:rFonts w:eastAsiaTheme="minorHAnsi"/>
    </w:rPr>
  </w:style>
  <w:style w:type="paragraph" w:customStyle="1" w:styleId="0878B2AA870E40D1BD7708118CB1D6981">
    <w:name w:val="0878B2AA870E40D1BD7708118CB1D6981"/>
    <w:rsid w:val="009D6B1D"/>
    <w:rPr>
      <w:rFonts w:eastAsiaTheme="minorHAnsi"/>
    </w:rPr>
  </w:style>
  <w:style w:type="paragraph" w:customStyle="1" w:styleId="C3EDA87ED92E4FA6A08CEBB3E83BF2572">
    <w:name w:val="C3EDA87ED92E4FA6A08CEBB3E83BF2572"/>
    <w:rsid w:val="009D6B1D"/>
    <w:rPr>
      <w:rFonts w:eastAsiaTheme="minorHAnsi"/>
    </w:rPr>
  </w:style>
  <w:style w:type="paragraph" w:customStyle="1" w:styleId="41C18A5476814AD5BB8BD6C5A0F6C8322">
    <w:name w:val="41C18A5476814AD5BB8BD6C5A0F6C8322"/>
    <w:rsid w:val="009D6B1D"/>
    <w:rPr>
      <w:rFonts w:eastAsiaTheme="minorHAnsi"/>
    </w:rPr>
  </w:style>
  <w:style w:type="paragraph" w:customStyle="1" w:styleId="6658811525814B06AABF4AEB30ADBECD2">
    <w:name w:val="6658811525814B06AABF4AEB30ADBECD2"/>
    <w:rsid w:val="009D6B1D"/>
    <w:rPr>
      <w:rFonts w:eastAsiaTheme="minorHAnsi"/>
    </w:rPr>
  </w:style>
  <w:style w:type="paragraph" w:customStyle="1" w:styleId="393BFA04698F4729A020D9EAECC6BDD42">
    <w:name w:val="393BFA04698F4729A020D9EAECC6BDD42"/>
    <w:rsid w:val="009D6B1D"/>
    <w:rPr>
      <w:rFonts w:eastAsiaTheme="minorHAnsi"/>
    </w:rPr>
  </w:style>
  <w:style w:type="paragraph" w:customStyle="1" w:styleId="073F812914614EEB86AA8E5F395DB1332">
    <w:name w:val="073F812914614EEB86AA8E5F395DB1332"/>
    <w:rsid w:val="009D6B1D"/>
    <w:rPr>
      <w:rFonts w:eastAsiaTheme="minorHAnsi"/>
    </w:rPr>
  </w:style>
  <w:style w:type="paragraph" w:customStyle="1" w:styleId="EAF6A305A8514EEBA6BFBD6F8EAACC792">
    <w:name w:val="EAF6A305A8514EEBA6BFBD6F8EAACC792"/>
    <w:rsid w:val="009D6B1D"/>
    <w:rPr>
      <w:rFonts w:eastAsiaTheme="minorHAnsi"/>
    </w:rPr>
  </w:style>
  <w:style w:type="paragraph" w:customStyle="1" w:styleId="D1A1474085BF4BB99ABB9C290C8814742">
    <w:name w:val="D1A1474085BF4BB99ABB9C290C8814742"/>
    <w:rsid w:val="009D6B1D"/>
    <w:rPr>
      <w:rFonts w:eastAsiaTheme="minorHAnsi"/>
    </w:rPr>
  </w:style>
  <w:style w:type="paragraph" w:customStyle="1" w:styleId="4EFFEF6AE4F24CA28FD6FE1E9045B4072">
    <w:name w:val="4EFFEF6AE4F24CA28FD6FE1E9045B4072"/>
    <w:rsid w:val="009D6B1D"/>
    <w:rPr>
      <w:rFonts w:eastAsiaTheme="minorHAnsi"/>
    </w:rPr>
  </w:style>
  <w:style w:type="paragraph" w:customStyle="1" w:styleId="6DF5B0DB877A4EDDAB9C838EAFCDF2222">
    <w:name w:val="6DF5B0DB877A4EDDAB9C838EAFCDF2222"/>
    <w:rsid w:val="009D6B1D"/>
    <w:rPr>
      <w:rFonts w:eastAsiaTheme="minorHAnsi"/>
    </w:rPr>
  </w:style>
  <w:style w:type="paragraph" w:customStyle="1" w:styleId="4505C337B1E04D05BC4F23AC8B3A87642">
    <w:name w:val="4505C337B1E04D05BC4F23AC8B3A87642"/>
    <w:rsid w:val="009D6B1D"/>
    <w:rPr>
      <w:rFonts w:eastAsiaTheme="minorHAnsi"/>
    </w:rPr>
  </w:style>
  <w:style w:type="paragraph" w:customStyle="1" w:styleId="E5EC073C207D43BF86A5BABB0632DCED2">
    <w:name w:val="E5EC073C207D43BF86A5BABB0632DCED2"/>
    <w:rsid w:val="009D6B1D"/>
    <w:rPr>
      <w:rFonts w:eastAsiaTheme="minorHAnsi"/>
    </w:rPr>
  </w:style>
  <w:style w:type="paragraph" w:customStyle="1" w:styleId="223647A1BFB345CAA4C02B7AEFB729442">
    <w:name w:val="223647A1BFB345CAA4C02B7AEFB729442"/>
    <w:rsid w:val="009D6B1D"/>
    <w:rPr>
      <w:rFonts w:eastAsiaTheme="minorHAnsi"/>
    </w:rPr>
  </w:style>
  <w:style w:type="paragraph" w:customStyle="1" w:styleId="16D88D0B8B594234B968B33E7B73143A2">
    <w:name w:val="16D88D0B8B594234B968B33E7B73143A2"/>
    <w:rsid w:val="009D6B1D"/>
    <w:rPr>
      <w:rFonts w:eastAsiaTheme="minorHAnsi"/>
    </w:rPr>
  </w:style>
  <w:style w:type="paragraph" w:customStyle="1" w:styleId="2B0F9197DD3F461AAAB50C3B0DD1909F2">
    <w:name w:val="2B0F9197DD3F461AAAB50C3B0DD1909F2"/>
    <w:rsid w:val="009D6B1D"/>
    <w:rPr>
      <w:rFonts w:eastAsiaTheme="minorHAnsi"/>
    </w:rPr>
  </w:style>
  <w:style w:type="paragraph" w:customStyle="1" w:styleId="FC0AA49D37A7463795BE38C70AD0D8192">
    <w:name w:val="FC0AA49D37A7463795BE38C70AD0D8192"/>
    <w:rsid w:val="009D6B1D"/>
    <w:rPr>
      <w:rFonts w:eastAsiaTheme="minorHAnsi"/>
    </w:rPr>
  </w:style>
  <w:style w:type="paragraph" w:customStyle="1" w:styleId="6A7CF0EABF7F4FFC936B877F7DA3E3C92">
    <w:name w:val="6A7CF0EABF7F4FFC936B877F7DA3E3C92"/>
    <w:rsid w:val="009D6B1D"/>
    <w:rPr>
      <w:rFonts w:eastAsiaTheme="minorHAnsi"/>
    </w:rPr>
  </w:style>
  <w:style w:type="paragraph" w:customStyle="1" w:styleId="11CA339F2D524EFCB7748E77ED7A5A902">
    <w:name w:val="11CA339F2D524EFCB7748E77ED7A5A902"/>
    <w:rsid w:val="009D6B1D"/>
    <w:rPr>
      <w:rFonts w:eastAsiaTheme="minorHAnsi"/>
    </w:rPr>
  </w:style>
  <w:style w:type="paragraph" w:customStyle="1" w:styleId="6F7F6EABA9C24CB38D59FDF2F4A1C9FC2">
    <w:name w:val="6F7F6EABA9C24CB38D59FDF2F4A1C9FC2"/>
    <w:rsid w:val="009D6B1D"/>
    <w:rPr>
      <w:rFonts w:eastAsiaTheme="minorHAnsi"/>
    </w:rPr>
  </w:style>
  <w:style w:type="paragraph" w:customStyle="1" w:styleId="6745146D32AD43AE86DDED00BF6532092">
    <w:name w:val="6745146D32AD43AE86DDED00BF6532092"/>
    <w:rsid w:val="009D6B1D"/>
    <w:rPr>
      <w:rFonts w:eastAsiaTheme="minorHAnsi"/>
    </w:rPr>
  </w:style>
  <w:style w:type="paragraph" w:customStyle="1" w:styleId="0878B2AA870E40D1BD7708118CB1D6982">
    <w:name w:val="0878B2AA870E40D1BD7708118CB1D6982"/>
    <w:rsid w:val="009D6B1D"/>
    <w:rPr>
      <w:rFonts w:eastAsiaTheme="minorHAnsi"/>
    </w:rPr>
  </w:style>
  <w:style w:type="paragraph" w:customStyle="1" w:styleId="C3EDA87ED92E4FA6A08CEBB3E83BF2573">
    <w:name w:val="C3EDA87ED92E4FA6A08CEBB3E83BF2573"/>
    <w:rsid w:val="009D6B1D"/>
    <w:rPr>
      <w:rFonts w:eastAsiaTheme="minorHAnsi"/>
    </w:rPr>
  </w:style>
  <w:style w:type="paragraph" w:customStyle="1" w:styleId="41C18A5476814AD5BB8BD6C5A0F6C8323">
    <w:name w:val="41C18A5476814AD5BB8BD6C5A0F6C8323"/>
    <w:rsid w:val="009D6B1D"/>
    <w:rPr>
      <w:rFonts w:eastAsiaTheme="minorHAnsi"/>
    </w:rPr>
  </w:style>
  <w:style w:type="paragraph" w:customStyle="1" w:styleId="6658811525814B06AABF4AEB30ADBECD3">
    <w:name w:val="6658811525814B06AABF4AEB30ADBECD3"/>
    <w:rsid w:val="009D6B1D"/>
    <w:rPr>
      <w:rFonts w:eastAsiaTheme="minorHAnsi"/>
    </w:rPr>
  </w:style>
  <w:style w:type="paragraph" w:customStyle="1" w:styleId="393BFA04698F4729A020D9EAECC6BDD43">
    <w:name w:val="393BFA04698F4729A020D9EAECC6BDD43"/>
    <w:rsid w:val="009D6B1D"/>
    <w:rPr>
      <w:rFonts w:eastAsiaTheme="minorHAnsi"/>
    </w:rPr>
  </w:style>
  <w:style w:type="paragraph" w:customStyle="1" w:styleId="073F812914614EEB86AA8E5F395DB1333">
    <w:name w:val="073F812914614EEB86AA8E5F395DB1333"/>
    <w:rsid w:val="009D6B1D"/>
    <w:rPr>
      <w:rFonts w:eastAsiaTheme="minorHAnsi"/>
    </w:rPr>
  </w:style>
  <w:style w:type="paragraph" w:customStyle="1" w:styleId="EAF6A305A8514EEBA6BFBD6F8EAACC793">
    <w:name w:val="EAF6A305A8514EEBA6BFBD6F8EAACC793"/>
    <w:rsid w:val="009D6B1D"/>
    <w:rPr>
      <w:rFonts w:eastAsiaTheme="minorHAnsi"/>
    </w:rPr>
  </w:style>
  <w:style w:type="paragraph" w:customStyle="1" w:styleId="D1A1474085BF4BB99ABB9C290C8814743">
    <w:name w:val="D1A1474085BF4BB99ABB9C290C8814743"/>
    <w:rsid w:val="009D6B1D"/>
    <w:rPr>
      <w:rFonts w:eastAsiaTheme="minorHAnsi"/>
    </w:rPr>
  </w:style>
  <w:style w:type="paragraph" w:customStyle="1" w:styleId="4EFFEF6AE4F24CA28FD6FE1E9045B4073">
    <w:name w:val="4EFFEF6AE4F24CA28FD6FE1E9045B4073"/>
    <w:rsid w:val="009D6B1D"/>
    <w:rPr>
      <w:rFonts w:eastAsiaTheme="minorHAnsi"/>
    </w:rPr>
  </w:style>
  <w:style w:type="paragraph" w:customStyle="1" w:styleId="6DF5B0DB877A4EDDAB9C838EAFCDF2223">
    <w:name w:val="6DF5B0DB877A4EDDAB9C838EAFCDF2223"/>
    <w:rsid w:val="009D6B1D"/>
    <w:rPr>
      <w:rFonts w:eastAsiaTheme="minorHAnsi"/>
    </w:rPr>
  </w:style>
  <w:style w:type="paragraph" w:customStyle="1" w:styleId="4505C337B1E04D05BC4F23AC8B3A87643">
    <w:name w:val="4505C337B1E04D05BC4F23AC8B3A87643"/>
    <w:rsid w:val="009D6B1D"/>
    <w:rPr>
      <w:rFonts w:eastAsiaTheme="minorHAnsi"/>
    </w:rPr>
  </w:style>
  <w:style w:type="paragraph" w:customStyle="1" w:styleId="E5EC073C207D43BF86A5BABB0632DCED3">
    <w:name w:val="E5EC073C207D43BF86A5BABB0632DCED3"/>
    <w:rsid w:val="009D6B1D"/>
    <w:rPr>
      <w:rFonts w:eastAsiaTheme="minorHAnsi"/>
    </w:rPr>
  </w:style>
  <w:style w:type="paragraph" w:customStyle="1" w:styleId="223647A1BFB345CAA4C02B7AEFB729443">
    <w:name w:val="223647A1BFB345CAA4C02B7AEFB729443"/>
    <w:rsid w:val="009D6B1D"/>
    <w:rPr>
      <w:rFonts w:eastAsiaTheme="minorHAnsi"/>
    </w:rPr>
  </w:style>
  <w:style w:type="paragraph" w:customStyle="1" w:styleId="16D88D0B8B594234B968B33E7B73143A3">
    <w:name w:val="16D88D0B8B594234B968B33E7B73143A3"/>
    <w:rsid w:val="009D6B1D"/>
    <w:rPr>
      <w:rFonts w:eastAsiaTheme="minorHAnsi"/>
    </w:rPr>
  </w:style>
  <w:style w:type="paragraph" w:customStyle="1" w:styleId="2B0F9197DD3F461AAAB50C3B0DD1909F3">
    <w:name w:val="2B0F9197DD3F461AAAB50C3B0DD1909F3"/>
    <w:rsid w:val="009D6B1D"/>
    <w:rPr>
      <w:rFonts w:eastAsiaTheme="minorHAnsi"/>
    </w:rPr>
  </w:style>
  <w:style w:type="paragraph" w:customStyle="1" w:styleId="FC0AA49D37A7463795BE38C70AD0D8193">
    <w:name w:val="FC0AA49D37A7463795BE38C70AD0D8193"/>
    <w:rsid w:val="009D6B1D"/>
    <w:rPr>
      <w:rFonts w:eastAsiaTheme="minorHAnsi"/>
    </w:rPr>
  </w:style>
  <w:style w:type="paragraph" w:customStyle="1" w:styleId="6A7CF0EABF7F4FFC936B877F7DA3E3C93">
    <w:name w:val="6A7CF0EABF7F4FFC936B877F7DA3E3C93"/>
    <w:rsid w:val="009D6B1D"/>
    <w:rPr>
      <w:rFonts w:eastAsiaTheme="minorHAnsi"/>
    </w:rPr>
  </w:style>
  <w:style w:type="paragraph" w:customStyle="1" w:styleId="11CA339F2D524EFCB7748E77ED7A5A903">
    <w:name w:val="11CA339F2D524EFCB7748E77ED7A5A903"/>
    <w:rsid w:val="009D6B1D"/>
    <w:rPr>
      <w:rFonts w:eastAsiaTheme="minorHAnsi"/>
    </w:rPr>
  </w:style>
  <w:style w:type="paragraph" w:customStyle="1" w:styleId="6F7F6EABA9C24CB38D59FDF2F4A1C9FC3">
    <w:name w:val="6F7F6EABA9C24CB38D59FDF2F4A1C9FC3"/>
    <w:rsid w:val="009D6B1D"/>
    <w:rPr>
      <w:rFonts w:eastAsiaTheme="minorHAnsi"/>
    </w:rPr>
  </w:style>
  <w:style w:type="paragraph" w:customStyle="1" w:styleId="6745146D32AD43AE86DDED00BF6532093">
    <w:name w:val="6745146D32AD43AE86DDED00BF6532093"/>
    <w:rsid w:val="009D6B1D"/>
    <w:rPr>
      <w:rFonts w:eastAsiaTheme="minorHAnsi"/>
    </w:rPr>
  </w:style>
  <w:style w:type="paragraph" w:customStyle="1" w:styleId="0878B2AA870E40D1BD7708118CB1D6983">
    <w:name w:val="0878B2AA870E40D1BD7708118CB1D6983"/>
    <w:rsid w:val="009D6B1D"/>
    <w:rPr>
      <w:rFonts w:eastAsiaTheme="minorHAnsi"/>
    </w:rPr>
  </w:style>
  <w:style w:type="paragraph" w:customStyle="1" w:styleId="C3EDA87ED92E4FA6A08CEBB3E83BF2574">
    <w:name w:val="C3EDA87ED92E4FA6A08CEBB3E83BF2574"/>
    <w:rsid w:val="009D6B1D"/>
    <w:rPr>
      <w:rFonts w:eastAsiaTheme="minorHAnsi"/>
    </w:rPr>
  </w:style>
  <w:style w:type="paragraph" w:customStyle="1" w:styleId="41C18A5476814AD5BB8BD6C5A0F6C8324">
    <w:name w:val="41C18A5476814AD5BB8BD6C5A0F6C8324"/>
    <w:rsid w:val="009D6B1D"/>
    <w:rPr>
      <w:rFonts w:eastAsiaTheme="minorHAnsi"/>
    </w:rPr>
  </w:style>
  <w:style w:type="paragraph" w:customStyle="1" w:styleId="6658811525814B06AABF4AEB30ADBECD4">
    <w:name w:val="6658811525814B06AABF4AEB30ADBECD4"/>
    <w:rsid w:val="009D6B1D"/>
    <w:rPr>
      <w:rFonts w:eastAsiaTheme="minorHAnsi"/>
    </w:rPr>
  </w:style>
  <w:style w:type="paragraph" w:customStyle="1" w:styleId="393BFA04698F4729A020D9EAECC6BDD44">
    <w:name w:val="393BFA04698F4729A020D9EAECC6BDD44"/>
    <w:rsid w:val="009D6B1D"/>
    <w:rPr>
      <w:rFonts w:eastAsiaTheme="minorHAnsi"/>
    </w:rPr>
  </w:style>
  <w:style w:type="paragraph" w:customStyle="1" w:styleId="073F812914614EEB86AA8E5F395DB1334">
    <w:name w:val="073F812914614EEB86AA8E5F395DB1334"/>
    <w:rsid w:val="009D6B1D"/>
    <w:rPr>
      <w:rFonts w:eastAsiaTheme="minorHAnsi"/>
    </w:rPr>
  </w:style>
  <w:style w:type="paragraph" w:customStyle="1" w:styleId="EAF6A305A8514EEBA6BFBD6F8EAACC794">
    <w:name w:val="EAF6A305A8514EEBA6BFBD6F8EAACC794"/>
    <w:rsid w:val="009D6B1D"/>
    <w:rPr>
      <w:rFonts w:eastAsiaTheme="minorHAnsi"/>
    </w:rPr>
  </w:style>
  <w:style w:type="paragraph" w:customStyle="1" w:styleId="D1A1474085BF4BB99ABB9C290C8814744">
    <w:name w:val="D1A1474085BF4BB99ABB9C290C8814744"/>
    <w:rsid w:val="009D6B1D"/>
    <w:rPr>
      <w:rFonts w:eastAsiaTheme="minorHAnsi"/>
    </w:rPr>
  </w:style>
  <w:style w:type="paragraph" w:customStyle="1" w:styleId="4EFFEF6AE4F24CA28FD6FE1E9045B4074">
    <w:name w:val="4EFFEF6AE4F24CA28FD6FE1E9045B4074"/>
    <w:rsid w:val="009D6B1D"/>
    <w:rPr>
      <w:rFonts w:eastAsiaTheme="minorHAnsi"/>
    </w:rPr>
  </w:style>
  <w:style w:type="paragraph" w:customStyle="1" w:styleId="6DF5B0DB877A4EDDAB9C838EAFCDF2224">
    <w:name w:val="6DF5B0DB877A4EDDAB9C838EAFCDF2224"/>
    <w:rsid w:val="009D6B1D"/>
    <w:rPr>
      <w:rFonts w:eastAsiaTheme="minorHAnsi"/>
    </w:rPr>
  </w:style>
  <w:style w:type="paragraph" w:customStyle="1" w:styleId="4505C337B1E04D05BC4F23AC8B3A87644">
    <w:name w:val="4505C337B1E04D05BC4F23AC8B3A87644"/>
    <w:rsid w:val="009D6B1D"/>
    <w:rPr>
      <w:rFonts w:eastAsiaTheme="minorHAnsi"/>
    </w:rPr>
  </w:style>
  <w:style w:type="paragraph" w:customStyle="1" w:styleId="E5EC073C207D43BF86A5BABB0632DCED4">
    <w:name w:val="E5EC073C207D43BF86A5BABB0632DCED4"/>
    <w:rsid w:val="009D6B1D"/>
    <w:rPr>
      <w:rFonts w:eastAsiaTheme="minorHAnsi"/>
    </w:rPr>
  </w:style>
  <w:style w:type="paragraph" w:customStyle="1" w:styleId="223647A1BFB345CAA4C02B7AEFB729444">
    <w:name w:val="223647A1BFB345CAA4C02B7AEFB729444"/>
    <w:rsid w:val="009D6B1D"/>
    <w:rPr>
      <w:rFonts w:eastAsiaTheme="minorHAnsi"/>
    </w:rPr>
  </w:style>
  <w:style w:type="paragraph" w:customStyle="1" w:styleId="16D88D0B8B594234B968B33E7B73143A4">
    <w:name w:val="16D88D0B8B594234B968B33E7B73143A4"/>
    <w:rsid w:val="009D6B1D"/>
    <w:rPr>
      <w:rFonts w:eastAsiaTheme="minorHAnsi"/>
    </w:rPr>
  </w:style>
  <w:style w:type="paragraph" w:customStyle="1" w:styleId="2B0F9197DD3F461AAAB50C3B0DD1909F4">
    <w:name w:val="2B0F9197DD3F461AAAB50C3B0DD1909F4"/>
    <w:rsid w:val="009D6B1D"/>
    <w:rPr>
      <w:rFonts w:eastAsiaTheme="minorHAnsi"/>
    </w:rPr>
  </w:style>
  <w:style w:type="paragraph" w:customStyle="1" w:styleId="FC0AA49D37A7463795BE38C70AD0D8194">
    <w:name w:val="FC0AA49D37A7463795BE38C70AD0D8194"/>
    <w:rsid w:val="009D6B1D"/>
    <w:rPr>
      <w:rFonts w:eastAsiaTheme="minorHAnsi"/>
    </w:rPr>
  </w:style>
  <w:style w:type="paragraph" w:customStyle="1" w:styleId="6A7CF0EABF7F4FFC936B877F7DA3E3C94">
    <w:name w:val="6A7CF0EABF7F4FFC936B877F7DA3E3C94"/>
    <w:rsid w:val="009D6B1D"/>
    <w:rPr>
      <w:rFonts w:eastAsiaTheme="minorHAnsi"/>
    </w:rPr>
  </w:style>
  <w:style w:type="paragraph" w:customStyle="1" w:styleId="11CA339F2D524EFCB7748E77ED7A5A904">
    <w:name w:val="11CA339F2D524EFCB7748E77ED7A5A904"/>
    <w:rsid w:val="009D6B1D"/>
    <w:rPr>
      <w:rFonts w:eastAsiaTheme="minorHAnsi"/>
    </w:rPr>
  </w:style>
  <w:style w:type="paragraph" w:customStyle="1" w:styleId="6F7F6EABA9C24CB38D59FDF2F4A1C9FC4">
    <w:name w:val="6F7F6EABA9C24CB38D59FDF2F4A1C9FC4"/>
    <w:rsid w:val="009D6B1D"/>
    <w:rPr>
      <w:rFonts w:eastAsiaTheme="minorHAnsi"/>
    </w:rPr>
  </w:style>
  <w:style w:type="paragraph" w:customStyle="1" w:styleId="6745146D32AD43AE86DDED00BF6532094">
    <w:name w:val="6745146D32AD43AE86DDED00BF6532094"/>
    <w:rsid w:val="009D6B1D"/>
    <w:rPr>
      <w:rFonts w:eastAsiaTheme="minorHAnsi"/>
    </w:rPr>
  </w:style>
  <w:style w:type="paragraph" w:customStyle="1" w:styleId="0878B2AA870E40D1BD7708118CB1D6984">
    <w:name w:val="0878B2AA870E40D1BD7708118CB1D6984"/>
    <w:rsid w:val="009D6B1D"/>
    <w:rPr>
      <w:rFonts w:eastAsiaTheme="minorHAnsi"/>
    </w:rPr>
  </w:style>
  <w:style w:type="paragraph" w:customStyle="1" w:styleId="DE4BDCF62FD74F758BD35F96DC0ECEA5">
    <w:name w:val="DE4BDCF62FD74F758BD35F96DC0ECEA5"/>
    <w:rsid w:val="009D6B1D"/>
  </w:style>
  <w:style w:type="paragraph" w:customStyle="1" w:styleId="46E5794748AA4C38B845798F18154D91">
    <w:name w:val="46E5794748AA4C38B845798F18154D91"/>
    <w:rsid w:val="009D6B1D"/>
  </w:style>
  <w:style w:type="paragraph" w:customStyle="1" w:styleId="8F35103509654D589E08963B350CD975">
    <w:name w:val="8F35103509654D589E08963B350CD975"/>
    <w:rsid w:val="009D6B1D"/>
  </w:style>
  <w:style w:type="paragraph" w:customStyle="1" w:styleId="6D74C206823242F9866056CA217045E0">
    <w:name w:val="6D74C206823242F9866056CA217045E0"/>
    <w:rsid w:val="009D6B1D"/>
  </w:style>
  <w:style w:type="paragraph" w:customStyle="1" w:styleId="4B0860AEA6F6454CB5011033AD2A4C4A">
    <w:name w:val="4B0860AEA6F6454CB5011033AD2A4C4A"/>
    <w:rsid w:val="009D6B1D"/>
  </w:style>
  <w:style w:type="paragraph" w:customStyle="1" w:styleId="E196EE88C4A54E58B9E9FAF70F0BF6F9">
    <w:name w:val="E196EE88C4A54E58B9E9FAF70F0BF6F9"/>
    <w:rsid w:val="009D6B1D"/>
  </w:style>
  <w:style w:type="paragraph" w:customStyle="1" w:styleId="C24AA5387EF5476B91B9C351408C0172">
    <w:name w:val="C24AA5387EF5476B91B9C351408C0172"/>
    <w:rsid w:val="009D6B1D"/>
  </w:style>
  <w:style w:type="paragraph" w:customStyle="1" w:styleId="8699E9B34DCC4E708B3CDBFD0B3A707E">
    <w:name w:val="8699E9B34DCC4E708B3CDBFD0B3A707E"/>
    <w:rsid w:val="009D6B1D"/>
  </w:style>
  <w:style w:type="paragraph" w:customStyle="1" w:styleId="4D68EC934EF84E3CAE702AB248AC7B2A">
    <w:name w:val="4D68EC934EF84E3CAE702AB248AC7B2A"/>
    <w:rsid w:val="009D6B1D"/>
  </w:style>
  <w:style w:type="paragraph" w:customStyle="1" w:styleId="76F02B184218453EBBC1D8EA7A363385">
    <w:name w:val="76F02B184218453EBBC1D8EA7A363385"/>
    <w:rsid w:val="009D6B1D"/>
  </w:style>
  <w:style w:type="paragraph" w:customStyle="1" w:styleId="AE52940644924F6CB58BA28D6CEEE53C">
    <w:name w:val="AE52940644924F6CB58BA28D6CEEE53C"/>
    <w:rsid w:val="009D6B1D"/>
  </w:style>
  <w:style w:type="paragraph" w:customStyle="1" w:styleId="F925A15341B74080947D44EE78A44B54">
    <w:name w:val="F925A15341B74080947D44EE78A44B54"/>
    <w:rsid w:val="009D6B1D"/>
  </w:style>
  <w:style w:type="paragraph" w:customStyle="1" w:styleId="50A9D2410BC5440AB7B20F270936C761">
    <w:name w:val="50A9D2410BC5440AB7B20F270936C761"/>
    <w:rsid w:val="009D6B1D"/>
  </w:style>
  <w:style w:type="paragraph" w:customStyle="1" w:styleId="698C3A502027439589E24067D06E4724">
    <w:name w:val="698C3A502027439589E24067D06E4724"/>
    <w:rsid w:val="009D6B1D"/>
  </w:style>
  <w:style w:type="paragraph" w:customStyle="1" w:styleId="E11602BC1A4544FC8A7BFE9C3856C001">
    <w:name w:val="E11602BC1A4544FC8A7BFE9C3856C001"/>
    <w:rsid w:val="009D6B1D"/>
  </w:style>
  <w:style w:type="paragraph" w:customStyle="1" w:styleId="8A5B600AB18B4CF4BDE1C5E3890B4FC1">
    <w:name w:val="8A5B600AB18B4CF4BDE1C5E3890B4FC1"/>
    <w:rsid w:val="009D6B1D"/>
  </w:style>
  <w:style w:type="paragraph" w:customStyle="1" w:styleId="9E142BF833DB4BE79F2F1C3B3CAED2AF">
    <w:name w:val="9E142BF833DB4BE79F2F1C3B3CAED2AF"/>
    <w:rsid w:val="009D6B1D"/>
  </w:style>
  <w:style w:type="paragraph" w:customStyle="1" w:styleId="15D74919F47F4FD1B6525B0638EFCDB9">
    <w:name w:val="15D74919F47F4FD1B6525B0638EFCDB9"/>
    <w:rsid w:val="009D6B1D"/>
  </w:style>
  <w:style w:type="paragraph" w:customStyle="1" w:styleId="CDAB63DD3BE54E209FAB6E23E92A9E48">
    <w:name w:val="CDAB63DD3BE54E209FAB6E23E92A9E48"/>
    <w:rsid w:val="009D6B1D"/>
  </w:style>
  <w:style w:type="paragraph" w:customStyle="1" w:styleId="78D47149665E4D54B20A1695D7F21646">
    <w:name w:val="78D47149665E4D54B20A1695D7F21646"/>
    <w:rsid w:val="009D6B1D"/>
  </w:style>
  <w:style w:type="paragraph" w:customStyle="1" w:styleId="99746EAAC23D457EBD3A4A53AF0CA6FF">
    <w:name w:val="99746EAAC23D457EBD3A4A53AF0CA6FF"/>
    <w:rsid w:val="009D6B1D"/>
  </w:style>
  <w:style w:type="paragraph" w:customStyle="1" w:styleId="8432BB0B93D940758BB3E6398DDB268B">
    <w:name w:val="8432BB0B93D940758BB3E6398DDB268B"/>
    <w:rsid w:val="009D6B1D"/>
  </w:style>
  <w:style w:type="paragraph" w:customStyle="1" w:styleId="2FC890CE153F4D6397276E8868C42B30">
    <w:name w:val="2FC890CE153F4D6397276E8868C42B30"/>
    <w:rsid w:val="009D6B1D"/>
  </w:style>
  <w:style w:type="paragraph" w:customStyle="1" w:styleId="93CC3BCFC9D84AC799F28EADA9B62BD3">
    <w:name w:val="93CC3BCFC9D84AC799F28EADA9B62BD3"/>
    <w:rsid w:val="009D6B1D"/>
  </w:style>
  <w:style w:type="paragraph" w:customStyle="1" w:styleId="B7719A217A754D8084E7D9F2D62CC168">
    <w:name w:val="B7719A217A754D8084E7D9F2D62CC168"/>
    <w:rsid w:val="009D6B1D"/>
  </w:style>
  <w:style w:type="paragraph" w:customStyle="1" w:styleId="2D5BCD653CC84527B73163D7FEE49189">
    <w:name w:val="2D5BCD653CC84527B73163D7FEE49189"/>
    <w:rsid w:val="009D6B1D"/>
  </w:style>
  <w:style w:type="paragraph" w:customStyle="1" w:styleId="14F49054EBF24AE89DA4970BDA6127F2">
    <w:name w:val="14F49054EBF24AE89DA4970BDA6127F2"/>
    <w:rsid w:val="009D6B1D"/>
  </w:style>
  <w:style w:type="paragraph" w:customStyle="1" w:styleId="EC18ED9211B4481B90541A7B953E6A85">
    <w:name w:val="EC18ED9211B4481B90541A7B953E6A85"/>
    <w:rsid w:val="009D6B1D"/>
  </w:style>
  <w:style w:type="paragraph" w:customStyle="1" w:styleId="41C004EE953248E6BCFB51A7154368F7">
    <w:name w:val="41C004EE953248E6BCFB51A7154368F7"/>
    <w:rsid w:val="009D6B1D"/>
  </w:style>
  <w:style w:type="paragraph" w:customStyle="1" w:styleId="44FB9B54BC9749EC95AF1C76E6A72FEE">
    <w:name w:val="44FB9B54BC9749EC95AF1C76E6A72FEE"/>
    <w:rsid w:val="009D6B1D"/>
  </w:style>
  <w:style w:type="paragraph" w:customStyle="1" w:styleId="628CE55DE6DB406CA270530C3BFDE224">
    <w:name w:val="628CE55DE6DB406CA270530C3BFDE224"/>
    <w:rsid w:val="009D6B1D"/>
  </w:style>
  <w:style w:type="paragraph" w:customStyle="1" w:styleId="436C3F5E3BE34A7CA452B4B93B718F19">
    <w:name w:val="436C3F5E3BE34A7CA452B4B93B718F19"/>
    <w:rsid w:val="009D6B1D"/>
  </w:style>
  <w:style w:type="paragraph" w:customStyle="1" w:styleId="E9B3155FCC1E4EFFA701AF5BA80E7B9E">
    <w:name w:val="E9B3155FCC1E4EFFA701AF5BA80E7B9E"/>
    <w:rsid w:val="009D6B1D"/>
  </w:style>
  <w:style w:type="paragraph" w:customStyle="1" w:styleId="B27192EF30BA448EAF1CC0E1B30B9679">
    <w:name w:val="B27192EF30BA448EAF1CC0E1B30B9679"/>
    <w:rsid w:val="009D6B1D"/>
  </w:style>
  <w:style w:type="paragraph" w:customStyle="1" w:styleId="4513BC29F18F438183633099285C35AA">
    <w:name w:val="4513BC29F18F438183633099285C35AA"/>
    <w:rsid w:val="009D6B1D"/>
  </w:style>
  <w:style w:type="paragraph" w:customStyle="1" w:styleId="686F6D69B47A44449B2A7C269C91F26A">
    <w:name w:val="686F6D69B47A44449B2A7C269C91F26A"/>
    <w:rsid w:val="009D6B1D"/>
  </w:style>
  <w:style w:type="paragraph" w:customStyle="1" w:styleId="6CFE44A8FBE4438082D9656F6B9F285C">
    <w:name w:val="6CFE44A8FBE4438082D9656F6B9F285C"/>
    <w:rsid w:val="009D6B1D"/>
  </w:style>
  <w:style w:type="paragraph" w:customStyle="1" w:styleId="7AE6DD97AED04148A9BCB4C74EB0C996">
    <w:name w:val="7AE6DD97AED04148A9BCB4C74EB0C996"/>
    <w:rsid w:val="009D6B1D"/>
  </w:style>
  <w:style w:type="paragraph" w:customStyle="1" w:styleId="EA86369606BA467A89159768879053CC">
    <w:name w:val="EA86369606BA467A89159768879053CC"/>
    <w:rsid w:val="009D6B1D"/>
  </w:style>
  <w:style w:type="paragraph" w:customStyle="1" w:styleId="E0228F01DF1942B888A6C8469189E3C8">
    <w:name w:val="E0228F01DF1942B888A6C8469189E3C8"/>
    <w:rsid w:val="009D6B1D"/>
  </w:style>
  <w:style w:type="paragraph" w:customStyle="1" w:styleId="1E61CDF33EEE4319B839544A8727C3E8">
    <w:name w:val="1E61CDF33EEE4319B839544A8727C3E8"/>
    <w:rsid w:val="009D6B1D"/>
  </w:style>
  <w:style w:type="paragraph" w:customStyle="1" w:styleId="FE9074EDBA3744C68769CE750E7578CA">
    <w:name w:val="FE9074EDBA3744C68769CE750E7578CA"/>
    <w:rsid w:val="009D6B1D"/>
  </w:style>
  <w:style w:type="paragraph" w:customStyle="1" w:styleId="DC665EE1D29047B9AC2E3AE6324BE2B4">
    <w:name w:val="DC665EE1D29047B9AC2E3AE6324BE2B4"/>
    <w:rsid w:val="009D6B1D"/>
  </w:style>
  <w:style w:type="paragraph" w:customStyle="1" w:styleId="918CC1BFAD05474489AF74F1A9D8EA63">
    <w:name w:val="918CC1BFAD05474489AF74F1A9D8EA63"/>
    <w:rsid w:val="009D6B1D"/>
  </w:style>
  <w:style w:type="paragraph" w:customStyle="1" w:styleId="99B8CDB0D62543298BE8E8FB5225D6DD">
    <w:name w:val="99B8CDB0D62543298BE8E8FB5225D6DD"/>
    <w:rsid w:val="009D6B1D"/>
  </w:style>
  <w:style w:type="paragraph" w:customStyle="1" w:styleId="3C04528E8FED4628B60C0CF31E36AF2B">
    <w:name w:val="3C04528E8FED4628B60C0CF31E36AF2B"/>
    <w:rsid w:val="009D6B1D"/>
  </w:style>
  <w:style w:type="paragraph" w:customStyle="1" w:styleId="88534CA269854A999A39AE500EEB6155">
    <w:name w:val="88534CA269854A999A39AE500EEB6155"/>
    <w:rsid w:val="009D6B1D"/>
  </w:style>
  <w:style w:type="paragraph" w:customStyle="1" w:styleId="ABC329CE8095447F84B8028BC8CE1F4B">
    <w:name w:val="ABC329CE8095447F84B8028BC8CE1F4B"/>
    <w:rsid w:val="009D6B1D"/>
  </w:style>
  <w:style w:type="paragraph" w:customStyle="1" w:styleId="037B1F6F5F3E44C9BDBB9AE514524CEE">
    <w:name w:val="037B1F6F5F3E44C9BDBB9AE514524CEE"/>
    <w:rsid w:val="009D6B1D"/>
  </w:style>
  <w:style w:type="paragraph" w:customStyle="1" w:styleId="E879EF4875914DDE9E8E66812C3C37CD">
    <w:name w:val="E879EF4875914DDE9E8E66812C3C37CD"/>
    <w:rsid w:val="009D6B1D"/>
  </w:style>
  <w:style w:type="paragraph" w:customStyle="1" w:styleId="C2F5E7345BDE4471BC790FAC9B10ECAE">
    <w:name w:val="C2F5E7345BDE4471BC790FAC9B10ECAE"/>
    <w:rsid w:val="009D6B1D"/>
  </w:style>
  <w:style w:type="paragraph" w:customStyle="1" w:styleId="777E5804A55F45A9B9CA303E89A03BDF">
    <w:name w:val="777E5804A55F45A9B9CA303E89A03BDF"/>
    <w:rsid w:val="009D6B1D"/>
  </w:style>
  <w:style w:type="paragraph" w:customStyle="1" w:styleId="23A5797E7D304C2681B191919F18B9D9">
    <w:name w:val="23A5797E7D304C2681B191919F18B9D9"/>
    <w:rsid w:val="009D6B1D"/>
  </w:style>
  <w:style w:type="paragraph" w:customStyle="1" w:styleId="16CE0187EB214CDFAF903014761B1DE7">
    <w:name w:val="16CE0187EB214CDFAF903014761B1DE7"/>
    <w:rsid w:val="009D6B1D"/>
  </w:style>
  <w:style w:type="paragraph" w:customStyle="1" w:styleId="9E4E7BC00E624D94B06430AD94BAD069">
    <w:name w:val="9E4E7BC00E624D94B06430AD94BAD069"/>
    <w:rsid w:val="009D6B1D"/>
  </w:style>
  <w:style w:type="paragraph" w:customStyle="1" w:styleId="3F12BEF0EF2E4AC0B4A0C34EBAEED18E">
    <w:name w:val="3F12BEF0EF2E4AC0B4A0C34EBAEED18E"/>
    <w:rsid w:val="009D6B1D"/>
  </w:style>
  <w:style w:type="paragraph" w:customStyle="1" w:styleId="EFDF3B7623E7438FA2F48DA11A90CEF0">
    <w:name w:val="EFDF3B7623E7438FA2F48DA11A90CEF0"/>
    <w:rsid w:val="009D6B1D"/>
  </w:style>
  <w:style w:type="paragraph" w:customStyle="1" w:styleId="098B3CF10D3C46D8BC5E38FA746DF26A">
    <w:name w:val="098B3CF10D3C46D8BC5E38FA746DF26A"/>
    <w:rsid w:val="009D6B1D"/>
  </w:style>
  <w:style w:type="paragraph" w:customStyle="1" w:styleId="6BD6D7EC3F75453E9915FC6484B39329">
    <w:name w:val="6BD6D7EC3F75453E9915FC6484B39329"/>
    <w:rsid w:val="009D6B1D"/>
  </w:style>
  <w:style w:type="paragraph" w:customStyle="1" w:styleId="821C70A7C562405EA6B8830A3C9FF302">
    <w:name w:val="821C70A7C562405EA6B8830A3C9FF302"/>
    <w:rsid w:val="009D6B1D"/>
  </w:style>
  <w:style w:type="paragraph" w:customStyle="1" w:styleId="D7B75236E9474C36B033739C731F9C0D">
    <w:name w:val="D7B75236E9474C36B033739C731F9C0D"/>
    <w:rsid w:val="009D6B1D"/>
  </w:style>
  <w:style w:type="paragraph" w:customStyle="1" w:styleId="38F7C3D61B1247AEB38A45EE5771A326">
    <w:name w:val="38F7C3D61B1247AEB38A45EE5771A326"/>
    <w:rsid w:val="009D6B1D"/>
  </w:style>
  <w:style w:type="paragraph" w:customStyle="1" w:styleId="ED613AE070934C32996C8C0635CBA2E8">
    <w:name w:val="ED613AE070934C32996C8C0635CBA2E8"/>
    <w:rsid w:val="009D6B1D"/>
  </w:style>
  <w:style w:type="paragraph" w:customStyle="1" w:styleId="3E403E95EAD74933BE3A1AB33F90728B">
    <w:name w:val="3E403E95EAD74933BE3A1AB33F90728B"/>
    <w:rsid w:val="009D6B1D"/>
  </w:style>
  <w:style w:type="paragraph" w:customStyle="1" w:styleId="70FAF929366741EEA54E4F1C67BBB462">
    <w:name w:val="70FAF929366741EEA54E4F1C67BBB462"/>
    <w:rsid w:val="009D6B1D"/>
  </w:style>
  <w:style w:type="paragraph" w:customStyle="1" w:styleId="A3402311E5F84B66A0817ED5B5EF90C0">
    <w:name w:val="A3402311E5F84B66A0817ED5B5EF90C0"/>
    <w:rsid w:val="009D6B1D"/>
  </w:style>
  <w:style w:type="paragraph" w:customStyle="1" w:styleId="0037A0432A8348CA8E987208008161E7">
    <w:name w:val="0037A0432A8348CA8E987208008161E7"/>
    <w:rsid w:val="009D6B1D"/>
  </w:style>
  <w:style w:type="paragraph" w:customStyle="1" w:styleId="3EB3648F75EF43F0BB98FA5C6FA236B7">
    <w:name w:val="3EB3648F75EF43F0BB98FA5C6FA236B7"/>
    <w:rsid w:val="009D6B1D"/>
  </w:style>
  <w:style w:type="paragraph" w:customStyle="1" w:styleId="5C4D5F70B19744B4A3909211E9E8DEE2">
    <w:name w:val="5C4D5F70B19744B4A3909211E9E8DEE2"/>
    <w:rsid w:val="009D6B1D"/>
  </w:style>
  <w:style w:type="paragraph" w:customStyle="1" w:styleId="212CCAC9570A49E3967BD788001D49F1">
    <w:name w:val="212CCAC9570A49E3967BD788001D49F1"/>
    <w:rsid w:val="009D6B1D"/>
  </w:style>
  <w:style w:type="paragraph" w:customStyle="1" w:styleId="DE4BDCF62FD74F758BD35F96DC0ECEA51">
    <w:name w:val="DE4BDCF62FD74F758BD35F96DC0ECEA51"/>
    <w:rsid w:val="009D6B1D"/>
    <w:rPr>
      <w:rFonts w:eastAsiaTheme="minorHAnsi"/>
    </w:rPr>
  </w:style>
  <w:style w:type="paragraph" w:customStyle="1" w:styleId="E196EE88C4A54E58B9E9FAF70F0BF6F91">
    <w:name w:val="E196EE88C4A54E58B9E9FAF70F0BF6F91"/>
    <w:rsid w:val="009D6B1D"/>
    <w:rPr>
      <w:rFonts w:eastAsiaTheme="minorHAnsi"/>
    </w:rPr>
  </w:style>
  <w:style w:type="paragraph" w:customStyle="1" w:styleId="8699E9B34DCC4E708B3CDBFD0B3A707E1">
    <w:name w:val="8699E9B34DCC4E708B3CDBFD0B3A707E1"/>
    <w:rsid w:val="009D6B1D"/>
    <w:rPr>
      <w:rFonts w:eastAsiaTheme="minorHAnsi"/>
    </w:rPr>
  </w:style>
  <w:style w:type="paragraph" w:customStyle="1" w:styleId="50A9D2410BC5440AB7B20F270936C7611">
    <w:name w:val="50A9D2410BC5440AB7B20F270936C7611"/>
    <w:rsid w:val="009D6B1D"/>
    <w:rPr>
      <w:rFonts w:eastAsiaTheme="minorHAnsi"/>
    </w:rPr>
  </w:style>
  <w:style w:type="paragraph" w:customStyle="1" w:styleId="E11602BC1A4544FC8A7BFE9C3856C0011">
    <w:name w:val="E11602BC1A4544FC8A7BFE9C3856C0011"/>
    <w:rsid w:val="009D6B1D"/>
    <w:rPr>
      <w:rFonts w:eastAsiaTheme="minorHAnsi"/>
    </w:rPr>
  </w:style>
  <w:style w:type="paragraph" w:customStyle="1" w:styleId="78D47149665E4D54B20A1695D7F216461">
    <w:name w:val="78D47149665E4D54B20A1695D7F216461"/>
    <w:rsid w:val="009D6B1D"/>
    <w:rPr>
      <w:rFonts w:eastAsiaTheme="minorHAnsi"/>
    </w:rPr>
  </w:style>
  <w:style w:type="paragraph" w:customStyle="1" w:styleId="8432BB0B93D940758BB3E6398DDB268B1">
    <w:name w:val="8432BB0B93D940758BB3E6398DDB268B1"/>
    <w:rsid w:val="009D6B1D"/>
    <w:rPr>
      <w:rFonts w:eastAsiaTheme="minorHAnsi"/>
    </w:rPr>
  </w:style>
  <w:style w:type="paragraph" w:customStyle="1" w:styleId="14F49054EBF24AE89DA4970BDA6127F21">
    <w:name w:val="14F49054EBF24AE89DA4970BDA6127F21"/>
    <w:rsid w:val="009D6B1D"/>
    <w:rPr>
      <w:rFonts w:eastAsiaTheme="minorHAnsi"/>
    </w:rPr>
  </w:style>
  <w:style w:type="paragraph" w:customStyle="1" w:styleId="41C004EE953248E6BCFB51A7154368F71">
    <w:name w:val="41C004EE953248E6BCFB51A7154368F71"/>
    <w:rsid w:val="009D6B1D"/>
    <w:rPr>
      <w:rFonts w:eastAsiaTheme="minorHAnsi"/>
    </w:rPr>
  </w:style>
  <w:style w:type="paragraph" w:customStyle="1" w:styleId="B27192EF30BA448EAF1CC0E1B30B96791">
    <w:name w:val="B27192EF30BA448EAF1CC0E1B30B96791"/>
    <w:rsid w:val="009D6B1D"/>
    <w:rPr>
      <w:rFonts w:eastAsiaTheme="minorHAnsi"/>
    </w:rPr>
  </w:style>
  <w:style w:type="paragraph" w:customStyle="1" w:styleId="686F6D69B47A44449B2A7C269C91F26A1">
    <w:name w:val="686F6D69B47A44449B2A7C269C91F26A1"/>
    <w:rsid w:val="009D6B1D"/>
    <w:rPr>
      <w:rFonts w:eastAsiaTheme="minorHAnsi"/>
    </w:rPr>
  </w:style>
  <w:style w:type="paragraph" w:customStyle="1" w:styleId="1E61CDF33EEE4319B839544A8727C3E81">
    <w:name w:val="1E61CDF33EEE4319B839544A8727C3E81"/>
    <w:rsid w:val="009D6B1D"/>
    <w:rPr>
      <w:rFonts w:eastAsiaTheme="minorHAnsi"/>
    </w:rPr>
  </w:style>
  <w:style w:type="paragraph" w:customStyle="1" w:styleId="DC665EE1D29047B9AC2E3AE6324BE2B41">
    <w:name w:val="DC665EE1D29047B9AC2E3AE6324BE2B41"/>
    <w:rsid w:val="009D6B1D"/>
    <w:rPr>
      <w:rFonts w:eastAsiaTheme="minorHAnsi"/>
    </w:rPr>
  </w:style>
  <w:style w:type="paragraph" w:customStyle="1" w:styleId="ABC329CE8095447F84B8028BC8CE1F4B1">
    <w:name w:val="ABC329CE8095447F84B8028BC8CE1F4B1"/>
    <w:rsid w:val="009D6B1D"/>
    <w:rPr>
      <w:rFonts w:eastAsiaTheme="minorHAnsi"/>
    </w:rPr>
  </w:style>
  <w:style w:type="paragraph" w:customStyle="1" w:styleId="E879EF4875914DDE9E8E66812C3C37CD1">
    <w:name w:val="E879EF4875914DDE9E8E66812C3C37CD1"/>
    <w:rsid w:val="009D6B1D"/>
    <w:rPr>
      <w:rFonts w:eastAsiaTheme="minorHAnsi"/>
    </w:rPr>
  </w:style>
  <w:style w:type="paragraph" w:customStyle="1" w:styleId="9E4E7BC00E624D94B06430AD94BAD0691">
    <w:name w:val="9E4E7BC00E624D94B06430AD94BAD0691"/>
    <w:rsid w:val="009D6B1D"/>
    <w:rPr>
      <w:rFonts w:eastAsiaTheme="minorHAnsi"/>
    </w:rPr>
  </w:style>
  <w:style w:type="paragraph" w:customStyle="1" w:styleId="EFDF3B7623E7438FA2F48DA11A90CEF01">
    <w:name w:val="EFDF3B7623E7438FA2F48DA11A90CEF01"/>
    <w:rsid w:val="009D6B1D"/>
    <w:rPr>
      <w:rFonts w:eastAsiaTheme="minorHAnsi"/>
    </w:rPr>
  </w:style>
  <w:style w:type="paragraph" w:customStyle="1" w:styleId="38F7C3D61B1247AEB38A45EE5771A3261">
    <w:name w:val="38F7C3D61B1247AEB38A45EE5771A3261"/>
    <w:rsid w:val="009D6B1D"/>
    <w:rPr>
      <w:rFonts w:eastAsiaTheme="minorHAnsi"/>
    </w:rPr>
  </w:style>
  <w:style w:type="paragraph" w:customStyle="1" w:styleId="3E403E95EAD74933BE3A1AB33F90728B1">
    <w:name w:val="3E403E95EAD74933BE3A1AB33F90728B1"/>
    <w:rsid w:val="009D6B1D"/>
    <w:rPr>
      <w:rFonts w:eastAsiaTheme="minorHAnsi"/>
    </w:rPr>
  </w:style>
  <w:style w:type="paragraph" w:customStyle="1" w:styleId="5C4D5F70B19744B4A3909211E9E8DEE21">
    <w:name w:val="5C4D5F70B19744B4A3909211E9E8DEE21"/>
    <w:rsid w:val="009D6B1D"/>
    <w:rPr>
      <w:rFonts w:eastAsiaTheme="minorHAnsi"/>
    </w:rPr>
  </w:style>
  <w:style w:type="paragraph" w:customStyle="1" w:styleId="16471669BAE74DDCA0A52ADE6779081F">
    <w:name w:val="16471669BAE74DDCA0A52ADE6779081F"/>
    <w:rsid w:val="009D6B1D"/>
  </w:style>
  <w:style w:type="paragraph" w:customStyle="1" w:styleId="569BC01CD0994BC2851A39A1C45774D7">
    <w:name w:val="569BC01CD0994BC2851A39A1C45774D7"/>
    <w:rsid w:val="009D6B1D"/>
  </w:style>
  <w:style w:type="paragraph" w:customStyle="1" w:styleId="2E79200176A34DDA97F90ABB0DAC8D16">
    <w:name w:val="2E79200176A34DDA97F90ABB0DAC8D16"/>
    <w:rsid w:val="009D6B1D"/>
  </w:style>
  <w:style w:type="paragraph" w:customStyle="1" w:styleId="5769E4EC54EC44F1A15A35BA99E22139">
    <w:name w:val="5769E4EC54EC44F1A15A35BA99E22139"/>
    <w:rsid w:val="009D6B1D"/>
  </w:style>
  <w:style w:type="paragraph" w:customStyle="1" w:styleId="E5966398342D4001BA9B7A413BACCC15">
    <w:name w:val="E5966398342D4001BA9B7A413BACCC15"/>
    <w:rsid w:val="009D6B1D"/>
  </w:style>
  <w:style w:type="paragraph" w:customStyle="1" w:styleId="D14AE436304F4D68B24B740F733C1F72">
    <w:name w:val="D14AE436304F4D68B24B740F733C1F72"/>
    <w:rsid w:val="009D6B1D"/>
  </w:style>
  <w:style w:type="paragraph" w:customStyle="1" w:styleId="04EB7E26334A471881F27EEBD358BC56">
    <w:name w:val="04EB7E26334A471881F27EEBD358BC56"/>
    <w:rsid w:val="009D6B1D"/>
  </w:style>
  <w:style w:type="paragraph" w:customStyle="1" w:styleId="9EFE7A806AAF4B909E7A66A9B931852D">
    <w:name w:val="9EFE7A806AAF4B909E7A66A9B931852D"/>
    <w:rsid w:val="009D6B1D"/>
  </w:style>
  <w:style w:type="paragraph" w:customStyle="1" w:styleId="180FAF1C21D043529455BC82E3D14D0D">
    <w:name w:val="180FAF1C21D043529455BC82E3D14D0D"/>
    <w:rsid w:val="009D6B1D"/>
  </w:style>
  <w:style w:type="paragraph" w:customStyle="1" w:styleId="81391E46AC954F9587C0FE185B086ED0">
    <w:name w:val="81391E46AC954F9587C0FE185B086ED0"/>
    <w:rsid w:val="009D6B1D"/>
  </w:style>
  <w:style w:type="paragraph" w:customStyle="1" w:styleId="68CCDC43BB404D0CB8FB07772DCBC91D">
    <w:name w:val="68CCDC43BB404D0CB8FB07772DCBC91D"/>
    <w:rsid w:val="009D6B1D"/>
  </w:style>
  <w:style w:type="paragraph" w:customStyle="1" w:styleId="115C2A5B2F7A45D092DAA479E2C88963">
    <w:name w:val="115C2A5B2F7A45D092DAA479E2C88963"/>
    <w:rsid w:val="009D6B1D"/>
  </w:style>
  <w:style w:type="paragraph" w:customStyle="1" w:styleId="2700E344A8E24D1D978C6D1EDA74CA0C">
    <w:name w:val="2700E344A8E24D1D978C6D1EDA74CA0C"/>
    <w:rsid w:val="009D6B1D"/>
  </w:style>
  <w:style w:type="paragraph" w:customStyle="1" w:styleId="230A88B0BC7A421394C2E0ECFE458482">
    <w:name w:val="230A88B0BC7A421394C2E0ECFE458482"/>
    <w:rsid w:val="009D6B1D"/>
  </w:style>
  <w:style w:type="paragraph" w:customStyle="1" w:styleId="48019D94E26E46A1852D03EFCBD75497">
    <w:name w:val="48019D94E26E46A1852D03EFCBD75497"/>
    <w:rsid w:val="009D6B1D"/>
  </w:style>
  <w:style w:type="paragraph" w:customStyle="1" w:styleId="E40F810B192E4193818C100D1913B2F8">
    <w:name w:val="E40F810B192E4193818C100D1913B2F8"/>
    <w:rsid w:val="009D6B1D"/>
  </w:style>
  <w:style w:type="paragraph" w:customStyle="1" w:styleId="33E89C17CAFB43FB975E6B39AB9DA85C">
    <w:name w:val="33E89C17CAFB43FB975E6B39AB9DA85C"/>
    <w:rsid w:val="009D6B1D"/>
  </w:style>
  <w:style w:type="paragraph" w:customStyle="1" w:styleId="FB0D54556B274B688B31C8ABA7D60360">
    <w:name w:val="FB0D54556B274B688B31C8ABA7D60360"/>
    <w:rsid w:val="009D6B1D"/>
  </w:style>
  <w:style w:type="paragraph" w:customStyle="1" w:styleId="6592CA46394848BCBB7E1CBACF88A276">
    <w:name w:val="6592CA46394848BCBB7E1CBACF88A276"/>
    <w:rsid w:val="009D6B1D"/>
  </w:style>
  <w:style w:type="paragraph" w:customStyle="1" w:styleId="EB3848AE36D34D98916E9B40CDE0601D">
    <w:name w:val="EB3848AE36D34D98916E9B40CDE0601D"/>
    <w:rsid w:val="009D6B1D"/>
  </w:style>
  <w:style w:type="paragraph" w:customStyle="1" w:styleId="E2AAEDD3BD874B4CBE97C34B0F9372C8">
    <w:name w:val="E2AAEDD3BD874B4CBE97C34B0F9372C8"/>
    <w:rsid w:val="009D6B1D"/>
  </w:style>
  <w:style w:type="paragraph" w:customStyle="1" w:styleId="DD746611A47D4F818A826DAFC791915E">
    <w:name w:val="DD746611A47D4F818A826DAFC791915E"/>
    <w:rsid w:val="009D6B1D"/>
  </w:style>
  <w:style w:type="paragraph" w:customStyle="1" w:styleId="1C96EABD22444261855F105441E27BA5">
    <w:name w:val="1C96EABD22444261855F105441E27BA5"/>
    <w:rsid w:val="009D6B1D"/>
  </w:style>
  <w:style w:type="paragraph" w:customStyle="1" w:styleId="ED0524A879704C4F9468D0EF6F706065">
    <w:name w:val="ED0524A879704C4F9468D0EF6F706065"/>
    <w:rsid w:val="009D6B1D"/>
  </w:style>
  <w:style w:type="paragraph" w:customStyle="1" w:styleId="44E55A20F178456EA84B05368CAC414E">
    <w:name w:val="44E55A20F178456EA84B05368CAC414E"/>
    <w:rsid w:val="009D6B1D"/>
  </w:style>
  <w:style w:type="paragraph" w:customStyle="1" w:styleId="F2DFAD56A8524083A302378664FB5D62">
    <w:name w:val="F2DFAD56A8524083A302378664FB5D62"/>
    <w:rsid w:val="009D6B1D"/>
  </w:style>
  <w:style w:type="paragraph" w:customStyle="1" w:styleId="7BBF473534564037ADAFF5529ED94C2B">
    <w:name w:val="7BBF473534564037ADAFF5529ED94C2B"/>
    <w:rsid w:val="009D6B1D"/>
  </w:style>
  <w:style w:type="paragraph" w:customStyle="1" w:styleId="3DB772E9920F49A793C0E342A30B4E30">
    <w:name w:val="3DB772E9920F49A793C0E342A30B4E30"/>
    <w:rsid w:val="009D6B1D"/>
  </w:style>
  <w:style w:type="paragraph" w:customStyle="1" w:styleId="5C635E7F26284213B18A006E59ABB359">
    <w:name w:val="5C635E7F26284213B18A006E59ABB359"/>
    <w:rsid w:val="009D6B1D"/>
  </w:style>
  <w:style w:type="paragraph" w:customStyle="1" w:styleId="4FA05DAF53354CA397D80CD2E60419E2">
    <w:name w:val="4FA05DAF53354CA397D80CD2E60419E2"/>
    <w:rsid w:val="009D6B1D"/>
  </w:style>
  <w:style w:type="paragraph" w:customStyle="1" w:styleId="4B851630735F44128193F21E025C4043">
    <w:name w:val="4B851630735F44128193F21E025C4043"/>
    <w:rsid w:val="009D6B1D"/>
  </w:style>
  <w:style w:type="paragraph" w:customStyle="1" w:styleId="D1578EB63D354971889F50807982D6F1">
    <w:name w:val="D1578EB63D354971889F50807982D6F1"/>
    <w:rsid w:val="009D6B1D"/>
  </w:style>
  <w:style w:type="paragraph" w:customStyle="1" w:styleId="EB832F7728CE4365A48EC59664FC61EB">
    <w:name w:val="EB832F7728CE4365A48EC59664FC61EB"/>
    <w:rsid w:val="009D6B1D"/>
  </w:style>
  <w:style w:type="paragraph" w:customStyle="1" w:styleId="02290AD8FD4D4139BF1289E2EFC295A6">
    <w:name w:val="02290AD8FD4D4139BF1289E2EFC295A6"/>
    <w:rsid w:val="009D6B1D"/>
  </w:style>
  <w:style w:type="paragraph" w:customStyle="1" w:styleId="FDEB7A84C77A47D2BC08CADF6ADE0035">
    <w:name w:val="FDEB7A84C77A47D2BC08CADF6ADE0035"/>
    <w:rsid w:val="009D6B1D"/>
  </w:style>
  <w:style w:type="paragraph" w:customStyle="1" w:styleId="F3A950B4781A4DA08A27AAC456F66FD7">
    <w:name w:val="F3A950B4781A4DA08A27AAC456F66FD7"/>
    <w:rsid w:val="009D6B1D"/>
  </w:style>
  <w:style w:type="paragraph" w:customStyle="1" w:styleId="F5E7AD7920384421971D078CBC96294E">
    <w:name w:val="F5E7AD7920384421971D078CBC96294E"/>
    <w:rsid w:val="009D6B1D"/>
  </w:style>
  <w:style w:type="paragraph" w:customStyle="1" w:styleId="6D37BE80FCBA4F39AFB1545D5204D924">
    <w:name w:val="6D37BE80FCBA4F39AFB1545D5204D924"/>
    <w:rsid w:val="009D6B1D"/>
  </w:style>
  <w:style w:type="paragraph" w:customStyle="1" w:styleId="E78F569B14EB4BDF95DE246756E8449D">
    <w:name w:val="E78F569B14EB4BDF95DE246756E8449D"/>
    <w:rsid w:val="009D6B1D"/>
  </w:style>
  <w:style w:type="paragraph" w:customStyle="1" w:styleId="8F7C4CC8B70246EC9C3673C9A2AEA1E4">
    <w:name w:val="8F7C4CC8B70246EC9C3673C9A2AEA1E4"/>
    <w:rsid w:val="009D6B1D"/>
  </w:style>
  <w:style w:type="paragraph" w:customStyle="1" w:styleId="0BDDCE84E8FA497C81331FCC795AB65B">
    <w:name w:val="0BDDCE84E8FA497C81331FCC795AB65B"/>
    <w:rsid w:val="009D6B1D"/>
  </w:style>
  <w:style w:type="paragraph" w:customStyle="1" w:styleId="378ACBA556BF41C6B00D47F6605901D6">
    <w:name w:val="378ACBA556BF41C6B00D47F6605901D6"/>
    <w:rsid w:val="009D6B1D"/>
  </w:style>
  <w:style w:type="paragraph" w:customStyle="1" w:styleId="7745C749FCDF41ABBB3F62435F9FADF9">
    <w:name w:val="7745C749FCDF41ABBB3F62435F9FADF9"/>
    <w:rsid w:val="009D6B1D"/>
  </w:style>
  <w:style w:type="paragraph" w:customStyle="1" w:styleId="7051B04B50B642B4BE75D5A29EE22112">
    <w:name w:val="7051B04B50B642B4BE75D5A29EE22112"/>
    <w:rsid w:val="009D6B1D"/>
  </w:style>
  <w:style w:type="paragraph" w:customStyle="1" w:styleId="93019EAEA29C48309AC58179F07767C3">
    <w:name w:val="93019EAEA29C48309AC58179F07767C3"/>
    <w:rsid w:val="009D6B1D"/>
  </w:style>
  <w:style w:type="paragraph" w:customStyle="1" w:styleId="2AF9F8A2C5FE4AA49C104F4A1C34B7B2">
    <w:name w:val="2AF9F8A2C5FE4AA49C104F4A1C34B7B2"/>
    <w:rsid w:val="009D6B1D"/>
  </w:style>
  <w:style w:type="paragraph" w:customStyle="1" w:styleId="61B3751C57904C349A54A4269D25F361">
    <w:name w:val="61B3751C57904C349A54A4269D25F361"/>
    <w:rsid w:val="009D6B1D"/>
  </w:style>
  <w:style w:type="paragraph" w:customStyle="1" w:styleId="32A9EB6D996F4E2ABC4BC5B91942B57D">
    <w:name w:val="32A9EB6D996F4E2ABC4BC5B91942B57D"/>
    <w:rsid w:val="009D6B1D"/>
  </w:style>
  <w:style w:type="paragraph" w:customStyle="1" w:styleId="4AC813B8C5B2469CAE80A1C42A07B9FE">
    <w:name w:val="4AC813B8C5B2469CAE80A1C42A07B9FE"/>
    <w:rsid w:val="009D6B1D"/>
  </w:style>
  <w:style w:type="paragraph" w:customStyle="1" w:styleId="639EF9BDF2F045C7BD8B94D41CE8D1B9">
    <w:name w:val="639EF9BDF2F045C7BD8B94D41CE8D1B9"/>
    <w:rsid w:val="009D6B1D"/>
  </w:style>
  <w:style w:type="paragraph" w:customStyle="1" w:styleId="414F3B433D674690A871BFC801012854">
    <w:name w:val="414F3B433D674690A871BFC801012854"/>
    <w:rsid w:val="009D6B1D"/>
  </w:style>
  <w:style w:type="paragraph" w:customStyle="1" w:styleId="8217B662BA4E464E944D7537ACC856AD">
    <w:name w:val="8217B662BA4E464E944D7537ACC856AD"/>
    <w:rsid w:val="009D6B1D"/>
  </w:style>
  <w:style w:type="paragraph" w:customStyle="1" w:styleId="D94FF71FD040433FA67866AEC32D89C7">
    <w:name w:val="D94FF71FD040433FA67866AEC32D89C7"/>
    <w:rsid w:val="009D6B1D"/>
  </w:style>
  <w:style w:type="paragraph" w:customStyle="1" w:styleId="D45F73BE2D504662AC7B296A00E9DFA7">
    <w:name w:val="D45F73BE2D504662AC7B296A00E9DFA7"/>
    <w:rsid w:val="009D6B1D"/>
  </w:style>
  <w:style w:type="paragraph" w:customStyle="1" w:styleId="4F9ED07B6C704DF7B1020F025AA0F56E">
    <w:name w:val="4F9ED07B6C704DF7B1020F025AA0F56E"/>
    <w:rsid w:val="009D6B1D"/>
  </w:style>
  <w:style w:type="paragraph" w:customStyle="1" w:styleId="AC08AF3F540046A2B1933FEB2F5C5041">
    <w:name w:val="AC08AF3F540046A2B1933FEB2F5C5041"/>
    <w:rsid w:val="009D6B1D"/>
  </w:style>
  <w:style w:type="paragraph" w:customStyle="1" w:styleId="5573D665E5584C7792EA36D648129A1B">
    <w:name w:val="5573D665E5584C7792EA36D648129A1B"/>
    <w:rsid w:val="009D6B1D"/>
  </w:style>
  <w:style w:type="paragraph" w:customStyle="1" w:styleId="449B1AF57A4D40DA99A3B6899980FD7D">
    <w:name w:val="449B1AF57A4D40DA99A3B6899980FD7D"/>
    <w:rsid w:val="009D6B1D"/>
  </w:style>
  <w:style w:type="paragraph" w:customStyle="1" w:styleId="138A3A70473D482A8C7EC72A3278530B">
    <w:name w:val="138A3A70473D482A8C7EC72A3278530B"/>
    <w:rsid w:val="009D6B1D"/>
  </w:style>
  <w:style w:type="paragraph" w:customStyle="1" w:styleId="3A4EE509185A4FF5AF1BAC53396F13C4">
    <w:name w:val="3A4EE509185A4FF5AF1BAC53396F13C4"/>
    <w:rsid w:val="009D6B1D"/>
  </w:style>
  <w:style w:type="paragraph" w:customStyle="1" w:styleId="228E93E3015A43A2B80F5508D54F0FE5">
    <w:name w:val="228E93E3015A43A2B80F5508D54F0FE5"/>
    <w:rsid w:val="009D6B1D"/>
  </w:style>
  <w:style w:type="paragraph" w:customStyle="1" w:styleId="8447D15455D849228F1AA2B7651CA5F6">
    <w:name w:val="8447D15455D849228F1AA2B7651CA5F6"/>
    <w:rsid w:val="009D6B1D"/>
  </w:style>
  <w:style w:type="paragraph" w:customStyle="1" w:styleId="747907AF96834EA6B78B5F87A2993FD5">
    <w:name w:val="747907AF96834EA6B78B5F87A2993FD5"/>
    <w:rsid w:val="009D6B1D"/>
  </w:style>
  <w:style w:type="paragraph" w:customStyle="1" w:styleId="1D2BF6DD99D840168AA0DD9F7478E146">
    <w:name w:val="1D2BF6DD99D840168AA0DD9F7478E146"/>
    <w:rsid w:val="009D6B1D"/>
  </w:style>
  <w:style w:type="paragraph" w:customStyle="1" w:styleId="0FF04A42EA1840A1AC59553D55C2F212">
    <w:name w:val="0FF04A42EA1840A1AC59553D55C2F212"/>
    <w:rsid w:val="009D6B1D"/>
  </w:style>
  <w:style w:type="paragraph" w:customStyle="1" w:styleId="0F04F1CB875443819A9B8C58199301F9">
    <w:name w:val="0F04F1CB875443819A9B8C58199301F9"/>
    <w:rsid w:val="009D6B1D"/>
  </w:style>
  <w:style w:type="paragraph" w:customStyle="1" w:styleId="958E446E35DF4162B804AA3BF496DF16">
    <w:name w:val="958E446E35DF4162B804AA3BF496DF16"/>
    <w:rsid w:val="009D6B1D"/>
  </w:style>
  <w:style w:type="paragraph" w:customStyle="1" w:styleId="47BF8CA57C304ECD89761A18B6446080">
    <w:name w:val="47BF8CA57C304ECD89761A18B6446080"/>
    <w:rsid w:val="009D6B1D"/>
  </w:style>
  <w:style w:type="paragraph" w:customStyle="1" w:styleId="4DF07F1A56294128A0A5339F40B569B0">
    <w:name w:val="4DF07F1A56294128A0A5339F40B569B0"/>
    <w:rsid w:val="009D6B1D"/>
  </w:style>
  <w:style w:type="paragraph" w:customStyle="1" w:styleId="CA2801DAF4E748E0861444D37DAB4900">
    <w:name w:val="CA2801DAF4E748E0861444D37DAB4900"/>
    <w:rsid w:val="009D6B1D"/>
  </w:style>
  <w:style w:type="paragraph" w:customStyle="1" w:styleId="024FD2D20DB44CCCB21E8CD3C020023E">
    <w:name w:val="024FD2D20DB44CCCB21E8CD3C020023E"/>
    <w:rsid w:val="009D6B1D"/>
  </w:style>
  <w:style w:type="paragraph" w:customStyle="1" w:styleId="2333699146F442339A5EDF18B2DF714C">
    <w:name w:val="2333699146F442339A5EDF18B2DF714C"/>
    <w:rsid w:val="009D6B1D"/>
  </w:style>
  <w:style w:type="paragraph" w:customStyle="1" w:styleId="A48C74B4993849D7BDBF1500B96F99D5">
    <w:name w:val="A48C74B4993849D7BDBF1500B96F99D5"/>
    <w:rsid w:val="009D6B1D"/>
  </w:style>
  <w:style w:type="paragraph" w:customStyle="1" w:styleId="F15385D6D89841879F85BD03999419F1">
    <w:name w:val="F15385D6D89841879F85BD03999419F1"/>
    <w:rsid w:val="009D6B1D"/>
  </w:style>
  <w:style w:type="paragraph" w:customStyle="1" w:styleId="E028684B972A4785BCB41703374FCBCA">
    <w:name w:val="E028684B972A4785BCB41703374FCBCA"/>
    <w:rsid w:val="009D6B1D"/>
  </w:style>
  <w:style w:type="paragraph" w:customStyle="1" w:styleId="1EE730581B3C437AABC518EC20402CCC">
    <w:name w:val="1EE730581B3C437AABC518EC20402CCC"/>
    <w:rsid w:val="009D6B1D"/>
  </w:style>
  <w:style w:type="paragraph" w:customStyle="1" w:styleId="C60D75EB0C304CAA80BE6D56E40C6490">
    <w:name w:val="C60D75EB0C304CAA80BE6D56E40C6490"/>
    <w:rsid w:val="009D6B1D"/>
  </w:style>
  <w:style w:type="paragraph" w:customStyle="1" w:styleId="951289E08BC5453A83D03B49420568DC">
    <w:name w:val="951289E08BC5453A83D03B49420568DC"/>
    <w:rsid w:val="009D6B1D"/>
  </w:style>
  <w:style w:type="paragraph" w:customStyle="1" w:styleId="9E1F14C9A0D54897AA85DC1291D75B00">
    <w:name w:val="9E1F14C9A0D54897AA85DC1291D75B00"/>
    <w:rsid w:val="009D6B1D"/>
  </w:style>
  <w:style w:type="paragraph" w:customStyle="1" w:styleId="D08E912BCE5547809B15FA8EAB3D450B">
    <w:name w:val="D08E912BCE5547809B15FA8EAB3D450B"/>
    <w:rsid w:val="009D6B1D"/>
  </w:style>
  <w:style w:type="paragraph" w:customStyle="1" w:styleId="016207FB99FA4E4AAF30CEE5A44B1D9B">
    <w:name w:val="016207FB99FA4E4AAF30CEE5A44B1D9B"/>
    <w:rsid w:val="009D6B1D"/>
  </w:style>
  <w:style w:type="paragraph" w:customStyle="1" w:styleId="72971ADECD944D7A9C934D912C281D98">
    <w:name w:val="72971ADECD944D7A9C934D912C281D98"/>
    <w:rsid w:val="009D6B1D"/>
  </w:style>
  <w:style w:type="paragraph" w:customStyle="1" w:styleId="7F57F8C2AEE4469EB6D9789B278412EA">
    <w:name w:val="7F57F8C2AEE4469EB6D9789B278412EA"/>
    <w:rsid w:val="009D6B1D"/>
  </w:style>
  <w:style w:type="paragraph" w:customStyle="1" w:styleId="3F72775A28B54590A3DAA100221CA358">
    <w:name w:val="3F72775A28B54590A3DAA100221CA358"/>
    <w:rsid w:val="009D6B1D"/>
  </w:style>
  <w:style w:type="paragraph" w:customStyle="1" w:styleId="C5542F70278E4925ADD3F34E40711847">
    <w:name w:val="C5542F70278E4925ADD3F34E40711847"/>
    <w:rsid w:val="009D6B1D"/>
  </w:style>
  <w:style w:type="paragraph" w:customStyle="1" w:styleId="59A43B40708343DBBB596ED9CC44496C">
    <w:name w:val="59A43B40708343DBBB596ED9CC44496C"/>
    <w:rsid w:val="009D6B1D"/>
  </w:style>
  <w:style w:type="paragraph" w:customStyle="1" w:styleId="9FF0E2AE0B224DC4932A7DBEEA5F2A5A">
    <w:name w:val="9FF0E2AE0B224DC4932A7DBEEA5F2A5A"/>
    <w:rsid w:val="009D6B1D"/>
  </w:style>
  <w:style w:type="paragraph" w:customStyle="1" w:styleId="A5DA0572C57845E0BEB9F78F940FF75E">
    <w:name w:val="A5DA0572C57845E0BEB9F78F940FF75E"/>
    <w:rsid w:val="009D6B1D"/>
  </w:style>
  <w:style w:type="paragraph" w:customStyle="1" w:styleId="FB6EA1FB92C04AAEB522C34915516A74">
    <w:name w:val="FB6EA1FB92C04AAEB522C34915516A74"/>
    <w:rsid w:val="009D6B1D"/>
  </w:style>
  <w:style w:type="paragraph" w:customStyle="1" w:styleId="D26E87F48D914E3BA1C7460BEE81756B">
    <w:name w:val="D26E87F48D914E3BA1C7460BEE81756B"/>
    <w:rsid w:val="009D6B1D"/>
  </w:style>
  <w:style w:type="paragraph" w:customStyle="1" w:styleId="D916E17870C5436A9C3FE0E4375817C6">
    <w:name w:val="D916E17870C5436A9C3FE0E4375817C6"/>
    <w:rsid w:val="009D6B1D"/>
  </w:style>
  <w:style w:type="paragraph" w:customStyle="1" w:styleId="42095EB3199A4B369CA826D5919FC77E">
    <w:name w:val="42095EB3199A4B369CA826D5919FC77E"/>
    <w:rsid w:val="009D6B1D"/>
  </w:style>
  <w:style w:type="paragraph" w:customStyle="1" w:styleId="73857BFD5B2E417CBB3EBC281206615C">
    <w:name w:val="73857BFD5B2E417CBB3EBC281206615C"/>
    <w:rsid w:val="009D6B1D"/>
  </w:style>
  <w:style w:type="paragraph" w:customStyle="1" w:styleId="B72AE67E806B47958D32388E614B8612">
    <w:name w:val="B72AE67E806B47958D32388E614B8612"/>
    <w:rsid w:val="009D6B1D"/>
  </w:style>
  <w:style w:type="paragraph" w:customStyle="1" w:styleId="005E16FF1BB94B49865225584DA306F5">
    <w:name w:val="005E16FF1BB94B49865225584DA306F5"/>
    <w:rsid w:val="009D6B1D"/>
  </w:style>
  <w:style w:type="paragraph" w:customStyle="1" w:styleId="CDDB44C87E634E70BB94CE6E3CFF99BC">
    <w:name w:val="CDDB44C87E634E70BB94CE6E3CFF99BC"/>
    <w:rsid w:val="009D6B1D"/>
  </w:style>
  <w:style w:type="paragraph" w:customStyle="1" w:styleId="F85DE0BA44E747B7B6BE1EF596F24DEA">
    <w:name w:val="F85DE0BA44E747B7B6BE1EF596F24DEA"/>
    <w:rsid w:val="009D6B1D"/>
  </w:style>
  <w:style w:type="paragraph" w:customStyle="1" w:styleId="632E1824805944B69B3AD32DB5B829EA">
    <w:name w:val="632E1824805944B69B3AD32DB5B829EA"/>
    <w:rsid w:val="009D6B1D"/>
  </w:style>
  <w:style w:type="paragraph" w:customStyle="1" w:styleId="5A51B608AB8E4FEA9436E351486D0DFB">
    <w:name w:val="5A51B608AB8E4FEA9436E351486D0DFB"/>
    <w:rsid w:val="009D6B1D"/>
  </w:style>
  <w:style w:type="paragraph" w:customStyle="1" w:styleId="020D612631DD4D40965A739F4FCA1B65">
    <w:name w:val="020D612631DD4D40965A739F4FCA1B65"/>
    <w:rsid w:val="009D6B1D"/>
  </w:style>
  <w:style w:type="paragraph" w:customStyle="1" w:styleId="0D5B822A8D524822BD4BBEAC3FDF3E89">
    <w:name w:val="0D5B822A8D524822BD4BBEAC3FDF3E89"/>
    <w:rsid w:val="009D6B1D"/>
  </w:style>
  <w:style w:type="paragraph" w:customStyle="1" w:styleId="15E7192B8A9141589A126005FDD97760">
    <w:name w:val="15E7192B8A9141589A126005FDD97760"/>
    <w:rsid w:val="009D6B1D"/>
  </w:style>
  <w:style w:type="paragraph" w:customStyle="1" w:styleId="61D26CED7BA241D59B28CCCA532EA7E0">
    <w:name w:val="61D26CED7BA241D59B28CCCA532EA7E0"/>
    <w:rsid w:val="009D6B1D"/>
  </w:style>
  <w:style w:type="paragraph" w:customStyle="1" w:styleId="4454159465BA40C981F9E72A11714338">
    <w:name w:val="4454159465BA40C981F9E72A11714338"/>
    <w:rsid w:val="009D6B1D"/>
  </w:style>
  <w:style w:type="paragraph" w:customStyle="1" w:styleId="FB1414EAE6C24B62A20A2E6B0B9B608F">
    <w:name w:val="FB1414EAE6C24B62A20A2E6B0B9B608F"/>
    <w:rsid w:val="009D6B1D"/>
  </w:style>
  <w:style w:type="paragraph" w:customStyle="1" w:styleId="ABBABC506CC749E0A193C9668BDD1F41">
    <w:name w:val="ABBABC506CC749E0A193C9668BDD1F41"/>
    <w:rsid w:val="009D6B1D"/>
  </w:style>
  <w:style w:type="paragraph" w:customStyle="1" w:styleId="94062D4D30A5423195B5F72A76C83390">
    <w:name w:val="94062D4D30A5423195B5F72A76C83390"/>
    <w:rsid w:val="009D6B1D"/>
  </w:style>
  <w:style w:type="paragraph" w:customStyle="1" w:styleId="17B465C3E3504D8CB1E61F9902F17DEC">
    <w:name w:val="17B465C3E3504D8CB1E61F9902F17DEC"/>
    <w:rsid w:val="009D6B1D"/>
  </w:style>
  <w:style w:type="paragraph" w:customStyle="1" w:styleId="340C88B3553A4498AAE07BDDAFDED647">
    <w:name w:val="340C88B3553A4498AAE07BDDAFDED647"/>
    <w:rsid w:val="009D6B1D"/>
  </w:style>
  <w:style w:type="paragraph" w:customStyle="1" w:styleId="F1C44339BC7C48ACBE5A173D9AF632EB">
    <w:name w:val="F1C44339BC7C48ACBE5A173D9AF632EB"/>
    <w:rsid w:val="009D6B1D"/>
  </w:style>
  <w:style w:type="paragraph" w:customStyle="1" w:styleId="25D9AEEFEE10460FB5BFF925429D3B17">
    <w:name w:val="25D9AEEFEE10460FB5BFF925429D3B17"/>
    <w:rsid w:val="009D6B1D"/>
  </w:style>
  <w:style w:type="paragraph" w:customStyle="1" w:styleId="5ACE3339CFD5403DA4844086C016A33F">
    <w:name w:val="5ACE3339CFD5403DA4844086C016A33F"/>
    <w:rsid w:val="009D6B1D"/>
  </w:style>
  <w:style w:type="paragraph" w:customStyle="1" w:styleId="28887BDC4386425AA8D91F9C3A0E628F">
    <w:name w:val="28887BDC4386425AA8D91F9C3A0E628F"/>
    <w:rsid w:val="009D6B1D"/>
  </w:style>
  <w:style w:type="paragraph" w:customStyle="1" w:styleId="7364454575D24FF99321A00B694B4773">
    <w:name w:val="7364454575D24FF99321A00B694B4773"/>
    <w:rsid w:val="009D6B1D"/>
  </w:style>
  <w:style w:type="paragraph" w:customStyle="1" w:styleId="521F419FDB6349A984D65AA6C6531D28">
    <w:name w:val="521F419FDB6349A984D65AA6C6531D28"/>
    <w:rsid w:val="009D6B1D"/>
  </w:style>
  <w:style w:type="paragraph" w:customStyle="1" w:styleId="9A39A70DF8D0470998352611C582AEEF">
    <w:name w:val="9A39A70DF8D0470998352611C582AEEF"/>
    <w:rsid w:val="009D6B1D"/>
  </w:style>
  <w:style w:type="paragraph" w:customStyle="1" w:styleId="0F9E7770C0DC42D792CB5C571BB37A8A">
    <w:name w:val="0F9E7770C0DC42D792CB5C571BB37A8A"/>
    <w:rsid w:val="009D6B1D"/>
  </w:style>
  <w:style w:type="paragraph" w:customStyle="1" w:styleId="7BDA74D2FA82420D930EBC6556CB6458">
    <w:name w:val="7BDA74D2FA82420D930EBC6556CB6458"/>
    <w:rsid w:val="009D6B1D"/>
  </w:style>
  <w:style w:type="paragraph" w:customStyle="1" w:styleId="441A57971D69483FA278B9736BD7C05E">
    <w:name w:val="441A57971D69483FA278B9736BD7C05E"/>
    <w:rsid w:val="009D6B1D"/>
  </w:style>
  <w:style w:type="paragraph" w:customStyle="1" w:styleId="555BAF842E8B41B4BFC699A8BF968B0C">
    <w:name w:val="555BAF842E8B41B4BFC699A8BF968B0C"/>
    <w:rsid w:val="009D6B1D"/>
  </w:style>
  <w:style w:type="paragraph" w:customStyle="1" w:styleId="A2C6BFF14EFA40049DEB8A083A6E83CF">
    <w:name w:val="A2C6BFF14EFA40049DEB8A083A6E83CF"/>
    <w:rsid w:val="009D6B1D"/>
  </w:style>
  <w:style w:type="paragraph" w:customStyle="1" w:styleId="72C3FE24CD5D47A0AC3EF151FD76DC4C">
    <w:name w:val="72C3FE24CD5D47A0AC3EF151FD76DC4C"/>
    <w:rsid w:val="009D6B1D"/>
  </w:style>
  <w:style w:type="paragraph" w:customStyle="1" w:styleId="33697584FBBC4BC6808BF7D648729BFF">
    <w:name w:val="33697584FBBC4BC6808BF7D648729BFF"/>
    <w:rsid w:val="009D6B1D"/>
  </w:style>
  <w:style w:type="paragraph" w:customStyle="1" w:styleId="F15ABE8C5F844A9BB6E948191D3EDD03">
    <w:name w:val="F15ABE8C5F844A9BB6E948191D3EDD03"/>
    <w:rsid w:val="009D6B1D"/>
  </w:style>
  <w:style w:type="paragraph" w:customStyle="1" w:styleId="A61F72E3D6744DABB24F0ABA861F8EFF">
    <w:name w:val="A61F72E3D6744DABB24F0ABA861F8EFF"/>
    <w:rsid w:val="009D6B1D"/>
  </w:style>
  <w:style w:type="paragraph" w:customStyle="1" w:styleId="8BE1977DEBDE4DCB9CEC9AE7AFDA0C48">
    <w:name w:val="8BE1977DEBDE4DCB9CEC9AE7AFDA0C48"/>
    <w:rsid w:val="009D6B1D"/>
  </w:style>
  <w:style w:type="paragraph" w:customStyle="1" w:styleId="C1203CD4E030443C8ED15CF2D0D11AF5">
    <w:name w:val="C1203CD4E030443C8ED15CF2D0D11AF5"/>
    <w:rsid w:val="009D6B1D"/>
  </w:style>
  <w:style w:type="paragraph" w:customStyle="1" w:styleId="80AF2F5CAFD34B72870401B06B6AD124">
    <w:name w:val="80AF2F5CAFD34B72870401B06B6AD124"/>
    <w:rsid w:val="009D6B1D"/>
  </w:style>
  <w:style w:type="paragraph" w:customStyle="1" w:styleId="51A5D588422C4C59815FDF6D17FD3623">
    <w:name w:val="51A5D588422C4C59815FDF6D17FD3623"/>
    <w:rsid w:val="009D6B1D"/>
  </w:style>
  <w:style w:type="paragraph" w:customStyle="1" w:styleId="65C78D2CD8C645499DCEA4BA9D6B9D31">
    <w:name w:val="65C78D2CD8C645499DCEA4BA9D6B9D31"/>
    <w:rsid w:val="009D6B1D"/>
  </w:style>
  <w:style w:type="paragraph" w:customStyle="1" w:styleId="F3006F06521D4544AA975CE9190C94B4">
    <w:name w:val="F3006F06521D4544AA975CE9190C94B4"/>
    <w:rsid w:val="009D6B1D"/>
  </w:style>
  <w:style w:type="paragraph" w:customStyle="1" w:styleId="CA79A080FDA34E7EA0390993EB8BAB86">
    <w:name w:val="CA79A080FDA34E7EA0390993EB8BAB86"/>
    <w:rsid w:val="009D6B1D"/>
  </w:style>
  <w:style w:type="paragraph" w:customStyle="1" w:styleId="D1D686E28C3447D290C1FE3089988941">
    <w:name w:val="D1D686E28C3447D290C1FE3089988941"/>
    <w:rsid w:val="009D6B1D"/>
  </w:style>
  <w:style w:type="paragraph" w:customStyle="1" w:styleId="45F67FC82E4947588D616AA7A0BA098A">
    <w:name w:val="45F67FC82E4947588D616AA7A0BA098A"/>
    <w:rsid w:val="009D6B1D"/>
  </w:style>
  <w:style w:type="paragraph" w:customStyle="1" w:styleId="4409097CCF5C41F59E2A77A137BFC5AE">
    <w:name w:val="4409097CCF5C41F59E2A77A137BFC5AE"/>
    <w:rsid w:val="009D6B1D"/>
  </w:style>
  <w:style w:type="paragraph" w:customStyle="1" w:styleId="72BFD429BF1F4E74B36EFC9F20069E04">
    <w:name w:val="72BFD429BF1F4E74B36EFC9F20069E04"/>
    <w:rsid w:val="009D6B1D"/>
  </w:style>
  <w:style w:type="paragraph" w:customStyle="1" w:styleId="7F11A5AC52CF4D59BE5940C27F54A915">
    <w:name w:val="7F11A5AC52CF4D59BE5940C27F54A915"/>
    <w:rsid w:val="009D6B1D"/>
  </w:style>
  <w:style w:type="paragraph" w:customStyle="1" w:styleId="3E22D55B4FBB445FBC2214E009DF8F7F">
    <w:name w:val="3E22D55B4FBB445FBC2214E009DF8F7F"/>
    <w:rsid w:val="009D6B1D"/>
  </w:style>
  <w:style w:type="paragraph" w:customStyle="1" w:styleId="D515C07A722149F2967E632DBEBEDEE5">
    <w:name w:val="D515C07A722149F2967E632DBEBEDEE5"/>
    <w:rsid w:val="009D6B1D"/>
  </w:style>
  <w:style w:type="paragraph" w:customStyle="1" w:styleId="EBEC979D321948649FEAF63A79D9ED4B">
    <w:name w:val="EBEC979D321948649FEAF63A79D9ED4B"/>
    <w:rsid w:val="009D6B1D"/>
  </w:style>
  <w:style w:type="paragraph" w:customStyle="1" w:styleId="1531ADEBEC5A4E56814FD06155217361">
    <w:name w:val="1531ADEBEC5A4E56814FD06155217361"/>
    <w:rsid w:val="009D6B1D"/>
  </w:style>
  <w:style w:type="paragraph" w:customStyle="1" w:styleId="D93BB118A22043E8B755A8D5A8EE7887">
    <w:name w:val="D93BB118A22043E8B755A8D5A8EE7887"/>
    <w:rsid w:val="009D6B1D"/>
  </w:style>
  <w:style w:type="paragraph" w:customStyle="1" w:styleId="7BA5ED6483924798BBB006B8FE320A07">
    <w:name w:val="7BA5ED6483924798BBB006B8FE320A07"/>
    <w:rsid w:val="009D6B1D"/>
  </w:style>
  <w:style w:type="paragraph" w:customStyle="1" w:styleId="03DC717ED4804EDDBD4DF1292471B258">
    <w:name w:val="03DC717ED4804EDDBD4DF1292471B258"/>
    <w:rsid w:val="009D6B1D"/>
  </w:style>
  <w:style w:type="paragraph" w:customStyle="1" w:styleId="86C30581F690417387010CE0025CCFAD">
    <w:name w:val="86C30581F690417387010CE0025CCFAD"/>
    <w:rsid w:val="009D6B1D"/>
  </w:style>
  <w:style w:type="paragraph" w:customStyle="1" w:styleId="1AB338FF258848B590E32D76FEEA767E">
    <w:name w:val="1AB338FF258848B590E32D76FEEA767E"/>
    <w:rsid w:val="009D6B1D"/>
  </w:style>
  <w:style w:type="paragraph" w:customStyle="1" w:styleId="57049FB1705B471A982C486420878522">
    <w:name w:val="57049FB1705B471A982C486420878522"/>
    <w:rsid w:val="009D6B1D"/>
  </w:style>
  <w:style w:type="paragraph" w:customStyle="1" w:styleId="1531ADEBEC5A4E56814FD061552173611">
    <w:name w:val="1531ADEBEC5A4E56814FD061552173611"/>
    <w:rsid w:val="009D6B1D"/>
    <w:rPr>
      <w:rFonts w:eastAsiaTheme="minorHAnsi"/>
    </w:rPr>
  </w:style>
  <w:style w:type="paragraph" w:customStyle="1" w:styleId="1AB338FF258848B590E32D76FEEA767E1">
    <w:name w:val="1AB338FF258848B590E32D76FEEA767E1"/>
    <w:rsid w:val="009D6B1D"/>
    <w:rPr>
      <w:rFonts w:eastAsiaTheme="minorHAnsi"/>
    </w:rPr>
  </w:style>
  <w:style w:type="paragraph" w:customStyle="1" w:styleId="951289E08BC5453A83D03B49420568DC1">
    <w:name w:val="951289E08BC5453A83D03B49420568DC1"/>
    <w:rsid w:val="009D6B1D"/>
    <w:rPr>
      <w:rFonts w:eastAsiaTheme="minorHAnsi"/>
    </w:rPr>
  </w:style>
  <w:style w:type="paragraph" w:customStyle="1" w:styleId="7F57F8C2AEE4469EB6D9789B278412EA1">
    <w:name w:val="7F57F8C2AEE4469EB6D9789B278412EA1"/>
    <w:rsid w:val="009D6B1D"/>
    <w:rPr>
      <w:rFonts w:eastAsiaTheme="minorHAnsi"/>
    </w:rPr>
  </w:style>
  <w:style w:type="paragraph" w:customStyle="1" w:styleId="C5542F70278E4925ADD3F34E407118471">
    <w:name w:val="C5542F70278E4925ADD3F34E407118471"/>
    <w:rsid w:val="009D6B1D"/>
    <w:rPr>
      <w:rFonts w:eastAsiaTheme="minorHAnsi"/>
    </w:rPr>
  </w:style>
  <w:style w:type="paragraph" w:customStyle="1" w:styleId="D26E87F48D914E3BA1C7460BEE81756B1">
    <w:name w:val="D26E87F48D914E3BA1C7460BEE81756B1"/>
    <w:rsid w:val="009D6B1D"/>
    <w:rPr>
      <w:rFonts w:eastAsiaTheme="minorHAnsi"/>
    </w:rPr>
  </w:style>
  <w:style w:type="paragraph" w:customStyle="1" w:styleId="42095EB3199A4B369CA826D5919FC77E1">
    <w:name w:val="42095EB3199A4B369CA826D5919FC77E1"/>
    <w:rsid w:val="009D6B1D"/>
    <w:rPr>
      <w:rFonts w:eastAsiaTheme="minorHAnsi"/>
    </w:rPr>
  </w:style>
  <w:style w:type="paragraph" w:customStyle="1" w:styleId="F85DE0BA44E747B7B6BE1EF596F24DEA1">
    <w:name w:val="F85DE0BA44E747B7B6BE1EF596F24DEA1"/>
    <w:rsid w:val="009D6B1D"/>
    <w:rPr>
      <w:rFonts w:eastAsiaTheme="minorHAnsi"/>
    </w:rPr>
  </w:style>
  <w:style w:type="paragraph" w:customStyle="1" w:styleId="5A51B608AB8E4FEA9436E351486D0DFB1">
    <w:name w:val="5A51B608AB8E4FEA9436E351486D0DFB1"/>
    <w:rsid w:val="009D6B1D"/>
    <w:rPr>
      <w:rFonts w:eastAsiaTheme="minorHAnsi"/>
    </w:rPr>
  </w:style>
  <w:style w:type="paragraph" w:customStyle="1" w:styleId="4454159465BA40C981F9E72A117143381">
    <w:name w:val="4454159465BA40C981F9E72A117143381"/>
    <w:rsid w:val="009D6B1D"/>
    <w:rPr>
      <w:rFonts w:eastAsiaTheme="minorHAnsi"/>
    </w:rPr>
  </w:style>
  <w:style w:type="paragraph" w:customStyle="1" w:styleId="ABBABC506CC749E0A193C9668BDD1F411">
    <w:name w:val="ABBABC506CC749E0A193C9668BDD1F411"/>
    <w:rsid w:val="009D6B1D"/>
    <w:rPr>
      <w:rFonts w:eastAsiaTheme="minorHAnsi"/>
    </w:rPr>
  </w:style>
  <w:style w:type="paragraph" w:customStyle="1" w:styleId="25D9AEEFEE10460FB5BFF925429D3B171">
    <w:name w:val="25D9AEEFEE10460FB5BFF925429D3B171"/>
    <w:rsid w:val="009D6B1D"/>
    <w:rPr>
      <w:rFonts w:eastAsiaTheme="minorHAnsi"/>
    </w:rPr>
  </w:style>
  <w:style w:type="paragraph" w:customStyle="1" w:styleId="28887BDC4386425AA8D91F9C3A0E628F1">
    <w:name w:val="28887BDC4386425AA8D91F9C3A0E628F1"/>
    <w:rsid w:val="009D6B1D"/>
    <w:rPr>
      <w:rFonts w:eastAsiaTheme="minorHAnsi"/>
    </w:rPr>
  </w:style>
  <w:style w:type="paragraph" w:customStyle="1" w:styleId="7BDA74D2FA82420D930EBC6556CB64581">
    <w:name w:val="7BDA74D2FA82420D930EBC6556CB64581"/>
    <w:rsid w:val="009D6B1D"/>
    <w:rPr>
      <w:rFonts w:eastAsiaTheme="minorHAnsi"/>
    </w:rPr>
  </w:style>
  <w:style w:type="paragraph" w:customStyle="1" w:styleId="555BAF842E8B41B4BFC699A8BF968B0C1">
    <w:name w:val="555BAF842E8B41B4BFC699A8BF968B0C1"/>
    <w:rsid w:val="009D6B1D"/>
    <w:rPr>
      <w:rFonts w:eastAsiaTheme="minorHAnsi"/>
    </w:rPr>
  </w:style>
  <w:style w:type="paragraph" w:customStyle="1" w:styleId="A61F72E3D6744DABB24F0ABA861F8EFF1">
    <w:name w:val="A61F72E3D6744DABB24F0ABA861F8EFF1"/>
    <w:rsid w:val="009D6B1D"/>
    <w:rPr>
      <w:rFonts w:eastAsiaTheme="minorHAnsi"/>
    </w:rPr>
  </w:style>
  <w:style w:type="paragraph" w:customStyle="1" w:styleId="C1203CD4E030443C8ED15CF2D0D11AF51">
    <w:name w:val="C1203CD4E030443C8ED15CF2D0D11AF51"/>
    <w:rsid w:val="009D6B1D"/>
    <w:rPr>
      <w:rFonts w:eastAsiaTheme="minorHAnsi"/>
    </w:rPr>
  </w:style>
  <w:style w:type="paragraph" w:customStyle="1" w:styleId="CA79A080FDA34E7EA0390993EB8BAB861">
    <w:name w:val="CA79A080FDA34E7EA0390993EB8BAB861"/>
    <w:rsid w:val="009D6B1D"/>
    <w:rPr>
      <w:rFonts w:eastAsiaTheme="minorHAnsi"/>
    </w:rPr>
  </w:style>
  <w:style w:type="paragraph" w:customStyle="1" w:styleId="45F67FC82E4947588D616AA7A0BA098A1">
    <w:name w:val="45F67FC82E4947588D616AA7A0BA098A1"/>
    <w:rsid w:val="009D6B1D"/>
    <w:rPr>
      <w:rFonts w:eastAsiaTheme="minorHAnsi"/>
    </w:rPr>
  </w:style>
  <w:style w:type="paragraph" w:customStyle="1" w:styleId="D515C07A722149F2967E632DBEBEDEE51">
    <w:name w:val="D515C07A722149F2967E632DBEBEDEE51"/>
    <w:rsid w:val="009D6B1D"/>
    <w:rPr>
      <w:rFonts w:eastAsiaTheme="minorHAnsi"/>
    </w:rPr>
  </w:style>
  <w:style w:type="paragraph" w:customStyle="1" w:styleId="1531ADEBEC5A4E56814FD061552173612">
    <w:name w:val="1531ADEBEC5A4E56814FD061552173612"/>
    <w:rsid w:val="009D6B1D"/>
    <w:rPr>
      <w:rFonts w:eastAsiaTheme="minorHAnsi"/>
    </w:rPr>
  </w:style>
  <w:style w:type="paragraph" w:customStyle="1" w:styleId="1AB338FF258848B590E32D76FEEA767E2">
    <w:name w:val="1AB338FF258848B590E32D76FEEA767E2"/>
    <w:rsid w:val="009D6B1D"/>
    <w:rPr>
      <w:rFonts w:eastAsiaTheme="minorHAnsi"/>
    </w:rPr>
  </w:style>
  <w:style w:type="paragraph" w:customStyle="1" w:styleId="951289E08BC5453A83D03B49420568DC2">
    <w:name w:val="951289E08BC5453A83D03B49420568DC2"/>
    <w:rsid w:val="009D6B1D"/>
    <w:rPr>
      <w:rFonts w:eastAsiaTheme="minorHAnsi"/>
    </w:rPr>
  </w:style>
  <w:style w:type="paragraph" w:customStyle="1" w:styleId="7F57F8C2AEE4469EB6D9789B278412EA2">
    <w:name w:val="7F57F8C2AEE4469EB6D9789B278412EA2"/>
    <w:rsid w:val="009D6B1D"/>
    <w:rPr>
      <w:rFonts w:eastAsiaTheme="minorHAnsi"/>
    </w:rPr>
  </w:style>
  <w:style w:type="paragraph" w:customStyle="1" w:styleId="C5542F70278E4925ADD3F34E407118472">
    <w:name w:val="C5542F70278E4925ADD3F34E407118472"/>
    <w:rsid w:val="009D6B1D"/>
    <w:rPr>
      <w:rFonts w:eastAsiaTheme="minorHAnsi"/>
    </w:rPr>
  </w:style>
  <w:style w:type="paragraph" w:customStyle="1" w:styleId="D26E87F48D914E3BA1C7460BEE81756B2">
    <w:name w:val="D26E87F48D914E3BA1C7460BEE81756B2"/>
    <w:rsid w:val="009D6B1D"/>
    <w:rPr>
      <w:rFonts w:eastAsiaTheme="minorHAnsi"/>
    </w:rPr>
  </w:style>
  <w:style w:type="paragraph" w:customStyle="1" w:styleId="42095EB3199A4B369CA826D5919FC77E2">
    <w:name w:val="42095EB3199A4B369CA826D5919FC77E2"/>
    <w:rsid w:val="009D6B1D"/>
    <w:rPr>
      <w:rFonts w:eastAsiaTheme="minorHAnsi"/>
    </w:rPr>
  </w:style>
  <w:style w:type="paragraph" w:customStyle="1" w:styleId="F85DE0BA44E747B7B6BE1EF596F24DEA2">
    <w:name w:val="F85DE0BA44E747B7B6BE1EF596F24DEA2"/>
    <w:rsid w:val="009D6B1D"/>
    <w:rPr>
      <w:rFonts w:eastAsiaTheme="minorHAnsi"/>
    </w:rPr>
  </w:style>
  <w:style w:type="paragraph" w:customStyle="1" w:styleId="5A51B608AB8E4FEA9436E351486D0DFB2">
    <w:name w:val="5A51B608AB8E4FEA9436E351486D0DFB2"/>
    <w:rsid w:val="009D6B1D"/>
    <w:rPr>
      <w:rFonts w:eastAsiaTheme="minorHAnsi"/>
    </w:rPr>
  </w:style>
  <w:style w:type="paragraph" w:customStyle="1" w:styleId="4454159465BA40C981F9E72A117143382">
    <w:name w:val="4454159465BA40C981F9E72A117143382"/>
    <w:rsid w:val="009D6B1D"/>
    <w:rPr>
      <w:rFonts w:eastAsiaTheme="minorHAnsi"/>
    </w:rPr>
  </w:style>
  <w:style w:type="paragraph" w:customStyle="1" w:styleId="ABBABC506CC749E0A193C9668BDD1F412">
    <w:name w:val="ABBABC506CC749E0A193C9668BDD1F412"/>
    <w:rsid w:val="009D6B1D"/>
    <w:rPr>
      <w:rFonts w:eastAsiaTheme="minorHAnsi"/>
    </w:rPr>
  </w:style>
  <w:style w:type="paragraph" w:customStyle="1" w:styleId="25D9AEEFEE10460FB5BFF925429D3B172">
    <w:name w:val="25D9AEEFEE10460FB5BFF925429D3B172"/>
    <w:rsid w:val="009D6B1D"/>
    <w:rPr>
      <w:rFonts w:eastAsiaTheme="minorHAnsi"/>
    </w:rPr>
  </w:style>
  <w:style w:type="paragraph" w:customStyle="1" w:styleId="28887BDC4386425AA8D91F9C3A0E628F2">
    <w:name w:val="28887BDC4386425AA8D91F9C3A0E628F2"/>
    <w:rsid w:val="009D6B1D"/>
    <w:rPr>
      <w:rFonts w:eastAsiaTheme="minorHAnsi"/>
    </w:rPr>
  </w:style>
  <w:style w:type="paragraph" w:customStyle="1" w:styleId="7BDA74D2FA82420D930EBC6556CB64582">
    <w:name w:val="7BDA74D2FA82420D930EBC6556CB64582"/>
    <w:rsid w:val="009D6B1D"/>
    <w:rPr>
      <w:rFonts w:eastAsiaTheme="minorHAnsi"/>
    </w:rPr>
  </w:style>
  <w:style w:type="paragraph" w:customStyle="1" w:styleId="555BAF842E8B41B4BFC699A8BF968B0C2">
    <w:name w:val="555BAF842E8B41B4BFC699A8BF968B0C2"/>
    <w:rsid w:val="009D6B1D"/>
    <w:rPr>
      <w:rFonts w:eastAsiaTheme="minorHAnsi"/>
    </w:rPr>
  </w:style>
  <w:style w:type="paragraph" w:customStyle="1" w:styleId="A61F72E3D6744DABB24F0ABA861F8EFF2">
    <w:name w:val="A61F72E3D6744DABB24F0ABA861F8EFF2"/>
    <w:rsid w:val="009D6B1D"/>
    <w:rPr>
      <w:rFonts w:eastAsiaTheme="minorHAnsi"/>
    </w:rPr>
  </w:style>
  <w:style w:type="paragraph" w:customStyle="1" w:styleId="C1203CD4E030443C8ED15CF2D0D11AF52">
    <w:name w:val="C1203CD4E030443C8ED15CF2D0D11AF52"/>
    <w:rsid w:val="009D6B1D"/>
    <w:rPr>
      <w:rFonts w:eastAsiaTheme="minorHAnsi"/>
    </w:rPr>
  </w:style>
  <w:style w:type="paragraph" w:customStyle="1" w:styleId="CA79A080FDA34E7EA0390993EB8BAB862">
    <w:name w:val="CA79A080FDA34E7EA0390993EB8BAB862"/>
    <w:rsid w:val="009D6B1D"/>
    <w:rPr>
      <w:rFonts w:eastAsiaTheme="minorHAnsi"/>
    </w:rPr>
  </w:style>
  <w:style w:type="paragraph" w:customStyle="1" w:styleId="45F67FC82E4947588D616AA7A0BA098A2">
    <w:name w:val="45F67FC82E4947588D616AA7A0BA098A2"/>
    <w:rsid w:val="009D6B1D"/>
    <w:rPr>
      <w:rFonts w:eastAsiaTheme="minorHAnsi"/>
    </w:rPr>
  </w:style>
  <w:style w:type="paragraph" w:customStyle="1" w:styleId="D515C07A722149F2967E632DBEBEDEE52">
    <w:name w:val="D515C07A722149F2967E632DBEBEDEE52"/>
    <w:rsid w:val="009D6B1D"/>
    <w:rPr>
      <w:rFonts w:eastAsiaTheme="minorHAnsi"/>
    </w:rPr>
  </w:style>
  <w:style w:type="paragraph" w:customStyle="1" w:styleId="FD1CA3D10FF2453E8711BB4656D3520C">
    <w:name w:val="FD1CA3D10FF2453E8711BB4656D3520C"/>
    <w:rsid w:val="009D6B1D"/>
  </w:style>
  <w:style w:type="paragraph" w:customStyle="1" w:styleId="93061BABDB4B4012887F25AEDD6B93BA">
    <w:name w:val="93061BABDB4B4012887F25AEDD6B93BA"/>
    <w:rsid w:val="009D6B1D"/>
  </w:style>
  <w:style w:type="paragraph" w:customStyle="1" w:styleId="CB84C4C720A749448B2D44AA18F8687B">
    <w:name w:val="CB84C4C720A749448B2D44AA18F8687B"/>
    <w:rsid w:val="009D6B1D"/>
  </w:style>
  <w:style w:type="paragraph" w:customStyle="1" w:styleId="841637446C14467AA149D8ACAE9EC9AC">
    <w:name w:val="841637446C14467AA149D8ACAE9EC9AC"/>
    <w:rsid w:val="009D6B1D"/>
  </w:style>
  <w:style w:type="paragraph" w:customStyle="1" w:styleId="8F92CC16D1484F2EAA21B836BFA3EFFB">
    <w:name w:val="8F92CC16D1484F2EAA21B836BFA3EFFB"/>
    <w:rsid w:val="009D6B1D"/>
  </w:style>
  <w:style w:type="paragraph" w:customStyle="1" w:styleId="13EE4347E7564C78BDBBCE380D5964F6">
    <w:name w:val="13EE4347E7564C78BDBBCE380D5964F6"/>
    <w:rsid w:val="009D6B1D"/>
  </w:style>
  <w:style w:type="paragraph" w:customStyle="1" w:styleId="8CDF954B0D694CF1BDD2BCE38CB00133">
    <w:name w:val="8CDF954B0D694CF1BDD2BCE38CB00133"/>
    <w:rsid w:val="009D6B1D"/>
  </w:style>
  <w:style w:type="paragraph" w:customStyle="1" w:styleId="E50470F58AA04AAAA42B051CC4EEEBB8">
    <w:name w:val="E50470F58AA04AAAA42B051CC4EEEBB8"/>
    <w:rsid w:val="009D6B1D"/>
  </w:style>
  <w:style w:type="paragraph" w:customStyle="1" w:styleId="027375271170434DBE4146D66A00BB95">
    <w:name w:val="027375271170434DBE4146D66A00BB95"/>
    <w:rsid w:val="009D6B1D"/>
  </w:style>
  <w:style w:type="paragraph" w:customStyle="1" w:styleId="BB92F8EF02CB49A4880522C983100BC7">
    <w:name w:val="BB92F8EF02CB49A4880522C983100BC7"/>
    <w:rsid w:val="009D6B1D"/>
  </w:style>
  <w:style w:type="paragraph" w:customStyle="1" w:styleId="E15BC3F6872A4F38B8F596999C04596E">
    <w:name w:val="E15BC3F6872A4F38B8F596999C04596E"/>
    <w:rsid w:val="009D6B1D"/>
  </w:style>
  <w:style w:type="paragraph" w:customStyle="1" w:styleId="D0517BC9DCE741D6B2007272253AB4C0">
    <w:name w:val="D0517BC9DCE741D6B2007272253AB4C0"/>
    <w:rsid w:val="009D6B1D"/>
  </w:style>
  <w:style w:type="paragraph" w:customStyle="1" w:styleId="AE8DCD278ED24802A8AC50EE186BA115">
    <w:name w:val="AE8DCD278ED24802A8AC50EE186BA115"/>
    <w:rsid w:val="009D6B1D"/>
  </w:style>
  <w:style w:type="paragraph" w:customStyle="1" w:styleId="1F13B647FFBC401F88405EAF1CF906A2">
    <w:name w:val="1F13B647FFBC401F88405EAF1CF906A2"/>
    <w:rsid w:val="009D6B1D"/>
  </w:style>
  <w:style w:type="paragraph" w:customStyle="1" w:styleId="C2C383B221F040A39CBDDF9B5B6EFD4A">
    <w:name w:val="C2C383B221F040A39CBDDF9B5B6EFD4A"/>
    <w:rsid w:val="009D6B1D"/>
  </w:style>
  <w:style w:type="paragraph" w:customStyle="1" w:styleId="1CBC6D40B1164F8494FE94E29C22DF8F">
    <w:name w:val="1CBC6D40B1164F8494FE94E29C22DF8F"/>
    <w:rsid w:val="009D6B1D"/>
  </w:style>
  <w:style w:type="paragraph" w:customStyle="1" w:styleId="423DA0A342DA4D2B8E145778BE00C30F">
    <w:name w:val="423DA0A342DA4D2B8E145778BE00C30F"/>
    <w:rsid w:val="009D6B1D"/>
  </w:style>
  <w:style w:type="paragraph" w:customStyle="1" w:styleId="BF7734BE36EB45A8A098823CCAF594F5">
    <w:name w:val="BF7734BE36EB45A8A098823CCAF594F5"/>
    <w:rsid w:val="009D6B1D"/>
  </w:style>
  <w:style w:type="paragraph" w:customStyle="1" w:styleId="DEB2E42D9F5044738C60238BBBA3360C">
    <w:name w:val="DEB2E42D9F5044738C60238BBBA3360C"/>
    <w:rsid w:val="009D6B1D"/>
  </w:style>
  <w:style w:type="paragraph" w:customStyle="1" w:styleId="50839FA573EE4545AAFF45282C411C6B">
    <w:name w:val="50839FA573EE4545AAFF45282C411C6B"/>
    <w:rsid w:val="009D6B1D"/>
  </w:style>
  <w:style w:type="paragraph" w:customStyle="1" w:styleId="B03DA3F009A54F758ED417559CB2146D">
    <w:name w:val="B03DA3F009A54F758ED417559CB2146D"/>
    <w:rsid w:val="009D6B1D"/>
  </w:style>
  <w:style w:type="paragraph" w:customStyle="1" w:styleId="2A09E74AFB4C4F0EA6FBC7583B89EC01">
    <w:name w:val="2A09E74AFB4C4F0EA6FBC7583B89EC01"/>
    <w:rsid w:val="009D6B1D"/>
  </w:style>
  <w:style w:type="paragraph" w:customStyle="1" w:styleId="26903D62F93C4EAAAE0A78DFCE9D4871">
    <w:name w:val="26903D62F93C4EAAAE0A78DFCE9D4871"/>
    <w:rsid w:val="009D6B1D"/>
  </w:style>
  <w:style w:type="paragraph" w:customStyle="1" w:styleId="B950FB8A5491451EB00CE1706FF76DA2">
    <w:name w:val="B950FB8A5491451EB00CE1706FF76DA2"/>
    <w:rsid w:val="009D6B1D"/>
  </w:style>
  <w:style w:type="paragraph" w:customStyle="1" w:styleId="74DE18FD379E4DD4BD932668BD653ACC">
    <w:name w:val="74DE18FD379E4DD4BD932668BD653ACC"/>
    <w:rsid w:val="009D6B1D"/>
  </w:style>
  <w:style w:type="paragraph" w:customStyle="1" w:styleId="917EC038F98A41F3B61C7DB6284280E9">
    <w:name w:val="917EC038F98A41F3B61C7DB6284280E9"/>
    <w:rsid w:val="009D6B1D"/>
  </w:style>
  <w:style w:type="paragraph" w:customStyle="1" w:styleId="9AC0122E7BE0475084DADF7ADC7844DF">
    <w:name w:val="9AC0122E7BE0475084DADF7ADC7844DF"/>
    <w:rsid w:val="009D6B1D"/>
  </w:style>
  <w:style w:type="paragraph" w:customStyle="1" w:styleId="44711E9B268849A0ABF01BFE4C1B3626">
    <w:name w:val="44711E9B268849A0ABF01BFE4C1B3626"/>
    <w:rsid w:val="009D6B1D"/>
  </w:style>
  <w:style w:type="paragraph" w:customStyle="1" w:styleId="5024443EF28E454182BCFD23FA4B7847">
    <w:name w:val="5024443EF28E454182BCFD23FA4B7847"/>
    <w:rsid w:val="009D6B1D"/>
  </w:style>
  <w:style w:type="paragraph" w:customStyle="1" w:styleId="E5E4E2A8C249404C897E210F2DF123DF">
    <w:name w:val="E5E4E2A8C249404C897E210F2DF123DF"/>
    <w:rsid w:val="009D6B1D"/>
  </w:style>
  <w:style w:type="paragraph" w:customStyle="1" w:styleId="D1C90043DE6D42FDAA942285F533E2C1">
    <w:name w:val="D1C90043DE6D42FDAA942285F533E2C1"/>
    <w:rsid w:val="009D6B1D"/>
  </w:style>
  <w:style w:type="paragraph" w:customStyle="1" w:styleId="04B628985B8942549531014AF01B637D">
    <w:name w:val="04B628985B8942549531014AF01B637D"/>
    <w:rsid w:val="009D6B1D"/>
  </w:style>
  <w:style w:type="paragraph" w:customStyle="1" w:styleId="F5BEBD34C1044820AC5CD95E3312F841">
    <w:name w:val="F5BEBD34C1044820AC5CD95E3312F841"/>
    <w:rsid w:val="009D6B1D"/>
  </w:style>
  <w:style w:type="paragraph" w:customStyle="1" w:styleId="03ACF2DD3F514061AB5E112FE268B38E">
    <w:name w:val="03ACF2DD3F514061AB5E112FE268B38E"/>
    <w:rsid w:val="009D6B1D"/>
  </w:style>
  <w:style w:type="paragraph" w:customStyle="1" w:styleId="A2069AC2045845F593DD31A17DD00273">
    <w:name w:val="A2069AC2045845F593DD31A17DD00273"/>
    <w:rsid w:val="009D6B1D"/>
  </w:style>
  <w:style w:type="paragraph" w:customStyle="1" w:styleId="424DC16BCE824122A2843095E205ED62">
    <w:name w:val="424DC16BCE824122A2843095E205ED62"/>
    <w:rsid w:val="009D6B1D"/>
  </w:style>
  <w:style w:type="paragraph" w:customStyle="1" w:styleId="67F82D6E3E9E4E72BFF11D8D17B0271C">
    <w:name w:val="67F82D6E3E9E4E72BFF11D8D17B0271C"/>
    <w:rsid w:val="009D6B1D"/>
  </w:style>
  <w:style w:type="paragraph" w:customStyle="1" w:styleId="950E8E17C58B46D9AC1E73D3A1E6D72F">
    <w:name w:val="950E8E17C58B46D9AC1E73D3A1E6D72F"/>
    <w:rsid w:val="009D6B1D"/>
  </w:style>
  <w:style w:type="paragraph" w:customStyle="1" w:styleId="F351E6EF35DE4903B595BD743DC2FA44">
    <w:name w:val="F351E6EF35DE4903B595BD743DC2FA44"/>
    <w:rsid w:val="009D6B1D"/>
  </w:style>
  <w:style w:type="paragraph" w:customStyle="1" w:styleId="045839AE0BFC4961AE4723B1D94D7E32">
    <w:name w:val="045839AE0BFC4961AE4723B1D94D7E32"/>
    <w:rsid w:val="009D6B1D"/>
  </w:style>
  <w:style w:type="paragraph" w:customStyle="1" w:styleId="85571EE592A9498AA7CA433945CF773E">
    <w:name w:val="85571EE592A9498AA7CA433945CF773E"/>
    <w:rsid w:val="009D6B1D"/>
  </w:style>
  <w:style w:type="paragraph" w:customStyle="1" w:styleId="3484F0030F2141F8A571AE36391F24D6">
    <w:name w:val="3484F0030F2141F8A571AE36391F24D6"/>
    <w:rsid w:val="009D6B1D"/>
  </w:style>
  <w:style w:type="paragraph" w:customStyle="1" w:styleId="05C8041F461D428D86F35F30B2ACE89D">
    <w:name w:val="05C8041F461D428D86F35F30B2ACE89D"/>
    <w:rsid w:val="009D6B1D"/>
  </w:style>
  <w:style w:type="paragraph" w:customStyle="1" w:styleId="31D1F6D06E9A440485224B95F2840A54">
    <w:name w:val="31D1F6D06E9A440485224B95F2840A54"/>
    <w:rsid w:val="009D6B1D"/>
  </w:style>
  <w:style w:type="paragraph" w:customStyle="1" w:styleId="2A5EA75F950D4DB5BB61A1FA6AAAB3F4">
    <w:name w:val="2A5EA75F950D4DB5BB61A1FA6AAAB3F4"/>
    <w:rsid w:val="009D6B1D"/>
  </w:style>
  <w:style w:type="paragraph" w:customStyle="1" w:styleId="7E58F30874AB4174BA2B168520E2C9C5">
    <w:name w:val="7E58F30874AB4174BA2B168520E2C9C5"/>
    <w:rsid w:val="009D6B1D"/>
  </w:style>
  <w:style w:type="paragraph" w:customStyle="1" w:styleId="A1DEAD2888CE43B49A4CA4A518158F10">
    <w:name w:val="A1DEAD2888CE43B49A4CA4A518158F10"/>
    <w:rsid w:val="009D6B1D"/>
  </w:style>
  <w:style w:type="paragraph" w:customStyle="1" w:styleId="2ECF366C6C9A4FF183E84101A71EC477">
    <w:name w:val="2ECF366C6C9A4FF183E84101A71EC477"/>
    <w:rsid w:val="009D6B1D"/>
  </w:style>
  <w:style w:type="paragraph" w:customStyle="1" w:styleId="86AADF4F703542EE835AF28DB3395CC8">
    <w:name w:val="86AADF4F703542EE835AF28DB3395CC8"/>
    <w:rsid w:val="009D6B1D"/>
  </w:style>
  <w:style w:type="paragraph" w:customStyle="1" w:styleId="C2E946A2E5F941C883ADB2DEDB551179">
    <w:name w:val="C2E946A2E5F941C883ADB2DEDB551179"/>
    <w:rsid w:val="009D6B1D"/>
  </w:style>
  <w:style w:type="paragraph" w:customStyle="1" w:styleId="4B0AB774BE524A308B4DEA24569697DA">
    <w:name w:val="4B0AB774BE524A308B4DEA24569697DA"/>
    <w:rsid w:val="009D6B1D"/>
  </w:style>
  <w:style w:type="paragraph" w:customStyle="1" w:styleId="AD5EF7644630401B894F7A285A80D7C0">
    <w:name w:val="AD5EF7644630401B894F7A285A80D7C0"/>
    <w:rsid w:val="009D6B1D"/>
  </w:style>
  <w:style w:type="paragraph" w:customStyle="1" w:styleId="9F65B3DC77DE45348BD27549122B3522">
    <w:name w:val="9F65B3DC77DE45348BD27549122B3522"/>
    <w:rsid w:val="009D6B1D"/>
  </w:style>
  <w:style w:type="paragraph" w:customStyle="1" w:styleId="52ABAE35BB854267837E266C2DC9CCF7">
    <w:name w:val="52ABAE35BB854267837E266C2DC9CCF7"/>
    <w:rsid w:val="009D6B1D"/>
  </w:style>
  <w:style w:type="paragraph" w:customStyle="1" w:styleId="7A73513838C54BC6B76447353B7BF1B8">
    <w:name w:val="7A73513838C54BC6B76447353B7BF1B8"/>
    <w:rsid w:val="009D6B1D"/>
  </w:style>
  <w:style w:type="paragraph" w:customStyle="1" w:styleId="75D4B92D809B4551BD2C01A6C3398F2F">
    <w:name w:val="75D4B92D809B4551BD2C01A6C3398F2F"/>
    <w:rsid w:val="009D6B1D"/>
  </w:style>
  <w:style w:type="paragraph" w:customStyle="1" w:styleId="CCD8170B1CDB4C51B3B9EBADF764AB18">
    <w:name w:val="CCD8170B1CDB4C51B3B9EBADF764AB18"/>
    <w:rsid w:val="009D6B1D"/>
  </w:style>
  <w:style w:type="paragraph" w:customStyle="1" w:styleId="1F132DA56CC945958950381A4837375F">
    <w:name w:val="1F132DA56CC945958950381A4837375F"/>
    <w:rsid w:val="009D6B1D"/>
  </w:style>
  <w:style w:type="paragraph" w:customStyle="1" w:styleId="60D525BFDA7A4601825E277D72738247">
    <w:name w:val="60D525BFDA7A4601825E277D72738247"/>
    <w:rsid w:val="009D6B1D"/>
  </w:style>
  <w:style w:type="paragraph" w:customStyle="1" w:styleId="DB9D39A182BE4C5CAAE0075468075987">
    <w:name w:val="DB9D39A182BE4C5CAAE0075468075987"/>
    <w:rsid w:val="009D6B1D"/>
  </w:style>
  <w:style w:type="paragraph" w:customStyle="1" w:styleId="1763044455214A79A371172890B576C9">
    <w:name w:val="1763044455214A79A371172890B576C9"/>
    <w:rsid w:val="009D6B1D"/>
  </w:style>
  <w:style w:type="paragraph" w:customStyle="1" w:styleId="6EEEB7A5CEDA49A8B120B68164AEEF00">
    <w:name w:val="6EEEB7A5CEDA49A8B120B68164AEEF00"/>
    <w:rsid w:val="009D6B1D"/>
  </w:style>
  <w:style w:type="paragraph" w:customStyle="1" w:styleId="0D80BE64305B4F6FA994297C407B4622">
    <w:name w:val="0D80BE64305B4F6FA994297C407B4622"/>
    <w:rsid w:val="009D6B1D"/>
  </w:style>
  <w:style w:type="paragraph" w:customStyle="1" w:styleId="FD584362FB974D0FA40C94E455C546E9">
    <w:name w:val="FD584362FB974D0FA40C94E455C546E9"/>
    <w:rsid w:val="009D6B1D"/>
  </w:style>
  <w:style w:type="paragraph" w:customStyle="1" w:styleId="C1C3BFFF99484121A3ECBEA4E9045A10">
    <w:name w:val="C1C3BFFF99484121A3ECBEA4E9045A10"/>
    <w:rsid w:val="009D6B1D"/>
  </w:style>
  <w:style w:type="paragraph" w:customStyle="1" w:styleId="B2925EEC4CB64BBD9D8A8E349A9C272A">
    <w:name w:val="B2925EEC4CB64BBD9D8A8E349A9C272A"/>
    <w:rsid w:val="009D6B1D"/>
  </w:style>
  <w:style w:type="paragraph" w:customStyle="1" w:styleId="CED129218C2243229A09E07E2655C186">
    <w:name w:val="CED129218C2243229A09E07E2655C186"/>
    <w:rsid w:val="009D6B1D"/>
  </w:style>
  <w:style w:type="paragraph" w:customStyle="1" w:styleId="EBEE1B4CBD1C4794A6C743E88A3A28B5">
    <w:name w:val="EBEE1B4CBD1C4794A6C743E88A3A28B5"/>
    <w:rsid w:val="009D6B1D"/>
  </w:style>
  <w:style w:type="paragraph" w:customStyle="1" w:styleId="6662932318934EC9AC403A59EDFD9BDF">
    <w:name w:val="6662932318934EC9AC403A59EDFD9BDF"/>
    <w:rsid w:val="009D6B1D"/>
  </w:style>
  <w:style w:type="paragraph" w:customStyle="1" w:styleId="0191E3C422E84B6DADD9FC4214B710E4">
    <w:name w:val="0191E3C422E84B6DADD9FC4214B710E4"/>
    <w:rsid w:val="009D6B1D"/>
  </w:style>
  <w:style w:type="paragraph" w:customStyle="1" w:styleId="7B7BDDE717704D1C978696253493F0BC">
    <w:name w:val="7B7BDDE717704D1C978696253493F0BC"/>
    <w:rsid w:val="009D6B1D"/>
  </w:style>
  <w:style w:type="paragraph" w:customStyle="1" w:styleId="306820B370064E03BC8EC30726D96BAA">
    <w:name w:val="306820B370064E03BC8EC30726D96BAA"/>
    <w:rsid w:val="009D6B1D"/>
  </w:style>
  <w:style w:type="paragraph" w:customStyle="1" w:styleId="9350C75CE5E9483DAA57AC2FC75BB18C">
    <w:name w:val="9350C75CE5E9483DAA57AC2FC75BB18C"/>
    <w:rsid w:val="009D6B1D"/>
  </w:style>
  <w:style w:type="paragraph" w:customStyle="1" w:styleId="CB65C0D3AD454586A8184BBED100AC75">
    <w:name w:val="CB65C0D3AD454586A8184BBED100AC75"/>
    <w:rsid w:val="009D6B1D"/>
  </w:style>
  <w:style w:type="paragraph" w:customStyle="1" w:styleId="8C10E4C5F1CB459E8E00A4FEEFD89007">
    <w:name w:val="8C10E4C5F1CB459E8E00A4FEEFD89007"/>
    <w:rsid w:val="009D6B1D"/>
  </w:style>
  <w:style w:type="paragraph" w:customStyle="1" w:styleId="3327A02A98914F25852E1E554FEACA1C">
    <w:name w:val="3327A02A98914F25852E1E554FEACA1C"/>
    <w:rsid w:val="009D6B1D"/>
  </w:style>
  <w:style w:type="paragraph" w:customStyle="1" w:styleId="23D00D597CBB4C98A8E88BE822140432">
    <w:name w:val="23D00D597CBB4C98A8E88BE822140432"/>
    <w:rsid w:val="009D6B1D"/>
  </w:style>
  <w:style w:type="paragraph" w:customStyle="1" w:styleId="7B7BDDE717704D1C978696253493F0BC1">
    <w:name w:val="7B7BDDE717704D1C978696253493F0BC1"/>
    <w:rsid w:val="009D6B1D"/>
    <w:rPr>
      <w:rFonts w:eastAsiaTheme="minorHAnsi"/>
    </w:rPr>
  </w:style>
  <w:style w:type="paragraph" w:customStyle="1" w:styleId="3327A02A98914F25852E1E554FEACA1C1">
    <w:name w:val="3327A02A98914F25852E1E554FEACA1C1"/>
    <w:rsid w:val="009D6B1D"/>
    <w:rPr>
      <w:rFonts w:eastAsiaTheme="minorHAnsi"/>
    </w:rPr>
  </w:style>
  <w:style w:type="paragraph" w:customStyle="1" w:styleId="E50470F58AA04AAAA42B051CC4EEEBB81">
    <w:name w:val="E50470F58AA04AAAA42B051CC4EEEBB81"/>
    <w:rsid w:val="009D6B1D"/>
    <w:rPr>
      <w:rFonts w:eastAsiaTheme="minorHAnsi"/>
    </w:rPr>
  </w:style>
  <w:style w:type="paragraph" w:customStyle="1" w:styleId="AE8DCD278ED24802A8AC50EE186BA1151">
    <w:name w:val="AE8DCD278ED24802A8AC50EE186BA1151"/>
    <w:rsid w:val="009D6B1D"/>
    <w:rPr>
      <w:rFonts w:eastAsiaTheme="minorHAnsi"/>
    </w:rPr>
  </w:style>
  <w:style w:type="paragraph" w:customStyle="1" w:styleId="C2C383B221F040A39CBDDF9B5B6EFD4A1">
    <w:name w:val="C2C383B221F040A39CBDDF9B5B6EFD4A1"/>
    <w:rsid w:val="009D6B1D"/>
    <w:rPr>
      <w:rFonts w:eastAsiaTheme="minorHAnsi"/>
    </w:rPr>
  </w:style>
  <w:style w:type="paragraph" w:customStyle="1" w:styleId="50839FA573EE4545AAFF45282C411C6B1">
    <w:name w:val="50839FA573EE4545AAFF45282C411C6B1"/>
    <w:rsid w:val="009D6B1D"/>
    <w:rPr>
      <w:rFonts w:eastAsiaTheme="minorHAnsi"/>
    </w:rPr>
  </w:style>
  <w:style w:type="paragraph" w:customStyle="1" w:styleId="2A09E74AFB4C4F0EA6FBC7583B89EC011">
    <w:name w:val="2A09E74AFB4C4F0EA6FBC7583B89EC011"/>
    <w:rsid w:val="009D6B1D"/>
    <w:rPr>
      <w:rFonts w:eastAsiaTheme="minorHAnsi"/>
    </w:rPr>
  </w:style>
  <w:style w:type="paragraph" w:customStyle="1" w:styleId="9AC0122E7BE0475084DADF7ADC7844DF1">
    <w:name w:val="9AC0122E7BE0475084DADF7ADC7844DF1"/>
    <w:rsid w:val="009D6B1D"/>
    <w:rPr>
      <w:rFonts w:eastAsiaTheme="minorHAnsi"/>
    </w:rPr>
  </w:style>
  <w:style w:type="paragraph" w:customStyle="1" w:styleId="5024443EF28E454182BCFD23FA4B78471">
    <w:name w:val="5024443EF28E454182BCFD23FA4B78471"/>
    <w:rsid w:val="009D6B1D"/>
    <w:rPr>
      <w:rFonts w:eastAsiaTheme="minorHAnsi"/>
    </w:rPr>
  </w:style>
  <w:style w:type="paragraph" w:customStyle="1" w:styleId="03ACF2DD3F514061AB5E112FE268B38E1">
    <w:name w:val="03ACF2DD3F514061AB5E112FE268B38E1"/>
    <w:rsid w:val="009D6B1D"/>
    <w:rPr>
      <w:rFonts w:eastAsiaTheme="minorHAnsi"/>
    </w:rPr>
  </w:style>
  <w:style w:type="paragraph" w:customStyle="1" w:styleId="424DC16BCE824122A2843095E205ED621">
    <w:name w:val="424DC16BCE824122A2843095E205ED621"/>
    <w:rsid w:val="009D6B1D"/>
    <w:rPr>
      <w:rFonts w:eastAsiaTheme="minorHAnsi"/>
    </w:rPr>
  </w:style>
  <w:style w:type="paragraph" w:customStyle="1" w:styleId="85571EE592A9498AA7CA433945CF773E1">
    <w:name w:val="85571EE592A9498AA7CA433945CF773E1"/>
    <w:rsid w:val="009D6B1D"/>
    <w:rPr>
      <w:rFonts w:eastAsiaTheme="minorHAnsi"/>
    </w:rPr>
  </w:style>
  <w:style w:type="paragraph" w:customStyle="1" w:styleId="05C8041F461D428D86F35F30B2ACE89D1">
    <w:name w:val="05C8041F461D428D86F35F30B2ACE89D1"/>
    <w:rsid w:val="009D6B1D"/>
    <w:rPr>
      <w:rFonts w:eastAsiaTheme="minorHAnsi"/>
    </w:rPr>
  </w:style>
  <w:style w:type="paragraph" w:customStyle="1" w:styleId="2ECF366C6C9A4FF183E84101A71EC4771">
    <w:name w:val="2ECF366C6C9A4FF183E84101A71EC4771"/>
    <w:rsid w:val="009D6B1D"/>
    <w:rPr>
      <w:rFonts w:eastAsiaTheme="minorHAnsi"/>
    </w:rPr>
  </w:style>
  <w:style w:type="paragraph" w:customStyle="1" w:styleId="C2E946A2E5F941C883ADB2DEDB5511791">
    <w:name w:val="C2E946A2E5F941C883ADB2DEDB5511791"/>
    <w:rsid w:val="009D6B1D"/>
    <w:rPr>
      <w:rFonts w:eastAsiaTheme="minorHAnsi"/>
    </w:rPr>
  </w:style>
  <w:style w:type="paragraph" w:customStyle="1" w:styleId="7A73513838C54BC6B76447353B7BF1B81">
    <w:name w:val="7A73513838C54BC6B76447353B7BF1B81"/>
    <w:rsid w:val="009D6B1D"/>
    <w:rPr>
      <w:rFonts w:eastAsiaTheme="minorHAnsi"/>
    </w:rPr>
  </w:style>
  <w:style w:type="paragraph" w:customStyle="1" w:styleId="CCD8170B1CDB4C51B3B9EBADF764AB181">
    <w:name w:val="CCD8170B1CDB4C51B3B9EBADF764AB181"/>
    <w:rsid w:val="009D6B1D"/>
    <w:rPr>
      <w:rFonts w:eastAsiaTheme="minorHAnsi"/>
    </w:rPr>
  </w:style>
  <w:style w:type="paragraph" w:customStyle="1" w:styleId="6EEEB7A5CEDA49A8B120B68164AEEF001">
    <w:name w:val="6EEEB7A5CEDA49A8B120B68164AEEF001"/>
    <w:rsid w:val="009D6B1D"/>
    <w:rPr>
      <w:rFonts w:eastAsiaTheme="minorHAnsi"/>
    </w:rPr>
  </w:style>
  <w:style w:type="paragraph" w:customStyle="1" w:styleId="FD584362FB974D0FA40C94E455C546E91">
    <w:name w:val="FD584362FB974D0FA40C94E455C546E91"/>
    <w:rsid w:val="009D6B1D"/>
    <w:rPr>
      <w:rFonts w:eastAsiaTheme="minorHAnsi"/>
    </w:rPr>
  </w:style>
  <w:style w:type="paragraph" w:customStyle="1" w:styleId="6662932318934EC9AC403A59EDFD9BDF1">
    <w:name w:val="6662932318934EC9AC403A59EDFD9BDF1"/>
    <w:rsid w:val="009D6B1D"/>
    <w:rPr>
      <w:rFonts w:eastAsiaTheme="minorHAnsi"/>
    </w:rPr>
  </w:style>
  <w:style w:type="paragraph" w:customStyle="1" w:styleId="5B20846D38CD4658A8B71BD55B87CECC">
    <w:name w:val="5B20846D38CD4658A8B71BD55B87CECC"/>
    <w:rsid w:val="009D6B1D"/>
  </w:style>
  <w:style w:type="paragraph" w:customStyle="1" w:styleId="7957B78AA90C46428CC7228C2CFAF3D3">
    <w:name w:val="7957B78AA90C46428CC7228C2CFAF3D3"/>
    <w:rsid w:val="009D6B1D"/>
  </w:style>
  <w:style w:type="paragraph" w:customStyle="1" w:styleId="1EF1C99A80B345DE9C1B3D44A20E7389">
    <w:name w:val="1EF1C99A80B345DE9C1B3D44A20E7389"/>
    <w:rsid w:val="009D6B1D"/>
  </w:style>
  <w:style w:type="paragraph" w:customStyle="1" w:styleId="5F2AD07A13FA4DD694040EB703AB522E">
    <w:name w:val="5F2AD07A13FA4DD694040EB703AB522E"/>
    <w:rsid w:val="009D6B1D"/>
  </w:style>
  <w:style w:type="paragraph" w:customStyle="1" w:styleId="8C1443C83298435EBFCDB0BD7DA01364">
    <w:name w:val="8C1443C83298435EBFCDB0BD7DA01364"/>
    <w:rsid w:val="009D6B1D"/>
  </w:style>
  <w:style w:type="paragraph" w:customStyle="1" w:styleId="C816B4DC51DB443786D61EF251FFE67A">
    <w:name w:val="C816B4DC51DB443786D61EF251FFE67A"/>
    <w:rsid w:val="009D6B1D"/>
  </w:style>
  <w:style w:type="paragraph" w:customStyle="1" w:styleId="60BAF308DB314F75BAE04795800C68E9">
    <w:name w:val="60BAF308DB314F75BAE04795800C68E9"/>
    <w:rsid w:val="009D6B1D"/>
  </w:style>
  <w:style w:type="paragraph" w:customStyle="1" w:styleId="E29FFEC37DDB41818F60E25A661B3E84">
    <w:name w:val="E29FFEC37DDB41818F60E25A661B3E84"/>
    <w:rsid w:val="009D6B1D"/>
  </w:style>
  <w:style w:type="paragraph" w:customStyle="1" w:styleId="E85FE98DC852404F8E8DC9A27ED583B1">
    <w:name w:val="E85FE98DC852404F8E8DC9A27ED583B1"/>
    <w:rsid w:val="009D6B1D"/>
  </w:style>
  <w:style w:type="paragraph" w:customStyle="1" w:styleId="64264E87BFB04415898B4AB78F1077E0">
    <w:name w:val="64264E87BFB04415898B4AB78F1077E0"/>
    <w:rsid w:val="009D6B1D"/>
  </w:style>
  <w:style w:type="paragraph" w:customStyle="1" w:styleId="F153EB0EBBBD4488825905FCEC01FDD8">
    <w:name w:val="F153EB0EBBBD4488825905FCEC01FDD8"/>
    <w:rsid w:val="009D6B1D"/>
  </w:style>
  <w:style w:type="paragraph" w:customStyle="1" w:styleId="96676E455D28484BB812E20B9193E5DA">
    <w:name w:val="96676E455D28484BB812E20B9193E5DA"/>
    <w:rsid w:val="009D6B1D"/>
  </w:style>
  <w:style w:type="paragraph" w:customStyle="1" w:styleId="42E89BBFF6E94B3098EE6D55195778B6">
    <w:name w:val="42E89BBFF6E94B3098EE6D55195778B6"/>
    <w:rsid w:val="009D6B1D"/>
  </w:style>
  <w:style w:type="paragraph" w:customStyle="1" w:styleId="FE729B3E9294476E83ADA17372FFF484">
    <w:name w:val="FE729B3E9294476E83ADA17372FFF484"/>
    <w:rsid w:val="009D6B1D"/>
  </w:style>
  <w:style w:type="paragraph" w:customStyle="1" w:styleId="9AA480BE6EDC4772AF5C7F5085DA949D">
    <w:name w:val="9AA480BE6EDC4772AF5C7F5085DA949D"/>
    <w:rsid w:val="009D6B1D"/>
  </w:style>
  <w:style w:type="paragraph" w:customStyle="1" w:styleId="09325F3AEE4A48D0B332CFB5ABC94D7B">
    <w:name w:val="09325F3AEE4A48D0B332CFB5ABC94D7B"/>
    <w:rsid w:val="009D6B1D"/>
  </w:style>
  <w:style w:type="paragraph" w:customStyle="1" w:styleId="BCCA2FE029CA489FA443FCC6EDF7CFF8">
    <w:name w:val="BCCA2FE029CA489FA443FCC6EDF7CFF8"/>
    <w:rsid w:val="009D6B1D"/>
  </w:style>
  <w:style w:type="paragraph" w:customStyle="1" w:styleId="FAB4E257AAC642C7B6656B9877DCC9DD">
    <w:name w:val="FAB4E257AAC642C7B6656B9877DCC9DD"/>
    <w:rsid w:val="009D6B1D"/>
  </w:style>
  <w:style w:type="paragraph" w:customStyle="1" w:styleId="D008243C9449408CA88EF5DCBD56F072">
    <w:name w:val="D008243C9449408CA88EF5DCBD56F072"/>
    <w:rsid w:val="009D6B1D"/>
  </w:style>
  <w:style w:type="paragraph" w:customStyle="1" w:styleId="A4B9CED2BD014E4BB4806063D5E6F1BF">
    <w:name w:val="A4B9CED2BD014E4BB4806063D5E6F1BF"/>
    <w:rsid w:val="009D6B1D"/>
  </w:style>
  <w:style w:type="paragraph" w:customStyle="1" w:styleId="DE291D110D65475FAB1B6582E3557038">
    <w:name w:val="DE291D110D65475FAB1B6582E3557038"/>
    <w:rsid w:val="009D6B1D"/>
  </w:style>
  <w:style w:type="paragraph" w:customStyle="1" w:styleId="D0D393E062614B5D98EDEA347C8680ED">
    <w:name w:val="D0D393E062614B5D98EDEA347C8680ED"/>
    <w:rsid w:val="009D6B1D"/>
  </w:style>
  <w:style w:type="paragraph" w:customStyle="1" w:styleId="60A92BF1267147BF90FA30BDC1EEE99D">
    <w:name w:val="60A92BF1267147BF90FA30BDC1EEE99D"/>
    <w:rsid w:val="009D6B1D"/>
  </w:style>
  <w:style w:type="paragraph" w:customStyle="1" w:styleId="F4B71EB31C814DF7995E2BFBEB6E550A">
    <w:name w:val="F4B71EB31C814DF7995E2BFBEB6E550A"/>
    <w:rsid w:val="009D6B1D"/>
  </w:style>
  <w:style w:type="paragraph" w:customStyle="1" w:styleId="1B6828694D804A398EFA76B619EC957F">
    <w:name w:val="1B6828694D804A398EFA76B619EC957F"/>
    <w:rsid w:val="009D6B1D"/>
  </w:style>
  <w:style w:type="paragraph" w:customStyle="1" w:styleId="A45B136AE9334EC4A7FFA0CA769C7D01">
    <w:name w:val="A45B136AE9334EC4A7FFA0CA769C7D01"/>
    <w:rsid w:val="009D6B1D"/>
  </w:style>
  <w:style w:type="paragraph" w:customStyle="1" w:styleId="B7899696C27D4965A8D9405AAC5280E0">
    <w:name w:val="B7899696C27D4965A8D9405AAC5280E0"/>
    <w:rsid w:val="009D6B1D"/>
  </w:style>
  <w:style w:type="paragraph" w:customStyle="1" w:styleId="A7318D2C3CC44BA6A2A4E64DE2D4B31B">
    <w:name w:val="A7318D2C3CC44BA6A2A4E64DE2D4B31B"/>
    <w:rsid w:val="009D6B1D"/>
  </w:style>
  <w:style w:type="paragraph" w:customStyle="1" w:styleId="B54533FB8B164276B948FE8203E56D74">
    <w:name w:val="B54533FB8B164276B948FE8203E56D74"/>
    <w:rsid w:val="009D6B1D"/>
  </w:style>
  <w:style w:type="paragraph" w:customStyle="1" w:styleId="CF2710B8065248BDA94E28EFF816180E">
    <w:name w:val="CF2710B8065248BDA94E28EFF816180E"/>
    <w:rsid w:val="009D6B1D"/>
  </w:style>
  <w:style w:type="paragraph" w:customStyle="1" w:styleId="6DAAB6BF3A8244E8A5FB10030978F383">
    <w:name w:val="6DAAB6BF3A8244E8A5FB10030978F383"/>
    <w:rsid w:val="009D6B1D"/>
  </w:style>
  <w:style w:type="paragraph" w:customStyle="1" w:styleId="0084DD6640134A579FFC790472BC0492">
    <w:name w:val="0084DD6640134A579FFC790472BC0492"/>
    <w:rsid w:val="009D6B1D"/>
  </w:style>
  <w:style w:type="paragraph" w:customStyle="1" w:styleId="899CF2544F1E4E8FA8A92FC0A600FDC8">
    <w:name w:val="899CF2544F1E4E8FA8A92FC0A600FDC8"/>
    <w:rsid w:val="009D6B1D"/>
  </w:style>
  <w:style w:type="paragraph" w:customStyle="1" w:styleId="3ABDD8F4FEC24FC7BDC2807AB8933B04">
    <w:name w:val="3ABDD8F4FEC24FC7BDC2807AB8933B04"/>
    <w:rsid w:val="009D6B1D"/>
  </w:style>
  <w:style w:type="paragraph" w:customStyle="1" w:styleId="92ECC9DAAAF946B4AAA024292EB11ECB">
    <w:name w:val="92ECC9DAAAF946B4AAA024292EB11ECB"/>
    <w:rsid w:val="009D6B1D"/>
  </w:style>
  <w:style w:type="paragraph" w:customStyle="1" w:styleId="8FC6D18824784BB1A0F715FB3710AEB8">
    <w:name w:val="8FC6D18824784BB1A0F715FB3710AEB8"/>
    <w:rsid w:val="009D6B1D"/>
  </w:style>
  <w:style w:type="paragraph" w:customStyle="1" w:styleId="9BC1897616D74B1C87EAEB1325878A73">
    <w:name w:val="9BC1897616D74B1C87EAEB1325878A73"/>
    <w:rsid w:val="009D6B1D"/>
  </w:style>
  <w:style w:type="paragraph" w:customStyle="1" w:styleId="349220116644489497E82D820CA8479E">
    <w:name w:val="349220116644489497E82D820CA8479E"/>
    <w:rsid w:val="009D6B1D"/>
  </w:style>
  <w:style w:type="paragraph" w:customStyle="1" w:styleId="18CA0E0224464EF1A767A62483BC4E28">
    <w:name w:val="18CA0E0224464EF1A767A62483BC4E28"/>
    <w:rsid w:val="009D6B1D"/>
  </w:style>
  <w:style w:type="paragraph" w:customStyle="1" w:styleId="A3779C2BBC2C4D599BB8AFD3E2A09F89">
    <w:name w:val="A3779C2BBC2C4D599BB8AFD3E2A09F89"/>
    <w:rsid w:val="009D6B1D"/>
  </w:style>
  <w:style w:type="paragraph" w:customStyle="1" w:styleId="071D7257B1214F01AF919A0D1E927A00">
    <w:name w:val="071D7257B1214F01AF919A0D1E927A00"/>
    <w:rsid w:val="009D6B1D"/>
  </w:style>
  <w:style w:type="paragraph" w:customStyle="1" w:styleId="CE28F546D1384DB99C8298293C7A31D0">
    <w:name w:val="CE28F546D1384DB99C8298293C7A31D0"/>
    <w:rsid w:val="009D6B1D"/>
  </w:style>
  <w:style w:type="paragraph" w:customStyle="1" w:styleId="0F84493451074EB7ADA5C9E63AB7AE6D">
    <w:name w:val="0F84493451074EB7ADA5C9E63AB7AE6D"/>
    <w:rsid w:val="009D6B1D"/>
  </w:style>
  <w:style w:type="paragraph" w:customStyle="1" w:styleId="EBC6A18B1EF244BB8CF7F59D976AF43A">
    <w:name w:val="EBC6A18B1EF244BB8CF7F59D976AF43A"/>
    <w:rsid w:val="009D6B1D"/>
  </w:style>
  <w:style w:type="paragraph" w:customStyle="1" w:styleId="3639565A1381445592D51F3ADACF9546">
    <w:name w:val="3639565A1381445592D51F3ADACF9546"/>
    <w:rsid w:val="009D6B1D"/>
  </w:style>
  <w:style w:type="paragraph" w:customStyle="1" w:styleId="8B9F2AA7E46A4ED4A3980EF48B8E0BD2">
    <w:name w:val="8B9F2AA7E46A4ED4A3980EF48B8E0BD2"/>
    <w:rsid w:val="009D6B1D"/>
  </w:style>
  <w:style w:type="paragraph" w:customStyle="1" w:styleId="53E5D45FDBBE48A2A6D85A55E26311D7">
    <w:name w:val="53E5D45FDBBE48A2A6D85A55E26311D7"/>
    <w:rsid w:val="009D6B1D"/>
  </w:style>
  <w:style w:type="paragraph" w:customStyle="1" w:styleId="5A68A05E7662492C98D63B5D2C30AFA7">
    <w:name w:val="5A68A05E7662492C98D63B5D2C30AFA7"/>
    <w:rsid w:val="009D6B1D"/>
  </w:style>
  <w:style w:type="paragraph" w:customStyle="1" w:styleId="7D9395BF6ACE40CDA0E8AB6B273D2E17">
    <w:name w:val="7D9395BF6ACE40CDA0E8AB6B273D2E17"/>
    <w:rsid w:val="009D6B1D"/>
  </w:style>
  <w:style w:type="paragraph" w:customStyle="1" w:styleId="BCFFD28E218F4491AEDC3EBE46CCA3E2">
    <w:name w:val="BCFFD28E218F4491AEDC3EBE46CCA3E2"/>
    <w:rsid w:val="009D6B1D"/>
  </w:style>
  <w:style w:type="paragraph" w:customStyle="1" w:styleId="269496B8616244EB80D3F3E0A3E1A5B0">
    <w:name w:val="269496B8616244EB80D3F3E0A3E1A5B0"/>
    <w:rsid w:val="009D6B1D"/>
  </w:style>
  <w:style w:type="paragraph" w:customStyle="1" w:styleId="4F3CA7210623426196B7C1F01211F7E1">
    <w:name w:val="4F3CA7210623426196B7C1F01211F7E1"/>
    <w:rsid w:val="009D6B1D"/>
  </w:style>
  <w:style w:type="paragraph" w:customStyle="1" w:styleId="82DE0F18B5014813BB0DA4156AE88733">
    <w:name w:val="82DE0F18B5014813BB0DA4156AE88733"/>
    <w:rsid w:val="009D6B1D"/>
  </w:style>
  <w:style w:type="paragraph" w:customStyle="1" w:styleId="D36DDA4666984CB5A3CB336425D5197D">
    <w:name w:val="D36DDA4666984CB5A3CB336425D5197D"/>
    <w:rsid w:val="009D6B1D"/>
  </w:style>
  <w:style w:type="paragraph" w:customStyle="1" w:styleId="5CC1A9DF418844199A4837B143E0DDAA">
    <w:name w:val="5CC1A9DF418844199A4837B143E0DDAA"/>
    <w:rsid w:val="009D6B1D"/>
  </w:style>
  <w:style w:type="paragraph" w:customStyle="1" w:styleId="9B8DA0597EB14BE8A8DAC865382A45B5">
    <w:name w:val="9B8DA0597EB14BE8A8DAC865382A45B5"/>
    <w:rsid w:val="009D6B1D"/>
  </w:style>
  <w:style w:type="paragraph" w:customStyle="1" w:styleId="26A6A8A646DA44D399C5F263D5876AA3">
    <w:name w:val="26A6A8A646DA44D399C5F263D5876AA3"/>
    <w:rsid w:val="009D6B1D"/>
  </w:style>
  <w:style w:type="paragraph" w:customStyle="1" w:styleId="3252FB737903463A9214B525607AC381">
    <w:name w:val="3252FB737903463A9214B525607AC381"/>
    <w:rsid w:val="009D6B1D"/>
  </w:style>
  <w:style w:type="paragraph" w:customStyle="1" w:styleId="24DA3378C9384B1D9F1E4A9D52D3716D">
    <w:name w:val="24DA3378C9384B1D9F1E4A9D52D3716D"/>
    <w:rsid w:val="009D6B1D"/>
  </w:style>
  <w:style w:type="paragraph" w:customStyle="1" w:styleId="2C34C40A1AC140C9AC0A097C5B1D7406">
    <w:name w:val="2C34C40A1AC140C9AC0A097C5B1D7406"/>
    <w:rsid w:val="009D6B1D"/>
  </w:style>
  <w:style w:type="paragraph" w:customStyle="1" w:styleId="21E0DC119CDE49D3B6D2CAE219E3212D">
    <w:name w:val="21E0DC119CDE49D3B6D2CAE219E3212D"/>
    <w:rsid w:val="009D6B1D"/>
  </w:style>
  <w:style w:type="paragraph" w:customStyle="1" w:styleId="F083CFB04CAA433687677565913580DC">
    <w:name w:val="F083CFB04CAA433687677565913580DC"/>
    <w:rsid w:val="009D6B1D"/>
  </w:style>
  <w:style w:type="paragraph" w:customStyle="1" w:styleId="670F409678B04EB4969B22FADD844E6E">
    <w:name w:val="670F409678B04EB4969B22FADD844E6E"/>
    <w:rsid w:val="009D6B1D"/>
  </w:style>
  <w:style w:type="paragraph" w:customStyle="1" w:styleId="C3D98739F4E9478D9FE04E55613E7EC7">
    <w:name w:val="C3D98739F4E9478D9FE04E55613E7EC7"/>
    <w:rsid w:val="009D6B1D"/>
  </w:style>
  <w:style w:type="paragraph" w:customStyle="1" w:styleId="8A235FF1A2E942378BC257D4F9C0F987">
    <w:name w:val="8A235FF1A2E942378BC257D4F9C0F987"/>
    <w:rsid w:val="009D6B1D"/>
  </w:style>
  <w:style w:type="paragraph" w:customStyle="1" w:styleId="1C2790D20B8F42F0893587CF72A85459">
    <w:name w:val="1C2790D20B8F42F0893587CF72A85459"/>
    <w:rsid w:val="009D6B1D"/>
  </w:style>
  <w:style w:type="paragraph" w:customStyle="1" w:styleId="7F30D62666AC48EC9AC9E10FFC957168">
    <w:name w:val="7F30D62666AC48EC9AC9E10FFC957168"/>
    <w:rsid w:val="009D6B1D"/>
  </w:style>
  <w:style w:type="paragraph" w:customStyle="1" w:styleId="1D41FE0A648F4709B308F2D01850B78D">
    <w:name w:val="1D41FE0A648F4709B308F2D01850B78D"/>
    <w:rsid w:val="009D6B1D"/>
  </w:style>
  <w:style w:type="paragraph" w:customStyle="1" w:styleId="0B5D6876D0E4441BA09727BD4FE93EAB">
    <w:name w:val="0B5D6876D0E4441BA09727BD4FE93EAB"/>
    <w:rsid w:val="009D6B1D"/>
  </w:style>
  <w:style w:type="paragraph" w:customStyle="1" w:styleId="20E53C3D2FE14DB9848FABC7ED52EB06">
    <w:name w:val="20E53C3D2FE14DB9848FABC7ED52EB06"/>
    <w:rsid w:val="009D6B1D"/>
  </w:style>
  <w:style w:type="paragraph" w:customStyle="1" w:styleId="735AE1E30E2848B7988295F8883587ED">
    <w:name w:val="735AE1E30E2848B7988295F8883587ED"/>
    <w:rsid w:val="009D6B1D"/>
  </w:style>
  <w:style w:type="paragraph" w:customStyle="1" w:styleId="5A10881E53C244F98146A876D60D1B81">
    <w:name w:val="5A10881E53C244F98146A876D60D1B81"/>
    <w:rsid w:val="009D6B1D"/>
  </w:style>
  <w:style w:type="paragraph" w:customStyle="1" w:styleId="A8EE72C115C34700AFB89E808EDA273D">
    <w:name w:val="A8EE72C115C34700AFB89E808EDA273D"/>
    <w:rsid w:val="009D6B1D"/>
  </w:style>
  <w:style w:type="paragraph" w:customStyle="1" w:styleId="A89AA81C6BDC44A69BCF8402AEF3AFE6">
    <w:name w:val="A89AA81C6BDC44A69BCF8402AEF3AFE6"/>
    <w:rsid w:val="009D6B1D"/>
  </w:style>
  <w:style w:type="paragraph" w:customStyle="1" w:styleId="A51EAEAD01DD4EA99EC0EAC01EBBF195">
    <w:name w:val="A51EAEAD01DD4EA99EC0EAC01EBBF195"/>
    <w:rsid w:val="009D6B1D"/>
  </w:style>
  <w:style w:type="paragraph" w:customStyle="1" w:styleId="84A03D9ADB9E4319BADADF1A719591E1">
    <w:name w:val="84A03D9ADB9E4319BADADF1A719591E1"/>
    <w:rsid w:val="009D6B1D"/>
  </w:style>
  <w:style w:type="paragraph" w:customStyle="1" w:styleId="8B043DB03E844E999AF600DC32257E97">
    <w:name w:val="8B043DB03E844E999AF600DC32257E97"/>
    <w:rsid w:val="009D6B1D"/>
  </w:style>
  <w:style w:type="paragraph" w:customStyle="1" w:styleId="D827FCEC2B964D2EB244B36BE9942536">
    <w:name w:val="D827FCEC2B964D2EB244B36BE9942536"/>
    <w:rsid w:val="009D6B1D"/>
  </w:style>
  <w:style w:type="paragraph" w:customStyle="1" w:styleId="C82C0D8C108F40F69B10874303890F88">
    <w:name w:val="C82C0D8C108F40F69B10874303890F88"/>
    <w:rsid w:val="009D6B1D"/>
  </w:style>
  <w:style w:type="paragraph" w:customStyle="1" w:styleId="C7FC6A79A4D2466097C67E22AFCCECFD">
    <w:name w:val="C7FC6A79A4D2466097C67E22AFCCECFD"/>
    <w:rsid w:val="009D6B1D"/>
  </w:style>
  <w:style w:type="paragraph" w:customStyle="1" w:styleId="F3DBC06267A34D41863C7BB43EB6E308">
    <w:name w:val="F3DBC06267A34D41863C7BB43EB6E308"/>
    <w:rsid w:val="009D6B1D"/>
  </w:style>
  <w:style w:type="paragraph" w:customStyle="1" w:styleId="83BA2807990949D091621468D5D88C4A">
    <w:name w:val="83BA2807990949D091621468D5D88C4A"/>
    <w:rsid w:val="009D6B1D"/>
  </w:style>
  <w:style w:type="paragraph" w:customStyle="1" w:styleId="466F2CAE1D8E4A93BD3C83D4F8FD71BB">
    <w:name w:val="466F2CAE1D8E4A93BD3C83D4F8FD71BB"/>
    <w:rsid w:val="009D6B1D"/>
  </w:style>
  <w:style w:type="paragraph" w:customStyle="1" w:styleId="7039C76F3EFC46409A561C4B2886D470">
    <w:name w:val="7039C76F3EFC46409A561C4B2886D470"/>
    <w:rsid w:val="009D6B1D"/>
  </w:style>
  <w:style w:type="paragraph" w:customStyle="1" w:styleId="487BB54C82F64BAEA19603F9A7B80BA5">
    <w:name w:val="487BB54C82F64BAEA19603F9A7B80BA5"/>
    <w:rsid w:val="009D6B1D"/>
  </w:style>
  <w:style w:type="paragraph" w:customStyle="1" w:styleId="3B5AAC480EF847D6822C88DA484055A5">
    <w:name w:val="3B5AAC480EF847D6822C88DA484055A5"/>
    <w:rsid w:val="009D6B1D"/>
  </w:style>
  <w:style w:type="paragraph" w:customStyle="1" w:styleId="69DDAC20473041FA82134FBABFC0F42C">
    <w:name w:val="69DDAC20473041FA82134FBABFC0F42C"/>
    <w:rsid w:val="009D6B1D"/>
  </w:style>
  <w:style w:type="paragraph" w:customStyle="1" w:styleId="2FE2CC4F3B2E44C9B6DDC17FCBAB83B7">
    <w:name w:val="2FE2CC4F3B2E44C9B6DDC17FCBAB83B7"/>
    <w:rsid w:val="009D6B1D"/>
  </w:style>
  <w:style w:type="paragraph" w:customStyle="1" w:styleId="EB3429E03D9F4E7CACD4FAEB5BD78DE1">
    <w:name w:val="EB3429E03D9F4E7CACD4FAEB5BD78DE1"/>
    <w:rsid w:val="009D6B1D"/>
  </w:style>
  <w:style w:type="paragraph" w:customStyle="1" w:styleId="3587BAC5EB584C428BF87D552F8772E1">
    <w:name w:val="3587BAC5EB584C428BF87D552F8772E1"/>
    <w:rsid w:val="009D6B1D"/>
  </w:style>
  <w:style w:type="paragraph" w:customStyle="1" w:styleId="3435DE3DB6B5439D90E1D23EEAA1CB43">
    <w:name w:val="3435DE3DB6B5439D90E1D23EEAA1CB43"/>
    <w:rsid w:val="009D6B1D"/>
  </w:style>
  <w:style w:type="paragraph" w:customStyle="1" w:styleId="7D2F5E6A60524787A02014D321ACBA25">
    <w:name w:val="7D2F5E6A60524787A02014D321ACBA25"/>
    <w:rsid w:val="009D6B1D"/>
  </w:style>
  <w:style w:type="paragraph" w:customStyle="1" w:styleId="B05897F83F1948919D7BE754249B8E88">
    <w:name w:val="B05897F83F1948919D7BE754249B8E88"/>
    <w:rsid w:val="009D6B1D"/>
  </w:style>
  <w:style w:type="paragraph" w:customStyle="1" w:styleId="D5F8A7DE8237491CB5933606C71E13E9">
    <w:name w:val="D5F8A7DE8237491CB5933606C71E13E9"/>
    <w:rsid w:val="009D6B1D"/>
  </w:style>
  <w:style w:type="paragraph" w:customStyle="1" w:styleId="109CED6CF4C14578AB2CE8FBF0ED22F0">
    <w:name w:val="109CED6CF4C14578AB2CE8FBF0ED22F0"/>
    <w:rsid w:val="009D6B1D"/>
  </w:style>
  <w:style w:type="paragraph" w:customStyle="1" w:styleId="DDD99791B6F242A79CF188E55B20C92A">
    <w:name w:val="DDD99791B6F242A79CF188E55B20C92A"/>
    <w:rsid w:val="009D6B1D"/>
  </w:style>
  <w:style w:type="paragraph" w:customStyle="1" w:styleId="856841E57A8046709CA6C35F4C6F84EB">
    <w:name w:val="856841E57A8046709CA6C35F4C6F84EB"/>
    <w:rsid w:val="009D6B1D"/>
  </w:style>
  <w:style w:type="paragraph" w:customStyle="1" w:styleId="A215BF5E53B94D37B29C11814F963F65">
    <w:name w:val="A215BF5E53B94D37B29C11814F963F65"/>
    <w:rsid w:val="009D6B1D"/>
  </w:style>
  <w:style w:type="paragraph" w:customStyle="1" w:styleId="F42149A371E94DF2B3D9BB99739BD4E0">
    <w:name w:val="F42149A371E94DF2B3D9BB99739BD4E0"/>
    <w:rsid w:val="009D6B1D"/>
  </w:style>
  <w:style w:type="paragraph" w:customStyle="1" w:styleId="E796D14CC342478C90A9B6BE9AE36CD3">
    <w:name w:val="E796D14CC342478C90A9B6BE9AE36CD3"/>
    <w:rsid w:val="009D6B1D"/>
  </w:style>
  <w:style w:type="paragraph" w:customStyle="1" w:styleId="3476BEEA22354A9B9FFB0002A3478F4D">
    <w:name w:val="3476BEEA22354A9B9FFB0002A3478F4D"/>
    <w:rsid w:val="009D6B1D"/>
  </w:style>
  <w:style w:type="paragraph" w:customStyle="1" w:styleId="F537CB83A21B4F80A24682E0898BE763">
    <w:name w:val="F537CB83A21B4F80A24682E0898BE763"/>
    <w:rsid w:val="009D6B1D"/>
  </w:style>
  <w:style w:type="paragraph" w:customStyle="1" w:styleId="F96CA3D9260E447681AE8B925E8267BA">
    <w:name w:val="F96CA3D9260E447681AE8B925E8267BA"/>
    <w:rsid w:val="009D6B1D"/>
  </w:style>
  <w:style w:type="paragraph" w:customStyle="1" w:styleId="981349245CCD4814BCE17F3C1D037077">
    <w:name w:val="981349245CCD4814BCE17F3C1D037077"/>
    <w:rsid w:val="009D6B1D"/>
  </w:style>
  <w:style w:type="paragraph" w:customStyle="1" w:styleId="F5534E31ACE64CD385226484BA3F6456">
    <w:name w:val="F5534E31ACE64CD385226484BA3F6456"/>
    <w:rsid w:val="009D6B1D"/>
  </w:style>
  <w:style w:type="paragraph" w:customStyle="1" w:styleId="115D57C70446462091E993B5EC259CF7">
    <w:name w:val="115D57C70446462091E993B5EC259CF7"/>
    <w:rsid w:val="009D6B1D"/>
  </w:style>
  <w:style w:type="paragraph" w:customStyle="1" w:styleId="E31B62DCE12B4F4CB8F9D3BB236A2173">
    <w:name w:val="E31B62DCE12B4F4CB8F9D3BB236A2173"/>
    <w:rsid w:val="009D6B1D"/>
  </w:style>
  <w:style w:type="paragraph" w:customStyle="1" w:styleId="39E95D9E4E0F4B70906FFBAB65F3226E">
    <w:name w:val="39E95D9E4E0F4B70906FFBAB65F3226E"/>
    <w:rsid w:val="009D6B1D"/>
  </w:style>
  <w:style w:type="paragraph" w:customStyle="1" w:styleId="0F9EF85798A249E3B54D1A2D542CB798">
    <w:name w:val="0F9EF85798A249E3B54D1A2D542CB798"/>
    <w:rsid w:val="009D6B1D"/>
  </w:style>
  <w:style w:type="paragraph" w:customStyle="1" w:styleId="A7DA28D111604A36A5BDF72C23154F6F">
    <w:name w:val="A7DA28D111604A36A5BDF72C23154F6F"/>
    <w:rsid w:val="009D6B1D"/>
  </w:style>
  <w:style w:type="paragraph" w:customStyle="1" w:styleId="EFF81F32C75A4CC981ECE22CC87F1D64">
    <w:name w:val="EFF81F32C75A4CC981ECE22CC87F1D64"/>
    <w:rsid w:val="009D6B1D"/>
  </w:style>
  <w:style w:type="paragraph" w:customStyle="1" w:styleId="0FF3C112332246F38983F515414BEE07">
    <w:name w:val="0FF3C112332246F38983F515414BEE07"/>
    <w:rsid w:val="009D6B1D"/>
  </w:style>
  <w:style w:type="paragraph" w:customStyle="1" w:styleId="F777A8306600482AA2685B3E72E920E3">
    <w:name w:val="F777A8306600482AA2685B3E72E920E3"/>
    <w:rsid w:val="009D6B1D"/>
  </w:style>
  <w:style w:type="paragraph" w:customStyle="1" w:styleId="45D2A8F3B5F644479FF35C74067556F3">
    <w:name w:val="45D2A8F3B5F644479FF35C74067556F3"/>
    <w:rsid w:val="009D6B1D"/>
  </w:style>
  <w:style w:type="paragraph" w:customStyle="1" w:styleId="CE98A801C75F437899E57D9AA2DACEC0">
    <w:name w:val="CE98A801C75F437899E57D9AA2DACEC0"/>
    <w:rsid w:val="009D6B1D"/>
  </w:style>
  <w:style w:type="paragraph" w:customStyle="1" w:styleId="1A52D57CDEA3432199563C999566A9AA">
    <w:name w:val="1A52D57CDEA3432199563C999566A9AA"/>
    <w:rsid w:val="009D6B1D"/>
  </w:style>
  <w:style w:type="paragraph" w:customStyle="1" w:styleId="F67A2DE385224128B5744E86075818CD">
    <w:name w:val="F67A2DE385224128B5744E86075818CD"/>
    <w:rsid w:val="009D6B1D"/>
  </w:style>
  <w:style w:type="paragraph" w:customStyle="1" w:styleId="89324AC32F0E4E4FBE334B8DC17690B1">
    <w:name w:val="89324AC32F0E4E4FBE334B8DC17690B1"/>
    <w:rsid w:val="009D6B1D"/>
  </w:style>
  <w:style w:type="paragraph" w:customStyle="1" w:styleId="B3EFFC19A63A4F3D9E9F5344E584AB6D">
    <w:name w:val="B3EFFC19A63A4F3D9E9F5344E584AB6D"/>
    <w:rsid w:val="009D6B1D"/>
  </w:style>
  <w:style w:type="paragraph" w:customStyle="1" w:styleId="55F0B8FA81704129BEEE1831E85B4F81">
    <w:name w:val="55F0B8FA81704129BEEE1831E85B4F81"/>
    <w:rsid w:val="009D6B1D"/>
  </w:style>
  <w:style w:type="paragraph" w:customStyle="1" w:styleId="AF23A9F8E9FB41958215F2AA9DDCF35B">
    <w:name w:val="AF23A9F8E9FB41958215F2AA9DDCF35B"/>
    <w:rsid w:val="009D6B1D"/>
  </w:style>
  <w:style w:type="paragraph" w:customStyle="1" w:styleId="325BD2E5144F4E33A7653D518B893B09">
    <w:name w:val="325BD2E5144F4E33A7653D518B893B09"/>
    <w:rsid w:val="009D6B1D"/>
  </w:style>
  <w:style w:type="paragraph" w:customStyle="1" w:styleId="E8DD462B01DC417393B4BBD54DB2735E">
    <w:name w:val="E8DD462B01DC417393B4BBD54DB2735E"/>
    <w:rsid w:val="009D6B1D"/>
  </w:style>
  <w:style w:type="paragraph" w:customStyle="1" w:styleId="A878DCE7066E4C2E8B9A7256A6DE6F07">
    <w:name w:val="A878DCE7066E4C2E8B9A7256A6DE6F07"/>
    <w:rsid w:val="009D6B1D"/>
  </w:style>
  <w:style w:type="paragraph" w:customStyle="1" w:styleId="A29F24E4D0114061B28ED3E8CFF17128">
    <w:name w:val="A29F24E4D0114061B28ED3E8CFF17128"/>
    <w:rsid w:val="009D6B1D"/>
  </w:style>
  <w:style w:type="paragraph" w:customStyle="1" w:styleId="F8F290DFDB584353A641C943CCF83A17">
    <w:name w:val="F8F290DFDB584353A641C943CCF83A17"/>
    <w:rsid w:val="009D6B1D"/>
  </w:style>
  <w:style w:type="paragraph" w:customStyle="1" w:styleId="842FA25777D8428597E0013CCC86488D">
    <w:name w:val="842FA25777D8428597E0013CCC86488D"/>
    <w:rsid w:val="009D6B1D"/>
  </w:style>
  <w:style w:type="paragraph" w:customStyle="1" w:styleId="E5B5C7BDCECF49F3A9E004B1FD7326B1">
    <w:name w:val="E5B5C7BDCECF49F3A9E004B1FD7326B1"/>
    <w:rsid w:val="009D6B1D"/>
  </w:style>
  <w:style w:type="paragraph" w:customStyle="1" w:styleId="04C5768726C143A4BC2F99B4F2327E70">
    <w:name w:val="04C5768726C143A4BC2F99B4F2327E70"/>
    <w:rsid w:val="009D6B1D"/>
  </w:style>
  <w:style w:type="paragraph" w:customStyle="1" w:styleId="030064C4C16E446DB290E0930D2A4297">
    <w:name w:val="030064C4C16E446DB290E0930D2A4297"/>
    <w:rsid w:val="009D6B1D"/>
  </w:style>
  <w:style w:type="paragraph" w:customStyle="1" w:styleId="15FD1771DCBE4686BBB3D41DE257698D">
    <w:name w:val="15FD1771DCBE4686BBB3D41DE257698D"/>
    <w:rsid w:val="009D6B1D"/>
  </w:style>
  <w:style w:type="paragraph" w:customStyle="1" w:styleId="41358919B075433F8DA8CE734249DD27">
    <w:name w:val="41358919B075433F8DA8CE734249DD27"/>
    <w:rsid w:val="009D6B1D"/>
  </w:style>
  <w:style w:type="paragraph" w:customStyle="1" w:styleId="7F8B3008216E4E019CC786BC24A14759">
    <w:name w:val="7F8B3008216E4E019CC786BC24A14759"/>
    <w:rsid w:val="009D6B1D"/>
  </w:style>
  <w:style w:type="paragraph" w:customStyle="1" w:styleId="AC1A712806554F9881512AA6747B629B">
    <w:name w:val="AC1A712806554F9881512AA6747B629B"/>
    <w:rsid w:val="009D6B1D"/>
  </w:style>
  <w:style w:type="paragraph" w:customStyle="1" w:styleId="F3309C5D92754E1698141D0E8919B1AC">
    <w:name w:val="F3309C5D92754E1698141D0E8919B1AC"/>
    <w:rsid w:val="009D6B1D"/>
  </w:style>
  <w:style w:type="paragraph" w:customStyle="1" w:styleId="1BA3ED4787A44E64928147CD4610EDEF">
    <w:name w:val="1BA3ED4787A44E64928147CD4610EDEF"/>
    <w:rsid w:val="009D6B1D"/>
  </w:style>
  <w:style w:type="paragraph" w:customStyle="1" w:styleId="154CEE04D4404D2CB0B3C1DB50733B24">
    <w:name w:val="154CEE04D4404D2CB0B3C1DB50733B24"/>
    <w:rsid w:val="009D6B1D"/>
  </w:style>
  <w:style w:type="paragraph" w:customStyle="1" w:styleId="54F605DC13D84610A2C92BEB17B8208D">
    <w:name w:val="54F605DC13D84610A2C92BEB17B8208D"/>
    <w:rsid w:val="009D6B1D"/>
  </w:style>
  <w:style w:type="paragraph" w:customStyle="1" w:styleId="CA4ADB8D9CA84061A7EFEB87CAE8561A">
    <w:name w:val="CA4ADB8D9CA84061A7EFEB87CAE8561A"/>
    <w:rsid w:val="009D6B1D"/>
  </w:style>
  <w:style w:type="paragraph" w:customStyle="1" w:styleId="6BDAB4E5D3214D50A152BA93EF7FA8F0">
    <w:name w:val="6BDAB4E5D3214D50A152BA93EF7FA8F0"/>
    <w:rsid w:val="009D6B1D"/>
  </w:style>
  <w:style w:type="paragraph" w:customStyle="1" w:styleId="B23824A6D8A74FD5BDCB6CDC50BB347F">
    <w:name w:val="B23824A6D8A74FD5BDCB6CDC50BB347F"/>
    <w:rsid w:val="009D6B1D"/>
  </w:style>
  <w:style w:type="paragraph" w:customStyle="1" w:styleId="D19F613841844E3C93004A30FADDF55F">
    <w:name w:val="D19F613841844E3C93004A30FADDF55F"/>
    <w:rsid w:val="009D6B1D"/>
  </w:style>
  <w:style w:type="paragraph" w:customStyle="1" w:styleId="64C3FE511810459CA2F299D34F9D6911">
    <w:name w:val="64C3FE511810459CA2F299D34F9D6911"/>
    <w:rsid w:val="009D6B1D"/>
  </w:style>
  <w:style w:type="paragraph" w:customStyle="1" w:styleId="0C0A6D25D5494B35B7CA4F334FFA3AE2">
    <w:name w:val="0C0A6D25D5494B35B7CA4F334FFA3AE2"/>
    <w:rsid w:val="009D6B1D"/>
  </w:style>
  <w:style w:type="paragraph" w:customStyle="1" w:styleId="5C03F743FB0E41DB97DBA7C5A5338588">
    <w:name w:val="5C03F743FB0E41DB97DBA7C5A5338588"/>
    <w:rsid w:val="009D6B1D"/>
  </w:style>
  <w:style w:type="paragraph" w:customStyle="1" w:styleId="D4B69993BC684999B588B18E2534639B">
    <w:name w:val="D4B69993BC684999B588B18E2534639B"/>
    <w:rsid w:val="009D6B1D"/>
  </w:style>
  <w:style w:type="paragraph" w:customStyle="1" w:styleId="8F310C55D5474BA3B335A052B9CC7F07">
    <w:name w:val="8F310C55D5474BA3B335A052B9CC7F07"/>
    <w:rsid w:val="009D6B1D"/>
  </w:style>
  <w:style w:type="paragraph" w:customStyle="1" w:styleId="E65241E7E2E245B782270BA57DABE468">
    <w:name w:val="E65241E7E2E245B782270BA57DABE468"/>
    <w:rsid w:val="009D6B1D"/>
  </w:style>
  <w:style w:type="paragraph" w:customStyle="1" w:styleId="25B1CA7FB6354956839ECC06071D833C">
    <w:name w:val="25B1CA7FB6354956839ECC06071D833C"/>
    <w:rsid w:val="009D6B1D"/>
  </w:style>
  <w:style w:type="paragraph" w:customStyle="1" w:styleId="1E533496ACF64E56BD885D8B684892EC">
    <w:name w:val="1E533496ACF64E56BD885D8B684892EC"/>
    <w:rsid w:val="009D6B1D"/>
  </w:style>
  <w:style w:type="paragraph" w:customStyle="1" w:styleId="B589EDCAC90B4F50A90BE8893E36BCB0">
    <w:name w:val="B589EDCAC90B4F50A90BE8893E36BCB0"/>
    <w:rsid w:val="009D6B1D"/>
  </w:style>
  <w:style w:type="paragraph" w:customStyle="1" w:styleId="67E3D123C40F44008FDA8973F48F95C0">
    <w:name w:val="67E3D123C40F44008FDA8973F48F95C0"/>
    <w:rsid w:val="009D6B1D"/>
  </w:style>
  <w:style w:type="paragraph" w:customStyle="1" w:styleId="567D231FF6A44602AC1DAC146BD6FD4F">
    <w:name w:val="567D231FF6A44602AC1DAC146BD6FD4F"/>
    <w:rsid w:val="009D6B1D"/>
  </w:style>
  <w:style w:type="paragraph" w:customStyle="1" w:styleId="57BD11B3902F413E8687B0C7C4DB404F">
    <w:name w:val="57BD11B3902F413E8687B0C7C4DB404F"/>
    <w:rsid w:val="009D6B1D"/>
  </w:style>
  <w:style w:type="paragraph" w:customStyle="1" w:styleId="0EBD59F02790402E83C512ED94569446">
    <w:name w:val="0EBD59F02790402E83C512ED94569446"/>
    <w:rsid w:val="009D6B1D"/>
  </w:style>
  <w:style w:type="paragraph" w:customStyle="1" w:styleId="5A3E4C7EA7E04FB1AA400FD58A7D7E1E">
    <w:name w:val="5A3E4C7EA7E04FB1AA400FD58A7D7E1E"/>
    <w:rsid w:val="009D6B1D"/>
  </w:style>
  <w:style w:type="paragraph" w:customStyle="1" w:styleId="6FA0FA30558E4699A5E9AAF08DFC21C6">
    <w:name w:val="6FA0FA30558E4699A5E9AAF08DFC21C6"/>
    <w:rsid w:val="009D6B1D"/>
  </w:style>
  <w:style w:type="paragraph" w:customStyle="1" w:styleId="D69943CB9EAA416E9924AE3BDCF15287">
    <w:name w:val="D69943CB9EAA416E9924AE3BDCF15287"/>
    <w:rsid w:val="009D6B1D"/>
  </w:style>
  <w:style w:type="paragraph" w:customStyle="1" w:styleId="EC7A709012E54392ACE43E0F7700F55B">
    <w:name w:val="EC7A709012E54392ACE43E0F7700F55B"/>
    <w:rsid w:val="009D6B1D"/>
  </w:style>
  <w:style w:type="paragraph" w:customStyle="1" w:styleId="D5805D437DF74FD4BA3187E0DC1E0500">
    <w:name w:val="D5805D437DF74FD4BA3187E0DC1E0500"/>
    <w:rsid w:val="009D6B1D"/>
  </w:style>
  <w:style w:type="paragraph" w:customStyle="1" w:styleId="4678E4BA9F834A38959B3F4BED5092A3">
    <w:name w:val="4678E4BA9F834A38959B3F4BED5092A3"/>
    <w:rsid w:val="009D6B1D"/>
  </w:style>
  <w:style w:type="paragraph" w:customStyle="1" w:styleId="9BC98B5FA0F94628B5D6C7D12FEEDBA1">
    <w:name w:val="9BC98B5FA0F94628B5D6C7D12FEEDBA1"/>
    <w:rsid w:val="009D6B1D"/>
  </w:style>
  <w:style w:type="paragraph" w:customStyle="1" w:styleId="4A28C13193F2408ABBB89BC9109D0572">
    <w:name w:val="4A28C13193F2408ABBB89BC9109D0572"/>
    <w:rsid w:val="009D6B1D"/>
  </w:style>
  <w:style w:type="paragraph" w:customStyle="1" w:styleId="5602B38644CB429D972A4E5D588E42A1">
    <w:name w:val="5602B38644CB429D972A4E5D588E42A1"/>
    <w:rsid w:val="009D6B1D"/>
  </w:style>
  <w:style w:type="paragraph" w:customStyle="1" w:styleId="CEE3DF92E18F4217BADDA2D3FF4F0E31">
    <w:name w:val="CEE3DF92E18F4217BADDA2D3FF4F0E31"/>
    <w:rsid w:val="009D6B1D"/>
  </w:style>
  <w:style w:type="paragraph" w:customStyle="1" w:styleId="985BBFC250794FDC98068A48A2D6CD6A">
    <w:name w:val="985BBFC250794FDC98068A48A2D6CD6A"/>
    <w:rsid w:val="009D6B1D"/>
  </w:style>
  <w:style w:type="paragraph" w:customStyle="1" w:styleId="B0330FF1B0A24DAB847F7BF418D47608">
    <w:name w:val="B0330FF1B0A24DAB847F7BF418D47608"/>
    <w:rsid w:val="009D6B1D"/>
  </w:style>
  <w:style w:type="paragraph" w:customStyle="1" w:styleId="D27311758501490E92F635C37B69F71E">
    <w:name w:val="D27311758501490E92F635C37B69F71E"/>
    <w:rsid w:val="009D6B1D"/>
  </w:style>
  <w:style w:type="paragraph" w:customStyle="1" w:styleId="77C4085E171D4D0AA525E36F0A9A22B8">
    <w:name w:val="77C4085E171D4D0AA525E36F0A9A22B8"/>
    <w:rsid w:val="009D6B1D"/>
  </w:style>
  <w:style w:type="paragraph" w:customStyle="1" w:styleId="64E191949CB445989776754E0B70F2E2">
    <w:name w:val="64E191949CB445989776754E0B70F2E2"/>
    <w:rsid w:val="009D6B1D"/>
  </w:style>
  <w:style w:type="paragraph" w:customStyle="1" w:styleId="610E04980A724A8AB99AA3D0242FE63D">
    <w:name w:val="610E04980A724A8AB99AA3D0242FE63D"/>
    <w:rsid w:val="009D6B1D"/>
  </w:style>
  <w:style w:type="paragraph" w:customStyle="1" w:styleId="E4CA641C81E04F73945976556200DC8F">
    <w:name w:val="E4CA641C81E04F73945976556200DC8F"/>
    <w:rsid w:val="009D6B1D"/>
  </w:style>
  <w:style w:type="paragraph" w:customStyle="1" w:styleId="3B5E3205B11A4687AFFABA8F0679244F">
    <w:name w:val="3B5E3205B11A4687AFFABA8F0679244F"/>
    <w:rsid w:val="009D6B1D"/>
  </w:style>
  <w:style w:type="paragraph" w:customStyle="1" w:styleId="43687DC26C834F83AEE08308AEFB50B8">
    <w:name w:val="43687DC26C834F83AEE08308AEFB50B8"/>
    <w:rsid w:val="009D6B1D"/>
  </w:style>
  <w:style w:type="paragraph" w:customStyle="1" w:styleId="6418061982C14A6CA0BE87CC9EE77F5F">
    <w:name w:val="6418061982C14A6CA0BE87CC9EE77F5F"/>
    <w:rsid w:val="009D6B1D"/>
  </w:style>
  <w:style w:type="paragraph" w:customStyle="1" w:styleId="EFFF5A03386A4F98BA83275A772431D1">
    <w:name w:val="EFFF5A03386A4F98BA83275A772431D1"/>
    <w:rsid w:val="009D6B1D"/>
  </w:style>
  <w:style w:type="paragraph" w:customStyle="1" w:styleId="EF3759B7987845C9A32128FBAE0E617E">
    <w:name w:val="EF3759B7987845C9A32128FBAE0E617E"/>
    <w:rsid w:val="009D6B1D"/>
  </w:style>
  <w:style w:type="paragraph" w:customStyle="1" w:styleId="EB1CDE01C96B4080B3A59AE65A6C245F">
    <w:name w:val="EB1CDE01C96B4080B3A59AE65A6C245F"/>
    <w:rsid w:val="009D6B1D"/>
  </w:style>
  <w:style w:type="paragraph" w:customStyle="1" w:styleId="1A86273A42CF40A89ABF28A595FC84FA">
    <w:name w:val="1A86273A42CF40A89ABF28A595FC84FA"/>
    <w:rsid w:val="009D6B1D"/>
  </w:style>
  <w:style w:type="paragraph" w:customStyle="1" w:styleId="C8394C03B6E645F88E01258A6940B1DA">
    <w:name w:val="C8394C03B6E645F88E01258A6940B1DA"/>
    <w:rsid w:val="009D6B1D"/>
  </w:style>
  <w:style w:type="paragraph" w:customStyle="1" w:styleId="AEBFBF9704FB4105A75D61D4A4BF8A0D">
    <w:name w:val="AEBFBF9704FB4105A75D61D4A4BF8A0D"/>
    <w:rsid w:val="009D6B1D"/>
  </w:style>
  <w:style w:type="paragraph" w:customStyle="1" w:styleId="1096FC731C1C4229A631DFCF836AE302">
    <w:name w:val="1096FC731C1C4229A631DFCF836AE302"/>
    <w:rsid w:val="009D6B1D"/>
  </w:style>
  <w:style w:type="paragraph" w:customStyle="1" w:styleId="B1E649F99D5E47EB866502107F2A766E">
    <w:name w:val="B1E649F99D5E47EB866502107F2A766E"/>
    <w:rsid w:val="009D6B1D"/>
  </w:style>
  <w:style w:type="paragraph" w:customStyle="1" w:styleId="CBF4168D97904BCBA803D8B3D4D61E5C">
    <w:name w:val="CBF4168D97904BCBA803D8B3D4D61E5C"/>
    <w:rsid w:val="009D6B1D"/>
  </w:style>
  <w:style w:type="paragraph" w:customStyle="1" w:styleId="F3FF445872394FA188545D9477978AEE">
    <w:name w:val="F3FF445872394FA188545D9477978AEE"/>
    <w:rsid w:val="009D6B1D"/>
  </w:style>
  <w:style w:type="paragraph" w:customStyle="1" w:styleId="A9E79B4AE9EB410CB797E9089EF2505E">
    <w:name w:val="A9E79B4AE9EB410CB797E9089EF2505E"/>
    <w:rsid w:val="009D6B1D"/>
  </w:style>
  <w:style w:type="paragraph" w:customStyle="1" w:styleId="56051B5AD98C4693AA0AF18B59868946">
    <w:name w:val="56051B5AD98C4693AA0AF18B59868946"/>
    <w:rsid w:val="009D6B1D"/>
  </w:style>
  <w:style w:type="paragraph" w:customStyle="1" w:styleId="ADE0989E1F2C40F9892AF8AD98777373">
    <w:name w:val="ADE0989E1F2C40F9892AF8AD98777373"/>
    <w:rsid w:val="009D6B1D"/>
  </w:style>
  <w:style w:type="paragraph" w:customStyle="1" w:styleId="A575E067522643728E84E021D8B7112A">
    <w:name w:val="A575E067522643728E84E021D8B7112A"/>
    <w:rsid w:val="009D6B1D"/>
  </w:style>
  <w:style w:type="paragraph" w:customStyle="1" w:styleId="7F04F3538E8D4CBE83F65AF24DD6152D">
    <w:name w:val="7F04F3538E8D4CBE83F65AF24DD6152D"/>
    <w:rsid w:val="009D6B1D"/>
  </w:style>
  <w:style w:type="paragraph" w:customStyle="1" w:styleId="CB36624153B64168B75431C0525920A5">
    <w:name w:val="CB36624153B64168B75431C0525920A5"/>
    <w:rsid w:val="009D6B1D"/>
  </w:style>
  <w:style w:type="paragraph" w:customStyle="1" w:styleId="5C67F37AB1624894AD46212100FEAE19">
    <w:name w:val="5C67F37AB1624894AD46212100FEAE19"/>
    <w:rsid w:val="009D6B1D"/>
  </w:style>
  <w:style w:type="paragraph" w:customStyle="1" w:styleId="4ABBF17C651F41879C778D12542C31BB">
    <w:name w:val="4ABBF17C651F41879C778D12542C31BB"/>
    <w:rsid w:val="009D6B1D"/>
  </w:style>
  <w:style w:type="paragraph" w:customStyle="1" w:styleId="9C791268BB3D4EF9826A949F2C16A0DF">
    <w:name w:val="9C791268BB3D4EF9826A949F2C16A0DF"/>
    <w:rsid w:val="009D6B1D"/>
  </w:style>
  <w:style w:type="paragraph" w:customStyle="1" w:styleId="374AE953720349E49141D1B78E636502">
    <w:name w:val="374AE953720349E49141D1B78E636502"/>
    <w:rsid w:val="009D6B1D"/>
  </w:style>
  <w:style w:type="paragraph" w:customStyle="1" w:styleId="45363B66D7D540468B38C4075A82F92A">
    <w:name w:val="45363B66D7D540468B38C4075A82F92A"/>
    <w:rsid w:val="009D6B1D"/>
  </w:style>
  <w:style w:type="paragraph" w:customStyle="1" w:styleId="1E9540B4EC314D4CAAFBFB000AA02337">
    <w:name w:val="1E9540B4EC314D4CAAFBFB000AA02337"/>
    <w:rsid w:val="009D6B1D"/>
  </w:style>
  <w:style w:type="paragraph" w:customStyle="1" w:styleId="F716AD7AF2BB4E64947FB1E2DDB2A7D1">
    <w:name w:val="F716AD7AF2BB4E64947FB1E2DDB2A7D1"/>
    <w:rsid w:val="009D6B1D"/>
  </w:style>
  <w:style w:type="paragraph" w:customStyle="1" w:styleId="2DD5E141C2E1410E8E77AF888B9AC98D">
    <w:name w:val="2DD5E141C2E1410E8E77AF888B9AC98D"/>
    <w:rsid w:val="009D6B1D"/>
  </w:style>
  <w:style w:type="paragraph" w:customStyle="1" w:styleId="903C529BBB944EF4853B3D1DA8117800">
    <w:name w:val="903C529BBB944EF4853B3D1DA8117800"/>
    <w:rsid w:val="009D6B1D"/>
  </w:style>
  <w:style w:type="paragraph" w:customStyle="1" w:styleId="FC66E264D4EA47CEA31FF6A8392F4C7F">
    <w:name w:val="FC66E264D4EA47CEA31FF6A8392F4C7F"/>
    <w:rsid w:val="009D6B1D"/>
  </w:style>
  <w:style w:type="paragraph" w:customStyle="1" w:styleId="96DAF4195CF64F7C85668DAAD35FE0FB">
    <w:name w:val="96DAF4195CF64F7C85668DAAD35FE0FB"/>
    <w:rsid w:val="009D6B1D"/>
  </w:style>
  <w:style w:type="paragraph" w:customStyle="1" w:styleId="4B8A6CAE1030445AB35DA034CC9CF6A6">
    <w:name w:val="4B8A6CAE1030445AB35DA034CC9CF6A6"/>
    <w:rsid w:val="009D6B1D"/>
  </w:style>
  <w:style w:type="paragraph" w:customStyle="1" w:styleId="C00FDB78E3EB4930819A23A3DCC66805">
    <w:name w:val="C00FDB78E3EB4930819A23A3DCC66805"/>
    <w:rsid w:val="009D6B1D"/>
  </w:style>
  <w:style w:type="paragraph" w:customStyle="1" w:styleId="6D6BB7F0ADF04C69B7207068D12684A6">
    <w:name w:val="6D6BB7F0ADF04C69B7207068D12684A6"/>
    <w:rsid w:val="009D6B1D"/>
  </w:style>
  <w:style w:type="paragraph" w:customStyle="1" w:styleId="A204A19EE69848418018F4CB50F60AA0">
    <w:name w:val="A204A19EE69848418018F4CB50F60AA0"/>
    <w:rsid w:val="009D6B1D"/>
  </w:style>
  <w:style w:type="paragraph" w:customStyle="1" w:styleId="0879F5791D7E479B8C804C57F37D1D78">
    <w:name w:val="0879F5791D7E479B8C804C57F37D1D78"/>
    <w:rsid w:val="009D6B1D"/>
  </w:style>
  <w:style w:type="paragraph" w:customStyle="1" w:styleId="09315261469A47FD8FD25842BE27DB4C">
    <w:name w:val="09315261469A47FD8FD25842BE27DB4C"/>
    <w:rsid w:val="009D6B1D"/>
  </w:style>
  <w:style w:type="paragraph" w:customStyle="1" w:styleId="7D666900ED16418DBD3E6A00EAF979D7">
    <w:name w:val="7D666900ED16418DBD3E6A00EAF979D7"/>
    <w:rsid w:val="009D6B1D"/>
  </w:style>
  <w:style w:type="paragraph" w:customStyle="1" w:styleId="74ED411713CE4E359AFA15CC7AC8360E">
    <w:name w:val="74ED411713CE4E359AFA15CC7AC8360E"/>
    <w:rsid w:val="009D6B1D"/>
  </w:style>
  <w:style w:type="paragraph" w:customStyle="1" w:styleId="035FAF118C224384A2C9D42E6B32D69A">
    <w:name w:val="035FAF118C224384A2C9D42E6B32D69A"/>
    <w:rsid w:val="009D6B1D"/>
  </w:style>
  <w:style w:type="paragraph" w:customStyle="1" w:styleId="C2CDFADA07A84726BE04BB72BF468ADB">
    <w:name w:val="C2CDFADA07A84726BE04BB72BF468ADB"/>
    <w:rsid w:val="009D6B1D"/>
  </w:style>
  <w:style w:type="paragraph" w:customStyle="1" w:styleId="1BDA98B44D6A434F89CC7763C477AC00">
    <w:name w:val="1BDA98B44D6A434F89CC7763C477AC00"/>
    <w:rsid w:val="009D6B1D"/>
  </w:style>
  <w:style w:type="paragraph" w:customStyle="1" w:styleId="72C9C1ABE1A646738FAB17797C85B388">
    <w:name w:val="72C9C1ABE1A646738FAB17797C85B388"/>
    <w:rsid w:val="009D6B1D"/>
  </w:style>
  <w:style w:type="paragraph" w:customStyle="1" w:styleId="A497051AA0194DBABC30FFB28468FAD5">
    <w:name w:val="A497051AA0194DBABC30FFB28468FAD5"/>
    <w:rsid w:val="009D6B1D"/>
  </w:style>
  <w:style w:type="paragraph" w:customStyle="1" w:styleId="7EBD6E8092F84E6DA53A7DC18A52A80D">
    <w:name w:val="7EBD6E8092F84E6DA53A7DC18A52A80D"/>
    <w:rsid w:val="009D6B1D"/>
  </w:style>
  <w:style w:type="paragraph" w:customStyle="1" w:styleId="1AF0B595E21A429CBD5DFF12FE9FC48A">
    <w:name w:val="1AF0B595E21A429CBD5DFF12FE9FC48A"/>
    <w:rsid w:val="009D6B1D"/>
  </w:style>
  <w:style w:type="paragraph" w:customStyle="1" w:styleId="52820F786A0243E9986FEC589DE3614C">
    <w:name w:val="52820F786A0243E9986FEC589DE3614C"/>
    <w:rsid w:val="009D6B1D"/>
  </w:style>
  <w:style w:type="paragraph" w:customStyle="1" w:styleId="3C5B9C4A43204FF482AC47BA04208156">
    <w:name w:val="3C5B9C4A43204FF482AC47BA04208156"/>
    <w:rsid w:val="009D6B1D"/>
  </w:style>
  <w:style w:type="paragraph" w:customStyle="1" w:styleId="6C5D902E6CE647FAA8D39C909BCEA92F">
    <w:name w:val="6C5D902E6CE647FAA8D39C909BCEA92F"/>
    <w:rsid w:val="00047EDB"/>
    <w:rPr>
      <w:lang w:val="en-PH" w:eastAsia="en-PH"/>
    </w:rPr>
  </w:style>
  <w:style w:type="paragraph" w:customStyle="1" w:styleId="0F15D6FA06C34882A057514D0D8AA13B">
    <w:name w:val="0F15D6FA06C34882A057514D0D8AA13B"/>
    <w:rsid w:val="00047EDB"/>
    <w:rPr>
      <w:lang w:val="en-PH" w:eastAsia="en-PH"/>
    </w:rPr>
  </w:style>
  <w:style w:type="paragraph" w:customStyle="1" w:styleId="0D888715B8DA48358DDB65915426B3C2">
    <w:name w:val="0D888715B8DA48358DDB65915426B3C2"/>
    <w:rsid w:val="00047EDB"/>
    <w:rPr>
      <w:lang w:val="en-PH" w:eastAsia="en-PH"/>
    </w:rPr>
  </w:style>
  <w:style w:type="paragraph" w:customStyle="1" w:styleId="876EFCE1CFCD4971845F6ED485D14C40">
    <w:name w:val="876EFCE1CFCD4971845F6ED485D14C40"/>
    <w:rsid w:val="00047EDB"/>
    <w:rPr>
      <w:lang w:val="en-PH" w:eastAsia="en-PH"/>
    </w:rPr>
  </w:style>
  <w:style w:type="paragraph" w:customStyle="1" w:styleId="EDB6FE8A797B4849A4B376A1CABFAB8D">
    <w:name w:val="EDB6FE8A797B4849A4B376A1CABFAB8D"/>
    <w:rsid w:val="00047EDB"/>
    <w:rPr>
      <w:lang w:val="en-PH" w:eastAsia="en-PH"/>
    </w:rPr>
  </w:style>
  <w:style w:type="paragraph" w:customStyle="1" w:styleId="458F369D4B5740A0B3BA3B2BCC54C85C">
    <w:name w:val="458F369D4B5740A0B3BA3B2BCC54C85C"/>
    <w:rsid w:val="00047EDB"/>
    <w:rPr>
      <w:lang w:val="en-PH" w:eastAsia="en-PH"/>
    </w:rPr>
  </w:style>
  <w:style w:type="paragraph" w:customStyle="1" w:styleId="F889C52A84964E6BA7010707C53C3390">
    <w:name w:val="F889C52A84964E6BA7010707C53C3390"/>
    <w:rsid w:val="00047EDB"/>
    <w:rPr>
      <w:lang w:val="en-PH" w:eastAsia="en-PH"/>
    </w:rPr>
  </w:style>
  <w:style w:type="paragraph" w:customStyle="1" w:styleId="40EA13CB2D4C4AB998AC4FBD88885BCC">
    <w:name w:val="40EA13CB2D4C4AB998AC4FBD88885BCC"/>
    <w:rsid w:val="00047EDB"/>
    <w:rPr>
      <w:lang w:val="en-PH" w:eastAsia="en-PH"/>
    </w:rPr>
  </w:style>
  <w:style w:type="paragraph" w:customStyle="1" w:styleId="AEC87AF6A50A4FA69AD55193987507EA">
    <w:name w:val="AEC87AF6A50A4FA69AD55193987507EA"/>
    <w:rsid w:val="00047EDB"/>
    <w:rPr>
      <w:lang w:val="en-PH" w:eastAsia="en-PH"/>
    </w:rPr>
  </w:style>
  <w:style w:type="paragraph" w:customStyle="1" w:styleId="B55FA9D8652345D7A408BFEBDA5024FF">
    <w:name w:val="B55FA9D8652345D7A408BFEBDA5024FF"/>
    <w:rsid w:val="00047EDB"/>
    <w:rPr>
      <w:lang w:val="en-PH" w:eastAsia="en-PH"/>
    </w:rPr>
  </w:style>
  <w:style w:type="paragraph" w:customStyle="1" w:styleId="7CAE3F01301F4653BAEC334A0702EFAB">
    <w:name w:val="7CAE3F01301F4653BAEC334A0702EFAB"/>
    <w:rsid w:val="00047EDB"/>
    <w:rPr>
      <w:lang w:val="en-PH" w:eastAsia="en-PH"/>
    </w:rPr>
  </w:style>
  <w:style w:type="paragraph" w:customStyle="1" w:styleId="8234413B993E4DB68A011C558FB91B05">
    <w:name w:val="8234413B993E4DB68A011C558FB91B05"/>
    <w:rsid w:val="00047EDB"/>
    <w:rPr>
      <w:lang w:val="en-PH" w:eastAsia="en-PH"/>
    </w:rPr>
  </w:style>
  <w:style w:type="paragraph" w:customStyle="1" w:styleId="45C10414AF70465F97562ABA401332F6">
    <w:name w:val="45C10414AF70465F97562ABA401332F6"/>
    <w:rsid w:val="00047EDB"/>
    <w:rPr>
      <w:lang w:val="en-PH" w:eastAsia="en-PH"/>
    </w:rPr>
  </w:style>
  <w:style w:type="paragraph" w:customStyle="1" w:styleId="23A81498DE3140D4A71CD26461D59C7B">
    <w:name w:val="23A81498DE3140D4A71CD26461D59C7B"/>
    <w:rsid w:val="00047EDB"/>
    <w:rPr>
      <w:lang w:val="en-PH" w:eastAsia="en-PH"/>
    </w:rPr>
  </w:style>
  <w:style w:type="paragraph" w:customStyle="1" w:styleId="46C8905505D646CC939EC78AC7A17110">
    <w:name w:val="46C8905505D646CC939EC78AC7A17110"/>
    <w:rsid w:val="00047EDB"/>
    <w:rPr>
      <w:lang w:val="en-PH" w:eastAsia="en-PH"/>
    </w:rPr>
  </w:style>
  <w:style w:type="paragraph" w:customStyle="1" w:styleId="9307710CF65340749B251C25CABFB71A">
    <w:name w:val="9307710CF65340749B251C25CABFB71A"/>
    <w:rsid w:val="00047EDB"/>
    <w:rPr>
      <w:lang w:val="en-PH" w:eastAsia="en-PH"/>
    </w:rPr>
  </w:style>
  <w:style w:type="paragraph" w:customStyle="1" w:styleId="72007EE40E0D48208BCD942093F00202">
    <w:name w:val="72007EE40E0D48208BCD942093F00202"/>
    <w:rsid w:val="00047EDB"/>
    <w:rPr>
      <w:lang w:val="en-PH" w:eastAsia="en-PH"/>
    </w:rPr>
  </w:style>
  <w:style w:type="paragraph" w:customStyle="1" w:styleId="DA93A3C19908477CB3157F86501D3047">
    <w:name w:val="DA93A3C19908477CB3157F86501D3047"/>
    <w:rsid w:val="00047EDB"/>
    <w:rPr>
      <w:lang w:val="en-PH" w:eastAsia="en-PH"/>
    </w:rPr>
  </w:style>
  <w:style w:type="paragraph" w:customStyle="1" w:styleId="EEA5584BC1D04F938F9679C6523DFEF1">
    <w:name w:val="EEA5584BC1D04F938F9679C6523DFEF1"/>
    <w:rsid w:val="00047EDB"/>
    <w:rPr>
      <w:lang w:val="en-PH" w:eastAsia="en-PH"/>
    </w:rPr>
  </w:style>
  <w:style w:type="paragraph" w:customStyle="1" w:styleId="B479BF1B40244A37A0647FD3DD828E23">
    <w:name w:val="B479BF1B40244A37A0647FD3DD828E23"/>
    <w:rsid w:val="00047EDB"/>
    <w:rPr>
      <w:lang w:val="en-PH" w:eastAsia="en-PH"/>
    </w:rPr>
  </w:style>
  <w:style w:type="paragraph" w:customStyle="1" w:styleId="251D2AABBAB046EFB6063E679C396043">
    <w:name w:val="251D2AABBAB046EFB6063E679C396043"/>
    <w:rsid w:val="00047EDB"/>
    <w:rPr>
      <w:lang w:val="en-PH" w:eastAsia="en-PH"/>
    </w:rPr>
  </w:style>
  <w:style w:type="paragraph" w:customStyle="1" w:styleId="6245C57000D84F329551F677697ACA0D">
    <w:name w:val="6245C57000D84F329551F677697ACA0D"/>
    <w:rsid w:val="00047EDB"/>
    <w:rPr>
      <w:lang w:val="en-PH" w:eastAsia="en-PH"/>
    </w:rPr>
  </w:style>
  <w:style w:type="paragraph" w:customStyle="1" w:styleId="61A2886C6A3149EE8FFE0CE299D6408F">
    <w:name w:val="61A2886C6A3149EE8FFE0CE299D6408F"/>
    <w:rsid w:val="00047EDB"/>
    <w:rPr>
      <w:lang w:val="en-PH" w:eastAsia="en-PH"/>
    </w:rPr>
  </w:style>
  <w:style w:type="paragraph" w:customStyle="1" w:styleId="E6813E3A7665471AADF4B438E1520AC4">
    <w:name w:val="E6813E3A7665471AADF4B438E1520AC4"/>
    <w:rsid w:val="00047EDB"/>
    <w:rPr>
      <w:lang w:val="en-PH" w:eastAsia="en-PH"/>
    </w:rPr>
  </w:style>
  <w:style w:type="paragraph" w:customStyle="1" w:styleId="F5049B3988BA4156AC65A2C7ECC54D74">
    <w:name w:val="F5049B3988BA4156AC65A2C7ECC54D74"/>
    <w:rsid w:val="00047EDB"/>
    <w:rPr>
      <w:lang w:val="en-PH" w:eastAsia="en-PH"/>
    </w:rPr>
  </w:style>
  <w:style w:type="paragraph" w:customStyle="1" w:styleId="9C0F09B3CEC24591835D0B0C7CD43A8F">
    <w:name w:val="9C0F09B3CEC24591835D0B0C7CD43A8F"/>
    <w:rsid w:val="00047EDB"/>
    <w:rPr>
      <w:lang w:val="en-PH" w:eastAsia="en-PH"/>
    </w:rPr>
  </w:style>
  <w:style w:type="paragraph" w:customStyle="1" w:styleId="A0CE9CF5F8C5477F83DF8D93B7C0DF13">
    <w:name w:val="A0CE9CF5F8C5477F83DF8D93B7C0DF13"/>
    <w:rsid w:val="00047EDB"/>
    <w:rPr>
      <w:lang w:val="en-PH" w:eastAsia="en-PH"/>
    </w:rPr>
  </w:style>
  <w:style w:type="paragraph" w:customStyle="1" w:styleId="4C26B0C469E5464C95D06781DAB6276F">
    <w:name w:val="4C26B0C469E5464C95D06781DAB6276F"/>
    <w:rsid w:val="00047EDB"/>
    <w:rPr>
      <w:lang w:val="en-PH" w:eastAsia="en-PH"/>
    </w:rPr>
  </w:style>
  <w:style w:type="paragraph" w:customStyle="1" w:styleId="F95E7974996F4411B6276B93003641DE">
    <w:name w:val="F95E7974996F4411B6276B93003641DE"/>
    <w:rsid w:val="00047EDB"/>
    <w:rPr>
      <w:lang w:val="en-PH" w:eastAsia="en-PH"/>
    </w:rPr>
  </w:style>
  <w:style w:type="paragraph" w:customStyle="1" w:styleId="CC99BF7502D64999AEFA58E155B88C4B">
    <w:name w:val="CC99BF7502D64999AEFA58E155B88C4B"/>
    <w:rsid w:val="00047EDB"/>
    <w:rPr>
      <w:lang w:val="en-PH" w:eastAsia="en-PH"/>
    </w:rPr>
  </w:style>
  <w:style w:type="paragraph" w:customStyle="1" w:styleId="1FF0FAC4BE634EDE8E0C55F1A9CD49F2">
    <w:name w:val="1FF0FAC4BE634EDE8E0C55F1A9CD49F2"/>
    <w:rsid w:val="00047EDB"/>
    <w:rPr>
      <w:lang w:val="en-PH" w:eastAsia="en-PH"/>
    </w:rPr>
  </w:style>
  <w:style w:type="paragraph" w:customStyle="1" w:styleId="DB673036AB2C4E2DADC63A40FA8B1336">
    <w:name w:val="DB673036AB2C4E2DADC63A40FA8B1336"/>
    <w:rsid w:val="00047EDB"/>
    <w:rPr>
      <w:lang w:val="en-PH" w:eastAsia="en-PH"/>
    </w:rPr>
  </w:style>
  <w:style w:type="paragraph" w:customStyle="1" w:styleId="E32F3657AD5C4752830CC6BD67B7F99C">
    <w:name w:val="E32F3657AD5C4752830CC6BD67B7F99C"/>
    <w:rsid w:val="00047EDB"/>
    <w:rPr>
      <w:lang w:val="en-PH" w:eastAsia="en-PH"/>
    </w:rPr>
  </w:style>
  <w:style w:type="paragraph" w:customStyle="1" w:styleId="2E5CFBD328784E72BCB72C210F12A92E">
    <w:name w:val="2E5CFBD328784E72BCB72C210F12A92E"/>
    <w:rsid w:val="00047EDB"/>
    <w:rPr>
      <w:lang w:val="en-PH" w:eastAsia="en-PH"/>
    </w:rPr>
  </w:style>
  <w:style w:type="paragraph" w:customStyle="1" w:styleId="C534045EC6DF4FD09DBE3A75A0CD9D8A">
    <w:name w:val="C534045EC6DF4FD09DBE3A75A0CD9D8A"/>
    <w:rsid w:val="00047EDB"/>
    <w:rPr>
      <w:lang w:val="en-PH" w:eastAsia="en-PH"/>
    </w:rPr>
  </w:style>
  <w:style w:type="paragraph" w:customStyle="1" w:styleId="D0EC56520AAD4529809777688CC2241E">
    <w:name w:val="D0EC56520AAD4529809777688CC2241E"/>
    <w:rsid w:val="00047EDB"/>
    <w:rPr>
      <w:lang w:val="en-PH" w:eastAsia="en-PH"/>
    </w:rPr>
  </w:style>
  <w:style w:type="paragraph" w:customStyle="1" w:styleId="0CE3A86916EF42A493B7B7D4017DBC5A">
    <w:name w:val="0CE3A86916EF42A493B7B7D4017DBC5A"/>
    <w:rsid w:val="00047EDB"/>
    <w:rPr>
      <w:lang w:val="en-PH" w:eastAsia="en-PH"/>
    </w:rPr>
  </w:style>
  <w:style w:type="paragraph" w:customStyle="1" w:styleId="F4D7C625C68B4BBF8E5CA0D278DB4FB4">
    <w:name w:val="F4D7C625C68B4BBF8E5CA0D278DB4FB4"/>
    <w:rsid w:val="00047EDB"/>
    <w:rPr>
      <w:lang w:val="en-PH" w:eastAsia="en-PH"/>
    </w:rPr>
  </w:style>
  <w:style w:type="paragraph" w:customStyle="1" w:styleId="7A6320F39D904429B9EC40D2B01AEDA6">
    <w:name w:val="7A6320F39D904429B9EC40D2B01AEDA6"/>
    <w:rsid w:val="00047EDB"/>
    <w:rPr>
      <w:lang w:val="en-PH" w:eastAsia="en-PH"/>
    </w:rPr>
  </w:style>
  <w:style w:type="paragraph" w:customStyle="1" w:styleId="CD5C9EE2A3F745E0B2B42AE80B1DB0E1">
    <w:name w:val="CD5C9EE2A3F745E0B2B42AE80B1DB0E1"/>
    <w:rsid w:val="00047EDB"/>
    <w:rPr>
      <w:lang w:val="en-PH" w:eastAsia="en-PH"/>
    </w:rPr>
  </w:style>
  <w:style w:type="paragraph" w:customStyle="1" w:styleId="17D0B605CDDC4796AF0192463613819B">
    <w:name w:val="17D0B605CDDC4796AF0192463613819B"/>
    <w:rsid w:val="00047EDB"/>
    <w:rPr>
      <w:lang w:val="en-PH" w:eastAsia="en-PH"/>
    </w:rPr>
  </w:style>
  <w:style w:type="paragraph" w:customStyle="1" w:styleId="640BEE490A3848F9AD8874BD1B3224AC">
    <w:name w:val="640BEE490A3848F9AD8874BD1B3224AC"/>
    <w:rsid w:val="00047EDB"/>
    <w:rPr>
      <w:lang w:val="en-PH" w:eastAsia="en-PH"/>
    </w:rPr>
  </w:style>
  <w:style w:type="paragraph" w:customStyle="1" w:styleId="CE78AC4403F14EB4A595802536B90E86">
    <w:name w:val="CE78AC4403F14EB4A595802536B90E86"/>
    <w:rsid w:val="00047EDB"/>
    <w:rPr>
      <w:lang w:val="en-PH" w:eastAsia="en-PH"/>
    </w:rPr>
  </w:style>
  <w:style w:type="paragraph" w:customStyle="1" w:styleId="698502DEB4A8407AA89100F7D4DD16F6">
    <w:name w:val="698502DEB4A8407AA89100F7D4DD16F6"/>
    <w:rsid w:val="00047EDB"/>
    <w:rPr>
      <w:lang w:val="en-PH" w:eastAsia="en-PH"/>
    </w:rPr>
  </w:style>
  <w:style w:type="paragraph" w:customStyle="1" w:styleId="43EAFCDA3DDD4407BEAADB0686DDD76B">
    <w:name w:val="43EAFCDA3DDD4407BEAADB0686DDD76B"/>
    <w:rsid w:val="00047EDB"/>
    <w:rPr>
      <w:lang w:val="en-PH" w:eastAsia="en-PH"/>
    </w:rPr>
  </w:style>
  <w:style w:type="paragraph" w:customStyle="1" w:styleId="BFF4C6EAC5C34B498BC12A05BA5BF1AB">
    <w:name w:val="BFF4C6EAC5C34B498BC12A05BA5BF1AB"/>
    <w:rsid w:val="00047EDB"/>
    <w:rPr>
      <w:lang w:val="en-PH" w:eastAsia="en-PH"/>
    </w:rPr>
  </w:style>
  <w:style w:type="paragraph" w:customStyle="1" w:styleId="9BE6707935514FAD8147DDE33AF24D3D">
    <w:name w:val="9BE6707935514FAD8147DDE33AF24D3D"/>
    <w:rsid w:val="00047EDB"/>
    <w:rPr>
      <w:lang w:val="en-PH" w:eastAsia="en-PH"/>
    </w:rPr>
  </w:style>
  <w:style w:type="paragraph" w:customStyle="1" w:styleId="1CBD2A459C654F2BA7F9E28A552FB2E1">
    <w:name w:val="1CBD2A459C654F2BA7F9E28A552FB2E1"/>
    <w:rsid w:val="00047EDB"/>
    <w:rPr>
      <w:lang w:val="en-PH" w:eastAsia="en-PH"/>
    </w:rPr>
  </w:style>
  <w:style w:type="paragraph" w:customStyle="1" w:styleId="AAD8BB2031AA4AD8B3001B49AD461314">
    <w:name w:val="AAD8BB2031AA4AD8B3001B49AD461314"/>
    <w:rsid w:val="00047EDB"/>
    <w:rPr>
      <w:lang w:val="en-PH" w:eastAsia="en-PH"/>
    </w:rPr>
  </w:style>
  <w:style w:type="paragraph" w:customStyle="1" w:styleId="EB8E64D91EFC41DE81267F0EAFAF61A6">
    <w:name w:val="EB8E64D91EFC41DE81267F0EAFAF61A6"/>
    <w:rsid w:val="00047EDB"/>
    <w:rPr>
      <w:lang w:val="en-PH" w:eastAsia="en-PH"/>
    </w:rPr>
  </w:style>
  <w:style w:type="paragraph" w:customStyle="1" w:styleId="282E8922316C4A2AA1E9EAAEEB18D9CD">
    <w:name w:val="282E8922316C4A2AA1E9EAAEEB18D9CD"/>
    <w:rsid w:val="00047EDB"/>
    <w:rPr>
      <w:lang w:val="en-PH" w:eastAsia="en-PH"/>
    </w:rPr>
  </w:style>
  <w:style w:type="paragraph" w:customStyle="1" w:styleId="1378430E3082480E93648C4BFEA64FFC">
    <w:name w:val="1378430E3082480E93648C4BFEA64FFC"/>
    <w:rsid w:val="00047EDB"/>
    <w:rPr>
      <w:lang w:val="en-PH" w:eastAsia="en-PH"/>
    </w:rPr>
  </w:style>
  <w:style w:type="paragraph" w:customStyle="1" w:styleId="222D2DDE16454E7FB78CB8EF319F8B2A">
    <w:name w:val="222D2DDE16454E7FB78CB8EF319F8B2A"/>
    <w:rsid w:val="00047EDB"/>
    <w:rPr>
      <w:lang w:val="en-PH" w:eastAsia="en-PH"/>
    </w:rPr>
  </w:style>
  <w:style w:type="paragraph" w:customStyle="1" w:styleId="1DF65A2D647D4AB79CC787C8014AFFF4">
    <w:name w:val="1DF65A2D647D4AB79CC787C8014AFFF4"/>
    <w:rsid w:val="00047EDB"/>
    <w:rPr>
      <w:lang w:val="en-PH" w:eastAsia="en-PH"/>
    </w:rPr>
  </w:style>
  <w:style w:type="paragraph" w:customStyle="1" w:styleId="30C24B4F3DD548BF8C94DC16877F9032">
    <w:name w:val="30C24B4F3DD548BF8C94DC16877F9032"/>
    <w:rsid w:val="00047EDB"/>
    <w:rPr>
      <w:lang w:val="en-PH" w:eastAsia="en-PH"/>
    </w:rPr>
  </w:style>
  <w:style w:type="paragraph" w:customStyle="1" w:styleId="69051A770E74486BA834F9CD485EEC4E">
    <w:name w:val="69051A770E74486BA834F9CD485EEC4E"/>
    <w:rsid w:val="00047EDB"/>
    <w:rPr>
      <w:lang w:val="en-PH" w:eastAsia="en-PH"/>
    </w:rPr>
  </w:style>
  <w:style w:type="paragraph" w:customStyle="1" w:styleId="9597F513072E490491EF6BB0B62593D2">
    <w:name w:val="9597F513072E490491EF6BB0B62593D2"/>
    <w:rsid w:val="00047EDB"/>
    <w:rPr>
      <w:lang w:val="en-PH" w:eastAsia="en-PH"/>
    </w:rPr>
  </w:style>
  <w:style w:type="paragraph" w:customStyle="1" w:styleId="DCB236447C944D549B86569DA55C234D">
    <w:name w:val="DCB236447C944D549B86569DA55C234D"/>
    <w:rsid w:val="00047EDB"/>
    <w:rPr>
      <w:lang w:val="en-PH" w:eastAsia="en-PH"/>
    </w:rPr>
  </w:style>
  <w:style w:type="paragraph" w:customStyle="1" w:styleId="047596D5D943427DB4186484C0B1713A">
    <w:name w:val="047596D5D943427DB4186484C0B1713A"/>
    <w:rsid w:val="00047EDB"/>
    <w:rPr>
      <w:lang w:val="en-PH" w:eastAsia="en-PH"/>
    </w:rPr>
  </w:style>
  <w:style w:type="paragraph" w:customStyle="1" w:styleId="45059A1636CF4F1AB6FE5B3E81BBED93">
    <w:name w:val="45059A1636CF4F1AB6FE5B3E81BBED93"/>
    <w:rsid w:val="00047EDB"/>
    <w:rPr>
      <w:lang w:val="en-PH" w:eastAsia="en-PH"/>
    </w:rPr>
  </w:style>
  <w:style w:type="paragraph" w:customStyle="1" w:styleId="CE55B906CFEA40BC9C828CFC5CBD4009">
    <w:name w:val="CE55B906CFEA40BC9C828CFC5CBD4009"/>
    <w:rsid w:val="00047EDB"/>
    <w:rPr>
      <w:lang w:val="en-PH" w:eastAsia="en-PH"/>
    </w:rPr>
  </w:style>
  <w:style w:type="paragraph" w:customStyle="1" w:styleId="3912235F10C44751877CA7BA410F9DD5">
    <w:name w:val="3912235F10C44751877CA7BA410F9DD5"/>
    <w:rsid w:val="00047EDB"/>
    <w:rPr>
      <w:lang w:val="en-PH" w:eastAsia="en-PH"/>
    </w:rPr>
  </w:style>
  <w:style w:type="paragraph" w:customStyle="1" w:styleId="8A952ACA108E4D36B94C4AF3EF4B7EAF">
    <w:name w:val="8A952ACA108E4D36B94C4AF3EF4B7EAF"/>
    <w:rsid w:val="00047EDB"/>
    <w:rPr>
      <w:lang w:val="en-PH" w:eastAsia="en-PH"/>
    </w:rPr>
  </w:style>
  <w:style w:type="paragraph" w:customStyle="1" w:styleId="00DB78F1BADB491AB8992A211295D003">
    <w:name w:val="00DB78F1BADB491AB8992A211295D003"/>
    <w:rsid w:val="00047EDB"/>
    <w:rPr>
      <w:lang w:val="en-PH" w:eastAsia="en-PH"/>
    </w:rPr>
  </w:style>
  <w:style w:type="paragraph" w:customStyle="1" w:styleId="9B18DE0A9D514FFB9900281139C43278">
    <w:name w:val="9B18DE0A9D514FFB9900281139C43278"/>
    <w:rsid w:val="00047EDB"/>
    <w:rPr>
      <w:lang w:val="en-PH" w:eastAsia="en-PH"/>
    </w:rPr>
  </w:style>
  <w:style w:type="paragraph" w:customStyle="1" w:styleId="0F147E49670C4F12B25205A8BF910A64">
    <w:name w:val="0F147E49670C4F12B25205A8BF910A64"/>
    <w:rsid w:val="00047EDB"/>
    <w:rPr>
      <w:lang w:val="en-PH" w:eastAsia="en-PH"/>
    </w:rPr>
  </w:style>
  <w:style w:type="paragraph" w:customStyle="1" w:styleId="EF03AFD761B74847A58290B52F52BD32">
    <w:name w:val="EF03AFD761B74847A58290B52F52BD32"/>
    <w:rsid w:val="00047EDB"/>
    <w:rPr>
      <w:lang w:val="en-PH" w:eastAsia="en-PH"/>
    </w:rPr>
  </w:style>
  <w:style w:type="paragraph" w:customStyle="1" w:styleId="EDEF6895D9264D6EBABFF5DC9D9A5ED0">
    <w:name w:val="EDEF6895D9264D6EBABFF5DC9D9A5ED0"/>
    <w:rsid w:val="00047EDB"/>
    <w:rPr>
      <w:lang w:val="en-PH" w:eastAsia="en-PH"/>
    </w:rPr>
  </w:style>
  <w:style w:type="paragraph" w:customStyle="1" w:styleId="C066F20AFE4F4AD0855275C9A957C3AF">
    <w:name w:val="C066F20AFE4F4AD0855275C9A957C3AF"/>
    <w:rsid w:val="00047EDB"/>
    <w:rPr>
      <w:lang w:val="en-PH" w:eastAsia="en-PH"/>
    </w:rPr>
  </w:style>
  <w:style w:type="paragraph" w:customStyle="1" w:styleId="7B43CE50A23147678525D1F79EAC0FB4">
    <w:name w:val="7B43CE50A23147678525D1F79EAC0FB4"/>
    <w:rsid w:val="00047EDB"/>
    <w:rPr>
      <w:lang w:val="en-PH" w:eastAsia="en-PH"/>
    </w:rPr>
  </w:style>
  <w:style w:type="paragraph" w:customStyle="1" w:styleId="1208675E65664A1BA964E08D04CCB15A">
    <w:name w:val="1208675E65664A1BA964E08D04CCB15A"/>
    <w:rsid w:val="00047EDB"/>
    <w:rPr>
      <w:lang w:val="en-PH" w:eastAsia="en-PH"/>
    </w:rPr>
  </w:style>
  <w:style w:type="paragraph" w:customStyle="1" w:styleId="0F15D6FA06C34882A057514D0D8AA13B1">
    <w:name w:val="0F15D6FA06C34882A057514D0D8AA13B1"/>
    <w:rsid w:val="00047EDB"/>
    <w:rPr>
      <w:rFonts w:eastAsiaTheme="minorHAnsi"/>
    </w:rPr>
  </w:style>
  <w:style w:type="paragraph" w:customStyle="1" w:styleId="F889C52A84964E6BA7010707C53C33901">
    <w:name w:val="F889C52A84964E6BA7010707C53C33901"/>
    <w:rsid w:val="00047EDB"/>
    <w:rPr>
      <w:rFonts w:eastAsiaTheme="minorHAnsi"/>
    </w:rPr>
  </w:style>
  <w:style w:type="paragraph" w:customStyle="1" w:styleId="AEC87AF6A50A4FA69AD55193987507EA1">
    <w:name w:val="AEC87AF6A50A4FA69AD55193987507EA1"/>
    <w:rsid w:val="00047EDB"/>
    <w:rPr>
      <w:rFonts w:eastAsiaTheme="minorHAnsi"/>
    </w:rPr>
  </w:style>
  <w:style w:type="paragraph" w:customStyle="1" w:styleId="23A81498DE3140D4A71CD26461D59C7B1">
    <w:name w:val="23A81498DE3140D4A71CD26461D59C7B1"/>
    <w:rsid w:val="00047EDB"/>
    <w:rPr>
      <w:rFonts w:eastAsiaTheme="minorHAnsi"/>
    </w:rPr>
  </w:style>
  <w:style w:type="paragraph" w:customStyle="1" w:styleId="9307710CF65340749B251C25CABFB71A1">
    <w:name w:val="9307710CF65340749B251C25CABFB71A1"/>
    <w:rsid w:val="00047EDB"/>
    <w:rPr>
      <w:rFonts w:eastAsiaTheme="minorHAnsi"/>
    </w:rPr>
  </w:style>
  <w:style w:type="paragraph" w:customStyle="1" w:styleId="251D2AABBAB046EFB6063E679C3960431">
    <w:name w:val="251D2AABBAB046EFB6063E679C3960431"/>
    <w:rsid w:val="00047EDB"/>
    <w:rPr>
      <w:rFonts w:eastAsiaTheme="minorHAnsi"/>
    </w:rPr>
  </w:style>
  <w:style w:type="paragraph" w:customStyle="1" w:styleId="61A2886C6A3149EE8FFE0CE299D6408F1">
    <w:name w:val="61A2886C6A3149EE8FFE0CE299D6408F1"/>
    <w:rsid w:val="00047EDB"/>
    <w:rPr>
      <w:rFonts w:eastAsiaTheme="minorHAnsi"/>
    </w:rPr>
  </w:style>
  <w:style w:type="paragraph" w:customStyle="1" w:styleId="4C26B0C469E5464C95D06781DAB6276F1">
    <w:name w:val="4C26B0C469E5464C95D06781DAB6276F1"/>
    <w:rsid w:val="00047EDB"/>
    <w:rPr>
      <w:rFonts w:eastAsiaTheme="minorHAnsi"/>
    </w:rPr>
  </w:style>
  <w:style w:type="paragraph" w:customStyle="1" w:styleId="CC99BF7502D64999AEFA58E155B88C4B1">
    <w:name w:val="CC99BF7502D64999AEFA58E155B88C4B1"/>
    <w:rsid w:val="00047EDB"/>
    <w:rPr>
      <w:rFonts w:eastAsiaTheme="minorHAnsi"/>
    </w:rPr>
  </w:style>
  <w:style w:type="paragraph" w:customStyle="1" w:styleId="C534045EC6DF4FD09DBE3A75A0CD9D8A1">
    <w:name w:val="C534045EC6DF4FD09DBE3A75A0CD9D8A1"/>
    <w:rsid w:val="00047EDB"/>
    <w:rPr>
      <w:rFonts w:eastAsiaTheme="minorHAnsi"/>
    </w:rPr>
  </w:style>
  <w:style w:type="paragraph" w:customStyle="1" w:styleId="0CE3A86916EF42A493B7B7D4017DBC5A1">
    <w:name w:val="0CE3A86916EF42A493B7B7D4017DBC5A1"/>
    <w:rsid w:val="00047EDB"/>
    <w:rPr>
      <w:rFonts w:eastAsiaTheme="minorHAnsi"/>
    </w:rPr>
  </w:style>
  <w:style w:type="paragraph" w:customStyle="1" w:styleId="640BEE490A3848F9AD8874BD1B3224AC1">
    <w:name w:val="640BEE490A3848F9AD8874BD1B3224AC1"/>
    <w:rsid w:val="00047EDB"/>
    <w:rPr>
      <w:rFonts w:eastAsiaTheme="minorHAnsi"/>
    </w:rPr>
  </w:style>
  <w:style w:type="paragraph" w:customStyle="1" w:styleId="698502DEB4A8407AA89100F7D4DD16F61">
    <w:name w:val="698502DEB4A8407AA89100F7D4DD16F61"/>
    <w:rsid w:val="00047EDB"/>
    <w:rPr>
      <w:rFonts w:eastAsiaTheme="minorHAnsi"/>
    </w:rPr>
  </w:style>
  <w:style w:type="paragraph" w:customStyle="1" w:styleId="AAD8BB2031AA4AD8B3001B49AD4613141">
    <w:name w:val="AAD8BB2031AA4AD8B3001B49AD4613141"/>
    <w:rsid w:val="00047EDB"/>
    <w:rPr>
      <w:rFonts w:eastAsiaTheme="minorHAnsi"/>
    </w:rPr>
  </w:style>
  <w:style w:type="paragraph" w:customStyle="1" w:styleId="282E8922316C4A2AA1E9EAAEEB18D9CD1">
    <w:name w:val="282E8922316C4A2AA1E9EAAEEB18D9CD1"/>
    <w:rsid w:val="00047EDB"/>
    <w:rPr>
      <w:rFonts w:eastAsiaTheme="minorHAnsi"/>
    </w:rPr>
  </w:style>
  <w:style w:type="paragraph" w:customStyle="1" w:styleId="69051A770E74486BA834F9CD485EEC4E1">
    <w:name w:val="69051A770E74486BA834F9CD485EEC4E1"/>
    <w:rsid w:val="00047EDB"/>
    <w:rPr>
      <w:rFonts w:eastAsiaTheme="minorHAnsi"/>
    </w:rPr>
  </w:style>
  <w:style w:type="paragraph" w:customStyle="1" w:styleId="DCB236447C944D549B86569DA55C234D1">
    <w:name w:val="DCB236447C944D549B86569DA55C234D1"/>
    <w:rsid w:val="00047EDB"/>
    <w:rPr>
      <w:rFonts w:eastAsiaTheme="minorHAnsi"/>
    </w:rPr>
  </w:style>
  <w:style w:type="paragraph" w:customStyle="1" w:styleId="8A952ACA108E4D36B94C4AF3EF4B7EAF1">
    <w:name w:val="8A952ACA108E4D36B94C4AF3EF4B7EAF1"/>
    <w:rsid w:val="00047EDB"/>
    <w:rPr>
      <w:rFonts w:eastAsiaTheme="minorHAnsi"/>
    </w:rPr>
  </w:style>
  <w:style w:type="paragraph" w:customStyle="1" w:styleId="9B18DE0A9D514FFB9900281139C432781">
    <w:name w:val="9B18DE0A9D514FFB9900281139C432781"/>
    <w:rsid w:val="00047EDB"/>
    <w:rPr>
      <w:rFonts w:eastAsiaTheme="minorHAnsi"/>
    </w:rPr>
  </w:style>
  <w:style w:type="paragraph" w:customStyle="1" w:styleId="7B43CE50A23147678525D1F79EAC0FB41">
    <w:name w:val="7B43CE50A23147678525D1F79EAC0FB41"/>
    <w:rsid w:val="00047EDB"/>
    <w:rPr>
      <w:rFonts w:eastAsiaTheme="minorHAnsi"/>
    </w:rPr>
  </w:style>
  <w:style w:type="paragraph" w:customStyle="1" w:styleId="A69BC94AC67E486993DDAAE305CCB02D">
    <w:name w:val="A69BC94AC67E486993DDAAE305CCB02D"/>
    <w:rsid w:val="00047EDB"/>
    <w:rPr>
      <w:lang w:val="en-PH" w:eastAsia="en-PH"/>
    </w:rPr>
  </w:style>
  <w:style w:type="paragraph" w:customStyle="1" w:styleId="0F15D6FA06C34882A057514D0D8AA13B2">
    <w:name w:val="0F15D6FA06C34882A057514D0D8AA13B2"/>
    <w:rsid w:val="00047EDB"/>
    <w:rPr>
      <w:rFonts w:eastAsiaTheme="minorHAnsi"/>
    </w:rPr>
  </w:style>
  <w:style w:type="paragraph" w:customStyle="1" w:styleId="F889C52A84964E6BA7010707C53C33902">
    <w:name w:val="F889C52A84964E6BA7010707C53C33902"/>
    <w:rsid w:val="00047EDB"/>
    <w:rPr>
      <w:rFonts w:eastAsiaTheme="minorHAnsi"/>
    </w:rPr>
  </w:style>
  <w:style w:type="paragraph" w:customStyle="1" w:styleId="AEC87AF6A50A4FA69AD55193987507EA2">
    <w:name w:val="AEC87AF6A50A4FA69AD55193987507EA2"/>
    <w:rsid w:val="00047EDB"/>
    <w:rPr>
      <w:rFonts w:eastAsiaTheme="minorHAnsi"/>
    </w:rPr>
  </w:style>
  <w:style w:type="paragraph" w:customStyle="1" w:styleId="23A81498DE3140D4A71CD26461D59C7B2">
    <w:name w:val="23A81498DE3140D4A71CD26461D59C7B2"/>
    <w:rsid w:val="00047EDB"/>
    <w:rPr>
      <w:rFonts w:eastAsiaTheme="minorHAnsi"/>
    </w:rPr>
  </w:style>
  <w:style w:type="paragraph" w:customStyle="1" w:styleId="9307710CF65340749B251C25CABFB71A2">
    <w:name w:val="9307710CF65340749B251C25CABFB71A2"/>
    <w:rsid w:val="00047EDB"/>
    <w:rPr>
      <w:rFonts w:eastAsiaTheme="minorHAnsi"/>
    </w:rPr>
  </w:style>
  <w:style w:type="paragraph" w:customStyle="1" w:styleId="251D2AABBAB046EFB6063E679C3960432">
    <w:name w:val="251D2AABBAB046EFB6063E679C3960432"/>
    <w:rsid w:val="00047EDB"/>
    <w:rPr>
      <w:rFonts w:eastAsiaTheme="minorHAnsi"/>
    </w:rPr>
  </w:style>
  <w:style w:type="paragraph" w:customStyle="1" w:styleId="61A2886C6A3149EE8FFE0CE299D6408F2">
    <w:name w:val="61A2886C6A3149EE8FFE0CE299D6408F2"/>
    <w:rsid w:val="00047EDB"/>
    <w:rPr>
      <w:rFonts w:eastAsiaTheme="minorHAnsi"/>
    </w:rPr>
  </w:style>
  <w:style w:type="paragraph" w:customStyle="1" w:styleId="4C26B0C469E5464C95D06781DAB6276F2">
    <w:name w:val="4C26B0C469E5464C95D06781DAB6276F2"/>
    <w:rsid w:val="00047EDB"/>
    <w:rPr>
      <w:rFonts w:eastAsiaTheme="minorHAnsi"/>
    </w:rPr>
  </w:style>
  <w:style w:type="paragraph" w:customStyle="1" w:styleId="CC99BF7502D64999AEFA58E155B88C4B2">
    <w:name w:val="CC99BF7502D64999AEFA58E155B88C4B2"/>
    <w:rsid w:val="00047EDB"/>
    <w:rPr>
      <w:rFonts w:eastAsiaTheme="minorHAnsi"/>
    </w:rPr>
  </w:style>
  <w:style w:type="paragraph" w:customStyle="1" w:styleId="C534045EC6DF4FD09DBE3A75A0CD9D8A2">
    <w:name w:val="C534045EC6DF4FD09DBE3A75A0CD9D8A2"/>
    <w:rsid w:val="00047EDB"/>
    <w:rPr>
      <w:rFonts w:eastAsiaTheme="minorHAnsi"/>
    </w:rPr>
  </w:style>
  <w:style w:type="paragraph" w:customStyle="1" w:styleId="0CE3A86916EF42A493B7B7D4017DBC5A2">
    <w:name w:val="0CE3A86916EF42A493B7B7D4017DBC5A2"/>
    <w:rsid w:val="00047EDB"/>
    <w:rPr>
      <w:rFonts w:eastAsiaTheme="minorHAnsi"/>
    </w:rPr>
  </w:style>
  <w:style w:type="paragraph" w:customStyle="1" w:styleId="640BEE490A3848F9AD8874BD1B3224AC2">
    <w:name w:val="640BEE490A3848F9AD8874BD1B3224AC2"/>
    <w:rsid w:val="00047EDB"/>
    <w:rPr>
      <w:rFonts w:eastAsiaTheme="minorHAnsi"/>
    </w:rPr>
  </w:style>
  <w:style w:type="paragraph" w:customStyle="1" w:styleId="698502DEB4A8407AA89100F7D4DD16F62">
    <w:name w:val="698502DEB4A8407AA89100F7D4DD16F62"/>
    <w:rsid w:val="00047EDB"/>
    <w:rPr>
      <w:rFonts w:eastAsiaTheme="minorHAnsi"/>
    </w:rPr>
  </w:style>
  <w:style w:type="paragraph" w:customStyle="1" w:styleId="AAD8BB2031AA4AD8B3001B49AD4613142">
    <w:name w:val="AAD8BB2031AA4AD8B3001B49AD4613142"/>
    <w:rsid w:val="00047EDB"/>
    <w:rPr>
      <w:rFonts w:eastAsiaTheme="minorHAnsi"/>
    </w:rPr>
  </w:style>
  <w:style w:type="paragraph" w:customStyle="1" w:styleId="282E8922316C4A2AA1E9EAAEEB18D9CD2">
    <w:name w:val="282E8922316C4A2AA1E9EAAEEB18D9CD2"/>
    <w:rsid w:val="00047EDB"/>
    <w:rPr>
      <w:rFonts w:eastAsiaTheme="minorHAnsi"/>
    </w:rPr>
  </w:style>
  <w:style w:type="paragraph" w:customStyle="1" w:styleId="69051A770E74486BA834F9CD485EEC4E2">
    <w:name w:val="69051A770E74486BA834F9CD485EEC4E2"/>
    <w:rsid w:val="00047EDB"/>
    <w:rPr>
      <w:rFonts w:eastAsiaTheme="minorHAnsi"/>
    </w:rPr>
  </w:style>
  <w:style w:type="paragraph" w:customStyle="1" w:styleId="DCB236447C944D549B86569DA55C234D2">
    <w:name w:val="DCB236447C944D549B86569DA55C234D2"/>
    <w:rsid w:val="00047EDB"/>
    <w:rPr>
      <w:rFonts w:eastAsiaTheme="minorHAnsi"/>
    </w:rPr>
  </w:style>
  <w:style w:type="paragraph" w:customStyle="1" w:styleId="8A952ACA108E4D36B94C4AF3EF4B7EAF2">
    <w:name w:val="8A952ACA108E4D36B94C4AF3EF4B7EAF2"/>
    <w:rsid w:val="00047EDB"/>
    <w:rPr>
      <w:rFonts w:eastAsiaTheme="minorHAnsi"/>
    </w:rPr>
  </w:style>
  <w:style w:type="paragraph" w:customStyle="1" w:styleId="9B18DE0A9D514FFB9900281139C432782">
    <w:name w:val="9B18DE0A9D514FFB9900281139C432782"/>
    <w:rsid w:val="00047EDB"/>
    <w:rPr>
      <w:rFonts w:eastAsiaTheme="minorHAnsi"/>
    </w:rPr>
  </w:style>
  <w:style w:type="paragraph" w:customStyle="1" w:styleId="7B43CE50A23147678525D1F79EAC0FB42">
    <w:name w:val="7B43CE50A23147678525D1F79EAC0FB42"/>
    <w:rsid w:val="00047EDB"/>
    <w:rPr>
      <w:rFonts w:eastAsiaTheme="minorHAnsi"/>
    </w:rPr>
  </w:style>
  <w:style w:type="paragraph" w:customStyle="1" w:styleId="D1F17471985B4C8D872B0A8FAC886CC8">
    <w:name w:val="D1F17471985B4C8D872B0A8FAC886CC8"/>
    <w:rsid w:val="00047EDB"/>
    <w:rPr>
      <w:lang w:val="en-PH" w:eastAsia="en-PH"/>
    </w:rPr>
  </w:style>
  <w:style w:type="paragraph" w:customStyle="1" w:styleId="DCDC3EBAD22D49278AA4E773FA67A399">
    <w:name w:val="DCDC3EBAD22D49278AA4E773FA67A399"/>
    <w:rsid w:val="00047EDB"/>
    <w:rPr>
      <w:lang w:val="en-PH" w:eastAsia="en-PH"/>
    </w:rPr>
  </w:style>
  <w:style w:type="paragraph" w:customStyle="1" w:styleId="48B47F1778B1421C99791603E4534666">
    <w:name w:val="48B47F1778B1421C99791603E4534666"/>
    <w:rsid w:val="00047EDB"/>
    <w:rPr>
      <w:lang w:val="en-PH" w:eastAsia="en-PH"/>
    </w:rPr>
  </w:style>
  <w:style w:type="paragraph" w:customStyle="1" w:styleId="D30BF8BA50E04C61B616E7A716EE8A5A">
    <w:name w:val="D30BF8BA50E04C61B616E7A716EE8A5A"/>
    <w:rsid w:val="00047EDB"/>
    <w:rPr>
      <w:lang w:val="en-PH" w:eastAsia="en-PH"/>
    </w:rPr>
  </w:style>
  <w:style w:type="paragraph" w:customStyle="1" w:styleId="DD53259F4E444FD1BB01DC5F0484AAF4">
    <w:name w:val="DD53259F4E444FD1BB01DC5F0484AAF4"/>
    <w:rsid w:val="00047EDB"/>
    <w:rPr>
      <w:lang w:val="en-PH" w:eastAsia="en-PH"/>
    </w:rPr>
  </w:style>
  <w:style w:type="paragraph" w:customStyle="1" w:styleId="8390B3179E414BAB8FB6088810ECCC8B">
    <w:name w:val="8390B3179E414BAB8FB6088810ECCC8B"/>
    <w:rsid w:val="00047EDB"/>
    <w:rPr>
      <w:lang w:val="en-PH" w:eastAsia="en-PH"/>
    </w:rPr>
  </w:style>
  <w:style w:type="paragraph" w:customStyle="1" w:styleId="38A33840D893423AA21F9A6369BEA768">
    <w:name w:val="38A33840D893423AA21F9A6369BEA768"/>
    <w:rsid w:val="00047EDB"/>
    <w:rPr>
      <w:lang w:val="en-PH" w:eastAsia="en-PH"/>
    </w:rPr>
  </w:style>
  <w:style w:type="paragraph" w:customStyle="1" w:styleId="D9965CCAE2C24F95A637F1CE6FC02FAC">
    <w:name w:val="D9965CCAE2C24F95A637F1CE6FC02FAC"/>
    <w:rsid w:val="00047EDB"/>
    <w:rPr>
      <w:lang w:val="en-PH" w:eastAsia="en-PH"/>
    </w:rPr>
  </w:style>
  <w:style w:type="paragraph" w:customStyle="1" w:styleId="2769FAE34FB04E509AC3F30A19B84928">
    <w:name w:val="2769FAE34FB04E509AC3F30A19B84928"/>
    <w:rsid w:val="00047EDB"/>
    <w:rPr>
      <w:lang w:val="en-PH" w:eastAsia="en-PH"/>
    </w:rPr>
  </w:style>
  <w:style w:type="paragraph" w:customStyle="1" w:styleId="278EB053B1DD464D8E5637547AE0B56C">
    <w:name w:val="278EB053B1DD464D8E5637547AE0B56C"/>
    <w:rsid w:val="00047EDB"/>
    <w:rPr>
      <w:lang w:val="en-PH" w:eastAsia="en-PH"/>
    </w:rPr>
  </w:style>
  <w:style w:type="paragraph" w:customStyle="1" w:styleId="F1CF76E3AE09418AA5D0E7C59868F00A">
    <w:name w:val="F1CF76E3AE09418AA5D0E7C59868F00A"/>
    <w:rsid w:val="00047EDB"/>
    <w:rPr>
      <w:lang w:val="en-PH" w:eastAsia="en-PH"/>
    </w:rPr>
  </w:style>
  <w:style w:type="paragraph" w:customStyle="1" w:styleId="DA8655E3F870484E98E9E8F2F5FADE87">
    <w:name w:val="DA8655E3F870484E98E9E8F2F5FADE87"/>
    <w:rsid w:val="00047EDB"/>
    <w:rPr>
      <w:lang w:val="en-PH" w:eastAsia="en-PH"/>
    </w:rPr>
  </w:style>
  <w:style w:type="paragraph" w:customStyle="1" w:styleId="56AC3A6ACB174B88A1FC8BF2D1D9520F">
    <w:name w:val="56AC3A6ACB174B88A1FC8BF2D1D9520F"/>
    <w:rsid w:val="00047EDB"/>
    <w:rPr>
      <w:lang w:val="en-PH" w:eastAsia="en-PH"/>
    </w:rPr>
  </w:style>
  <w:style w:type="paragraph" w:customStyle="1" w:styleId="D8EA237A601E4F738D023BAAD50BB30C">
    <w:name w:val="D8EA237A601E4F738D023BAAD50BB30C"/>
    <w:rsid w:val="00047EDB"/>
    <w:rPr>
      <w:lang w:val="en-PH" w:eastAsia="en-PH"/>
    </w:rPr>
  </w:style>
  <w:style w:type="paragraph" w:customStyle="1" w:styleId="DCB3C6EC70E24934A0594A516305025C">
    <w:name w:val="DCB3C6EC70E24934A0594A516305025C"/>
    <w:rsid w:val="00047EDB"/>
    <w:rPr>
      <w:lang w:val="en-PH" w:eastAsia="en-PH"/>
    </w:rPr>
  </w:style>
  <w:style w:type="paragraph" w:customStyle="1" w:styleId="7DCD2DD5D9F24764A0796FCE7EC2F96A">
    <w:name w:val="7DCD2DD5D9F24764A0796FCE7EC2F96A"/>
    <w:rsid w:val="00047EDB"/>
    <w:rPr>
      <w:lang w:val="en-PH" w:eastAsia="en-PH"/>
    </w:rPr>
  </w:style>
  <w:style w:type="paragraph" w:customStyle="1" w:styleId="E847BD8D3A394BFE8AF4A84744CFECC6">
    <w:name w:val="E847BD8D3A394BFE8AF4A84744CFECC6"/>
    <w:rsid w:val="00047EDB"/>
    <w:rPr>
      <w:lang w:val="en-PH" w:eastAsia="en-PH"/>
    </w:rPr>
  </w:style>
  <w:style w:type="paragraph" w:customStyle="1" w:styleId="C9256D5A02F645C0988DDA7BCFE3A4DF">
    <w:name w:val="C9256D5A02F645C0988DDA7BCFE3A4DF"/>
    <w:rsid w:val="00047EDB"/>
    <w:rPr>
      <w:lang w:val="en-PH" w:eastAsia="en-PH"/>
    </w:rPr>
  </w:style>
  <w:style w:type="paragraph" w:customStyle="1" w:styleId="18AC4B76869044D0B81E492A47D2A492">
    <w:name w:val="18AC4B76869044D0B81E492A47D2A492"/>
    <w:rsid w:val="00047EDB"/>
    <w:rPr>
      <w:lang w:val="en-PH" w:eastAsia="en-PH"/>
    </w:rPr>
  </w:style>
  <w:style w:type="paragraph" w:customStyle="1" w:styleId="B1EDD93B059E481A8094C23A64EA6EA5">
    <w:name w:val="B1EDD93B059E481A8094C23A64EA6EA5"/>
    <w:rsid w:val="00047EDB"/>
    <w:rPr>
      <w:lang w:val="en-PH" w:eastAsia="en-PH"/>
    </w:rPr>
  </w:style>
  <w:style w:type="paragraph" w:customStyle="1" w:styleId="4A396A829096462B8AC419ECEBEDA17D">
    <w:name w:val="4A396A829096462B8AC419ECEBEDA17D"/>
    <w:rsid w:val="00047EDB"/>
    <w:rPr>
      <w:lang w:val="en-PH" w:eastAsia="en-PH"/>
    </w:rPr>
  </w:style>
  <w:style w:type="paragraph" w:customStyle="1" w:styleId="808724C0929C4854A6C50EDBEEB2D2A3">
    <w:name w:val="808724C0929C4854A6C50EDBEEB2D2A3"/>
    <w:rsid w:val="00047EDB"/>
    <w:rPr>
      <w:lang w:val="en-PH" w:eastAsia="en-PH"/>
    </w:rPr>
  </w:style>
  <w:style w:type="paragraph" w:customStyle="1" w:styleId="E9395812362E484899300136E1B6CB7E">
    <w:name w:val="E9395812362E484899300136E1B6CB7E"/>
    <w:rsid w:val="00047EDB"/>
    <w:rPr>
      <w:lang w:val="en-PH" w:eastAsia="en-PH"/>
    </w:rPr>
  </w:style>
  <w:style w:type="paragraph" w:customStyle="1" w:styleId="0B0A1098978E4F8FB69D06D7FED3B1C9">
    <w:name w:val="0B0A1098978E4F8FB69D06D7FED3B1C9"/>
    <w:rsid w:val="00047EDB"/>
    <w:rPr>
      <w:lang w:val="en-PH" w:eastAsia="en-PH"/>
    </w:rPr>
  </w:style>
  <w:style w:type="paragraph" w:customStyle="1" w:styleId="9204748AF8AA48E797952331B0FE879B">
    <w:name w:val="9204748AF8AA48E797952331B0FE879B"/>
    <w:rsid w:val="00047EDB"/>
    <w:rPr>
      <w:lang w:val="en-PH" w:eastAsia="en-PH"/>
    </w:rPr>
  </w:style>
  <w:style w:type="paragraph" w:customStyle="1" w:styleId="9692C052633F45428640F41A0D86F83D">
    <w:name w:val="9692C052633F45428640F41A0D86F83D"/>
    <w:rsid w:val="00047EDB"/>
    <w:rPr>
      <w:lang w:val="en-PH" w:eastAsia="en-PH"/>
    </w:rPr>
  </w:style>
  <w:style w:type="paragraph" w:customStyle="1" w:styleId="6CF9568EC0954D0D9B88AF2CD2F363B6">
    <w:name w:val="6CF9568EC0954D0D9B88AF2CD2F363B6"/>
    <w:rsid w:val="00047EDB"/>
    <w:rPr>
      <w:lang w:val="en-PH" w:eastAsia="en-PH"/>
    </w:rPr>
  </w:style>
  <w:style w:type="paragraph" w:customStyle="1" w:styleId="D4478CD906FC4CCA8D8CFE669B9879A6">
    <w:name w:val="D4478CD906FC4CCA8D8CFE669B9879A6"/>
    <w:rsid w:val="00047EDB"/>
    <w:rPr>
      <w:lang w:val="en-PH" w:eastAsia="en-PH"/>
    </w:rPr>
  </w:style>
  <w:style w:type="paragraph" w:customStyle="1" w:styleId="B206C7ECCAEE477D908F8471A5DD22ED">
    <w:name w:val="B206C7ECCAEE477D908F8471A5DD22ED"/>
    <w:rsid w:val="00047EDB"/>
    <w:rPr>
      <w:lang w:val="en-PH" w:eastAsia="en-PH"/>
    </w:rPr>
  </w:style>
  <w:style w:type="paragraph" w:customStyle="1" w:styleId="070A7BE41DD0443CAEC728E68A53D361">
    <w:name w:val="070A7BE41DD0443CAEC728E68A53D361"/>
    <w:rsid w:val="00047EDB"/>
    <w:rPr>
      <w:lang w:val="en-PH" w:eastAsia="en-PH"/>
    </w:rPr>
  </w:style>
  <w:style w:type="paragraph" w:customStyle="1" w:styleId="AC8892C8C8264BA2951B9D973FAF1930">
    <w:name w:val="AC8892C8C8264BA2951B9D973FAF1930"/>
    <w:rsid w:val="00047EDB"/>
    <w:rPr>
      <w:lang w:val="en-PH" w:eastAsia="en-PH"/>
    </w:rPr>
  </w:style>
  <w:style w:type="paragraph" w:customStyle="1" w:styleId="9BDC7BDC9C464D549A1A8626DAC624D9">
    <w:name w:val="9BDC7BDC9C464D549A1A8626DAC624D9"/>
    <w:rsid w:val="00047EDB"/>
    <w:rPr>
      <w:lang w:val="en-PH" w:eastAsia="en-PH"/>
    </w:rPr>
  </w:style>
  <w:style w:type="paragraph" w:customStyle="1" w:styleId="C2C1EFEEBC8F4B11B91A6A045AFA2C8F">
    <w:name w:val="C2C1EFEEBC8F4B11B91A6A045AFA2C8F"/>
    <w:rsid w:val="00047EDB"/>
    <w:rPr>
      <w:lang w:val="en-PH" w:eastAsia="en-PH"/>
    </w:rPr>
  </w:style>
  <w:style w:type="paragraph" w:customStyle="1" w:styleId="2E4E79772197483790267B4CF93CA14D">
    <w:name w:val="2E4E79772197483790267B4CF93CA14D"/>
    <w:rsid w:val="00047EDB"/>
    <w:rPr>
      <w:lang w:val="en-PH" w:eastAsia="en-PH"/>
    </w:rPr>
  </w:style>
  <w:style w:type="paragraph" w:customStyle="1" w:styleId="357957EDE3594317B66E703B794B506E">
    <w:name w:val="357957EDE3594317B66E703B794B506E"/>
    <w:rsid w:val="00047EDB"/>
    <w:rPr>
      <w:lang w:val="en-PH" w:eastAsia="en-PH"/>
    </w:rPr>
  </w:style>
  <w:style w:type="paragraph" w:customStyle="1" w:styleId="59B2FFE4D12148339AD57E5D9AE8DD5E">
    <w:name w:val="59B2FFE4D12148339AD57E5D9AE8DD5E"/>
    <w:rsid w:val="00047EDB"/>
    <w:rPr>
      <w:lang w:val="en-PH" w:eastAsia="en-PH"/>
    </w:rPr>
  </w:style>
  <w:style w:type="paragraph" w:customStyle="1" w:styleId="21F598EC64A2425BAFF7AA17692879EC">
    <w:name w:val="21F598EC64A2425BAFF7AA17692879EC"/>
    <w:rsid w:val="00047EDB"/>
    <w:rPr>
      <w:lang w:val="en-PH" w:eastAsia="en-PH"/>
    </w:rPr>
  </w:style>
  <w:style w:type="paragraph" w:customStyle="1" w:styleId="F7139A46D749452A84EBCC432D22A493">
    <w:name w:val="F7139A46D749452A84EBCC432D22A493"/>
    <w:rsid w:val="00047EDB"/>
    <w:rPr>
      <w:lang w:val="en-PH" w:eastAsia="en-PH"/>
    </w:rPr>
  </w:style>
  <w:style w:type="paragraph" w:customStyle="1" w:styleId="B91DFF43E87A4610A0267C6953F52A5C">
    <w:name w:val="B91DFF43E87A4610A0267C6953F52A5C"/>
    <w:rsid w:val="00047EDB"/>
    <w:rPr>
      <w:lang w:val="en-PH" w:eastAsia="en-PH"/>
    </w:rPr>
  </w:style>
  <w:style w:type="paragraph" w:customStyle="1" w:styleId="CDB5FCD5A513443EBEAC472FBA60276D">
    <w:name w:val="CDB5FCD5A513443EBEAC472FBA60276D"/>
    <w:rsid w:val="00047EDB"/>
    <w:rPr>
      <w:lang w:val="en-PH" w:eastAsia="en-PH"/>
    </w:rPr>
  </w:style>
  <w:style w:type="paragraph" w:customStyle="1" w:styleId="E6FBED5370D64A08BA89D3C5D7F9C8C6">
    <w:name w:val="E6FBED5370D64A08BA89D3C5D7F9C8C6"/>
    <w:rsid w:val="00047EDB"/>
    <w:rPr>
      <w:lang w:val="en-PH" w:eastAsia="en-PH"/>
    </w:rPr>
  </w:style>
  <w:style w:type="paragraph" w:customStyle="1" w:styleId="053753FDC28F4F5E901D54BE6E27FDAE">
    <w:name w:val="053753FDC28F4F5E901D54BE6E27FDAE"/>
    <w:rsid w:val="00047EDB"/>
    <w:rPr>
      <w:lang w:val="en-PH" w:eastAsia="en-PH"/>
    </w:rPr>
  </w:style>
  <w:style w:type="paragraph" w:customStyle="1" w:styleId="94B1871292384A51814E9D4FF5C998AE">
    <w:name w:val="94B1871292384A51814E9D4FF5C998AE"/>
    <w:rsid w:val="00047EDB"/>
    <w:rPr>
      <w:lang w:val="en-PH" w:eastAsia="en-PH"/>
    </w:rPr>
  </w:style>
  <w:style w:type="paragraph" w:customStyle="1" w:styleId="313C83595C56467B90521C2B053BD2E4">
    <w:name w:val="313C83595C56467B90521C2B053BD2E4"/>
    <w:rsid w:val="00047EDB"/>
    <w:rPr>
      <w:lang w:val="en-PH" w:eastAsia="en-PH"/>
    </w:rPr>
  </w:style>
  <w:style w:type="paragraph" w:customStyle="1" w:styleId="5B47C0551CDE4BA3AFDCAF2433DEE6F4">
    <w:name w:val="5B47C0551CDE4BA3AFDCAF2433DEE6F4"/>
    <w:rsid w:val="00047EDB"/>
    <w:rPr>
      <w:lang w:val="en-PH" w:eastAsia="en-PH"/>
    </w:rPr>
  </w:style>
  <w:style w:type="paragraph" w:customStyle="1" w:styleId="EB0B397BD4634897A1418380B81EDD0D">
    <w:name w:val="EB0B397BD4634897A1418380B81EDD0D"/>
    <w:rsid w:val="00047EDB"/>
    <w:rPr>
      <w:lang w:val="en-PH" w:eastAsia="en-PH"/>
    </w:rPr>
  </w:style>
  <w:style w:type="paragraph" w:customStyle="1" w:styleId="B2A24A1BF8F643EAA52E3AF68FDC44C8">
    <w:name w:val="B2A24A1BF8F643EAA52E3AF68FDC44C8"/>
    <w:rsid w:val="00047EDB"/>
    <w:rPr>
      <w:lang w:val="en-PH" w:eastAsia="en-PH"/>
    </w:rPr>
  </w:style>
  <w:style w:type="paragraph" w:customStyle="1" w:styleId="BB84B07AF1354CBAAB84AAF230F92E49">
    <w:name w:val="BB84B07AF1354CBAAB84AAF230F92E49"/>
    <w:rsid w:val="00047EDB"/>
    <w:rPr>
      <w:lang w:val="en-PH" w:eastAsia="en-PH"/>
    </w:rPr>
  </w:style>
  <w:style w:type="paragraph" w:customStyle="1" w:styleId="6DD05632B0C9465185839F381FCAC853">
    <w:name w:val="6DD05632B0C9465185839F381FCAC853"/>
    <w:rsid w:val="00047EDB"/>
    <w:rPr>
      <w:lang w:val="en-PH" w:eastAsia="en-PH"/>
    </w:rPr>
  </w:style>
  <w:style w:type="paragraph" w:customStyle="1" w:styleId="B48577758017461EBD7747E8FBBF51E6">
    <w:name w:val="B48577758017461EBD7747E8FBBF51E6"/>
    <w:rsid w:val="00047EDB"/>
    <w:rPr>
      <w:lang w:val="en-PH" w:eastAsia="en-PH"/>
    </w:rPr>
  </w:style>
  <w:style w:type="paragraph" w:customStyle="1" w:styleId="57E90FDC56544F52B3EB05FE479155F4">
    <w:name w:val="57E90FDC56544F52B3EB05FE479155F4"/>
    <w:rsid w:val="00047EDB"/>
    <w:rPr>
      <w:lang w:val="en-PH" w:eastAsia="en-PH"/>
    </w:rPr>
  </w:style>
  <w:style w:type="paragraph" w:customStyle="1" w:styleId="7BEAAABE34A74144B0E0EE5967BF42DF">
    <w:name w:val="7BEAAABE34A74144B0E0EE5967BF42DF"/>
    <w:rsid w:val="00047EDB"/>
    <w:rPr>
      <w:lang w:val="en-PH" w:eastAsia="en-PH"/>
    </w:rPr>
  </w:style>
  <w:style w:type="paragraph" w:customStyle="1" w:styleId="AA07BA6E9F974724A8A610405661CB25">
    <w:name w:val="AA07BA6E9F974724A8A610405661CB25"/>
    <w:rsid w:val="00047EDB"/>
    <w:rPr>
      <w:lang w:val="en-PH" w:eastAsia="en-PH"/>
    </w:rPr>
  </w:style>
  <w:style w:type="paragraph" w:customStyle="1" w:styleId="D67E0F981E3B4F5FB7564CF020C074C9">
    <w:name w:val="D67E0F981E3B4F5FB7564CF020C074C9"/>
    <w:rsid w:val="00047EDB"/>
    <w:rPr>
      <w:lang w:val="en-PH" w:eastAsia="en-PH"/>
    </w:rPr>
  </w:style>
  <w:style w:type="paragraph" w:customStyle="1" w:styleId="0E06F43C5F8242639DA8683DE4F0445A">
    <w:name w:val="0E06F43C5F8242639DA8683DE4F0445A"/>
    <w:rsid w:val="00047EDB"/>
    <w:rPr>
      <w:lang w:val="en-PH" w:eastAsia="en-PH"/>
    </w:rPr>
  </w:style>
  <w:style w:type="paragraph" w:customStyle="1" w:styleId="8B53833135504A249756DE5144787679">
    <w:name w:val="8B53833135504A249756DE5144787679"/>
    <w:rsid w:val="00047EDB"/>
    <w:rPr>
      <w:lang w:val="en-PH" w:eastAsia="en-PH"/>
    </w:rPr>
  </w:style>
  <w:style w:type="paragraph" w:customStyle="1" w:styleId="C20E27102FEF45169228F1EF65700920">
    <w:name w:val="C20E27102FEF45169228F1EF65700920"/>
    <w:rsid w:val="00047EDB"/>
    <w:rPr>
      <w:lang w:val="en-PH" w:eastAsia="en-PH"/>
    </w:rPr>
  </w:style>
  <w:style w:type="paragraph" w:customStyle="1" w:styleId="D256C80BE0DF4151AC55B95FE8CADBDB">
    <w:name w:val="D256C80BE0DF4151AC55B95FE8CADBDB"/>
    <w:rsid w:val="00047EDB"/>
    <w:rPr>
      <w:lang w:val="en-PH" w:eastAsia="en-PH"/>
    </w:rPr>
  </w:style>
  <w:style w:type="paragraph" w:customStyle="1" w:styleId="671D41864B344C1CB592D2E76B50DADD">
    <w:name w:val="671D41864B344C1CB592D2E76B50DADD"/>
    <w:rsid w:val="00047EDB"/>
    <w:rPr>
      <w:lang w:val="en-PH" w:eastAsia="en-PH"/>
    </w:rPr>
  </w:style>
  <w:style w:type="paragraph" w:customStyle="1" w:styleId="2CF4595AB22A4B4C8B00097C7BEABFC0">
    <w:name w:val="2CF4595AB22A4B4C8B00097C7BEABFC0"/>
    <w:rsid w:val="00047EDB"/>
    <w:rPr>
      <w:lang w:val="en-PH" w:eastAsia="en-PH"/>
    </w:rPr>
  </w:style>
  <w:style w:type="paragraph" w:customStyle="1" w:styleId="CE6DAA1780964B21B2A349F22F70C50E">
    <w:name w:val="CE6DAA1780964B21B2A349F22F70C50E"/>
    <w:rsid w:val="00047EDB"/>
    <w:rPr>
      <w:lang w:val="en-PH" w:eastAsia="en-PH"/>
    </w:rPr>
  </w:style>
  <w:style w:type="paragraph" w:customStyle="1" w:styleId="B46B8F53A5294173AF428CD7D7996E23">
    <w:name w:val="B46B8F53A5294173AF428CD7D7996E23"/>
    <w:rsid w:val="00047EDB"/>
    <w:rPr>
      <w:lang w:val="en-PH" w:eastAsia="en-PH"/>
    </w:rPr>
  </w:style>
  <w:style w:type="paragraph" w:customStyle="1" w:styleId="8B4F2078F5884F9C9D6101509F0DF2C4">
    <w:name w:val="8B4F2078F5884F9C9D6101509F0DF2C4"/>
    <w:rsid w:val="00047EDB"/>
    <w:rPr>
      <w:lang w:val="en-PH" w:eastAsia="en-PH"/>
    </w:rPr>
  </w:style>
  <w:style w:type="paragraph" w:customStyle="1" w:styleId="9636C589D7004C2498A019B263548480">
    <w:name w:val="9636C589D7004C2498A019B263548480"/>
    <w:rsid w:val="00047EDB"/>
    <w:rPr>
      <w:lang w:val="en-PH" w:eastAsia="en-PH"/>
    </w:rPr>
  </w:style>
  <w:style w:type="paragraph" w:customStyle="1" w:styleId="1BE8B1D36C1D443898C72671D4C10896">
    <w:name w:val="1BE8B1D36C1D443898C72671D4C10896"/>
    <w:rsid w:val="00047EDB"/>
    <w:rPr>
      <w:lang w:val="en-PH" w:eastAsia="en-PH"/>
    </w:rPr>
  </w:style>
  <w:style w:type="paragraph" w:customStyle="1" w:styleId="C378D3A8A5A14A28988668CCE81869BF">
    <w:name w:val="C378D3A8A5A14A28988668CCE81869BF"/>
    <w:rsid w:val="00047EDB"/>
    <w:rPr>
      <w:lang w:val="en-PH" w:eastAsia="en-PH"/>
    </w:rPr>
  </w:style>
  <w:style w:type="paragraph" w:customStyle="1" w:styleId="1E18CB5AB8234D3F9502997E4D56CFCD">
    <w:name w:val="1E18CB5AB8234D3F9502997E4D56CFCD"/>
    <w:rsid w:val="00047EDB"/>
    <w:rPr>
      <w:lang w:val="en-PH" w:eastAsia="en-PH"/>
    </w:rPr>
  </w:style>
  <w:style w:type="paragraph" w:customStyle="1" w:styleId="A7DF535A00EC4CBC94B79D1FC62728D1">
    <w:name w:val="A7DF535A00EC4CBC94B79D1FC62728D1"/>
    <w:rsid w:val="00047EDB"/>
    <w:rPr>
      <w:lang w:val="en-PH" w:eastAsia="en-PH"/>
    </w:rPr>
  </w:style>
  <w:style w:type="paragraph" w:customStyle="1" w:styleId="1DF3856FA43346838236648B9B2FEC23">
    <w:name w:val="1DF3856FA43346838236648B9B2FEC23"/>
    <w:rsid w:val="00047EDB"/>
    <w:rPr>
      <w:lang w:val="en-PH" w:eastAsia="en-PH"/>
    </w:rPr>
  </w:style>
  <w:style w:type="paragraph" w:customStyle="1" w:styleId="4650B883FCCD41E8926340FCDD1D3395">
    <w:name w:val="4650B883FCCD41E8926340FCDD1D3395"/>
    <w:rsid w:val="00047EDB"/>
    <w:rPr>
      <w:lang w:val="en-PH" w:eastAsia="en-PH"/>
    </w:rPr>
  </w:style>
  <w:style w:type="paragraph" w:customStyle="1" w:styleId="2172C44337EA40A4B3D4D8EFE5ACD972">
    <w:name w:val="2172C44337EA40A4B3D4D8EFE5ACD972"/>
    <w:rsid w:val="00047EDB"/>
    <w:rPr>
      <w:lang w:val="en-PH" w:eastAsia="en-PH"/>
    </w:rPr>
  </w:style>
  <w:style w:type="paragraph" w:customStyle="1" w:styleId="A5532D8ECD5A46E6B042DF29D640F021">
    <w:name w:val="A5532D8ECD5A46E6B042DF29D640F021"/>
    <w:rsid w:val="00047EDB"/>
    <w:rPr>
      <w:lang w:val="en-PH" w:eastAsia="en-PH"/>
    </w:rPr>
  </w:style>
  <w:style w:type="paragraph" w:customStyle="1" w:styleId="CBA8644860524716BE1E9AE714B1DC76">
    <w:name w:val="CBA8644860524716BE1E9AE714B1DC76"/>
    <w:rsid w:val="00047EDB"/>
    <w:rPr>
      <w:lang w:val="en-PH" w:eastAsia="en-PH"/>
    </w:rPr>
  </w:style>
  <w:style w:type="paragraph" w:customStyle="1" w:styleId="1B0B906B5871478AAE7AA682ADE72144">
    <w:name w:val="1B0B906B5871478AAE7AA682ADE72144"/>
    <w:rsid w:val="00047EDB"/>
    <w:rPr>
      <w:lang w:val="en-PH" w:eastAsia="en-PH"/>
    </w:rPr>
  </w:style>
  <w:style w:type="paragraph" w:customStyle="1" w:styleId="E34B3A3352B84D2786C4ABAAAAA61669">
    <w:name w:val="E34B3A3352B84D2786C4ABAAAAA61669"/>
    <w:rsid w:val="00047EDB"/>
    <w:rPr>
      <w:lang w:val="en-PH" w:eastAsia="en-PH"/>
    </w:rPr>
  </w:style>
  <w:style w:type="paragraph" w:customStyle="1" w:styleId="0315306004D74A499125F2A9362CC3CC">
    <w:name w:val="0315306004D74A499125F2A9362CC3CC"/>
    <w:rsid w:val="00047EDB"/>
    <w:rPr>
      <w:lang w:val="en-PH" w:eastAsia="en-PH"/>
    </w:rPr>
  </w:style>
  <w:style w:type="paragraph" w:customStyle="1" w:styleId="201D7778A21D4B6ABD48EA43C0808EC1">
    <w:name w:val="201D7778A21D4B6ABD48EA43C0808EC1"/>
    <w:rsid w:val="00047EDB"/>
    <w:rPr>
      <w:lang w:val="en-PH" w:eastAsia="en-PH"/>
    </w:rPr>
  </w:style>
  <w:style w:type="paragraph" w:customStyle="1" w:styleId="7C7E5478ABA24C3A81441D7B588E551A">
    <w:name w:val="7C7E5478ABA24C3A81441D7B588E551A"/>
    <w:rsid w:val="00047EDB"/>
    <w:rPr>
      <w:lang w:val="en-PH" w:eastAsia="en-PH"/>
    </w:rPr>
  </w:style>
  <w:style w:type="paragraph" w:customStyle="1" w:styleId="7ECAFEC0513A43A6A132F6CC8BBE7147">
    <w:name w:val="7ECAFEC0513A43A6A132F6CC8BBE7147"/>
    <w:rsid w:val="00047EDB"/>
    <w:rPr>
      <w:lang w:val="en-PH" w:eastAsia="en-PH"/>
    </w:rPr>
  </w:style>
  <w:style w:type="paragraph" w:customStyle="1" w:styleId="D083662BD98C4742BA1A6574854E1FA2">
    <w:name w:val="D083662BD98C4742BA1A6574854E1FA2"/>
    <w:rsid w:val="00047EDB"/>
    <w:rPr>
      <w:lang w:val="en-PH" w:eastAsia="en-PH"/>
    </w:rPr>
  </w:style>
  <w:style w:type="paragraph" w:customStyle="1" w:styleId="57DF6505BA994414BE7ECF15AAED0602">
    <w:name w:val="57DF6505BA994414BE7ECF15AAED0602"/>
    <w:rsid w:val="00047EDB"/>
    <w:rPr>
      <w:lang w:val="en-PH" w:eastAsia="en-PH"/>
    </w:rPr>
  </w:style>
  <w:style w:type="paragraph" w:customStyle="1" w:styleId="4BF59054070D4978B9079A8590805BA4">
    <w:name w:val="4BF59054070D4978B9079A8590805BA4"/>
    <w:rsid w:val="00047EDB"/>
    <w:rPr>
      <w:lang w:val="en-PH" w:eastAsia="en-PH"/>
    </w:rPr>
  </w:style>
  <w:style w:type="paragraph" w:customStyle="1" w:styleId="B2FDAF7D967843DB847C51DFA2F48B79">
    <w:name w:val="B2FDAF7D967843DB847C51DFA2F48B79"/>
    <w:rsid w:val="00047EDB"/>
    <w:rPr>
      <w:lang w:val="en-PH" w:eastAsia="en-PH"/>
    </w:rPr>
  </w:style>
  <w:style w:type="paragraph" w:customStyle="1" w:styleId="E928E69646124E2D8500BCE360A3F851">
    <w:name w:val="E928E69646124E2D8500BCE360A3F851"/>
    <w:rsid w:val="00047EDB"/>
    <w:rPr>
      <w:lang w:val="en-PH" w:eastAsia="en-PH"/>
    </w:rPr>
  </w:style>
  <w:style w:type="paragraph" w:customStyle="1" w:styleId="9C786365FECF421B8D2EED6401B98773">
    <w:name w:val="9C786365FECF421B8D2EED6401B98773"/>
    <w:rsid w:val="00047EDB"/>
    <w:rPr>
      <w:lang w:val="en-PH" w:eastAsia="en-PH"/>
    </w:rPr>
  </w:style>
  <w:style w:type="paragraph" w:customStyle="1" w:styleId="9D9FC3B70E7E42939C1F92B1145B23EC">
    <w:name w:val="9D9FC3B70E7E42939C1F92B1145B23EC"/>
    <w:rsid w:val="00047EDB"/>
    <w:rPr>
      <w:lang w:val="en-PH" w:eastAsia="en-PH"/>
    </w:rPr>
  </w:style>
  <w:style w:type="paragraph" w:customStyle="1" w:styleId="C7DFE63727D7495B8CB3E186EAF7AC12">
    <w:name w:val="C7DFE63727D7495B8CB3E186EAF7AC12"/>
    <w:rsid w:val="00047EDB"/>
    <w:rPr>
      <w:lang w:val="en-PH" w:eastAsia="en-PH"/>
    </w:rPr>
  </w:style>
  <w:style w:type="paragraph" w:customStyle="1" w:styleId="28CD6CF1BFCC4B83919B66B4658F83C8">
    <w:name w:val="28CD6CF1BFCC4B83919B66B4658F83C8"/>
    <w:rsid w:val="00047EDB"/>
    <w:rPr>
      <w:lang w:val="en-PH" w:eastAsia="en-PH"/>
    </w:rPr>
  </w:style>
  <w:style w:type="paragraph" w:customStyle="1" w:styleId="D835B827E84443F49CB440F9FCDEE53B">
    <w:name w:val="D835B827E84443F49CB440F9FCDEE53B"/>
    <w:rsid w:val="00047EDB"/>
    <w:rPr>
      <w:lang w:val="en-PH" w:eastAsia="en-PH"/>
    </w:rPr>
  </w:style>
  <w:style w:type="paragraph" w:customStyle="1" w:styleId="B4699023D6E940D4A26397734973BA72">
    <w:name w:val="B4699023D6E940D4A26397734973BA72"/>
    <w:rsid w:val="00047EDB"/>
    <w:rPr>
      <w:lang w:val="en-PH" w:eastAsia="en-PH"/>
    </w:rPr>
  </w:style>
  <w:style w:type="paragraph" w:customStyle="1" w:styleId="6C1381355D1D4A35B7CC40C5270CDD7A">
    <w:name w:val="6C1381355D1D4A35B7CC40C5270CDD7A"/>
    <w:rsid w:val="00047EDB"/>
    <w:rPr>
      <w:lang w:val="en-PH" w:eastAsia="en-PH"/>
    </w:rPr>
  </w:style>
  <w:style w:type="paragraph" w:customStyle="1" w:styleId="45A3FE47EE254B92B700999B4C3DD3BF">
    <w:name w:val="45A3FE47EE254B92B700999B4C3DD3BF"/>
    <w:rsid w:val="00047EDB"/>
    <w:rPr>
      <w:lang w:val="en-PH" w:eastAsia="en-PH"/>
    </w:rPr>
  </w:style>
  <w:style w:type="paragraph" w:customStyle="1" w:styleId="BD053EDFAF0845998122892E2142BA89">
    <w:name w:val="BD053EDFAF0845998122892E2142BA89"/>
    <w:rsid w:val="00047EDB"/>
    <w:rPr>
      <w:lang w:val="en-PH" w:eastAsia="en-PH"/>
    </w:rPr>
  </w:style>
  <w:style w:type="paragraph" w:customStyle="1" w:styleId="D3E57478583B475E9420159D7BA43E3B">
    <w:name w:val="D3E57478583B475E9420159D7BA43E3B"/>
    <w:rsid w:val="00047EDB"/>
    <w:rPr>
      <w:lang w:val="en-PH" w:eastAsia="en-PH"/>
    </w:rPr>
  </w:style>
  <w:style w:type="paragraph" w:customStyle="1" w:styleId="959CE152E6144A99927ACEFFD550E3FF">
    <w:name w:val="959CE152E6144A99927ACEFFD550E3FF"/>
    <w:rsid w:val="00047EDB"/>
    <w:rPr>
      <w:lang w:val="en-PH" w:eastAsia="en-PH"/>
    </w:rPr>
  </w:style>
  <w:style w:type="paragraph" w:customStyle="1" w:styleId="D7F0C950A0864098861556F3B6DA3A33">
    <w:name w:val="D7F0C950A0864098861556F3B6DA3A33"/>
    <w:rsid w:val="00047EDB"/>
    <w:rPr>
      <w:lang w:val="en-PH" w:eastAsia="en-PH"/>
    </w:rPr>
  </w:style>
  <w:style w:type="paragraph" w:customStyle="1" w:styleId="9925012ABBDD4FF2802A1A2F27F2D12A">
    <w:name w:val="9925012ABBDD4FF2802A1A2F27F2D12A"/>
    <w:rsid w:val="00047EDB"/>
    <w:rPr>
      <w:lang w:val="en-PH" w:eastAsia="en-PH"/>
    </w:rPr>
  </w:style>
  <w:style w:type="paragraph" w:customStyle="1" w:styleId="3A68AAD690774D30ABE9E8644625F333">
    <w:name w:val="3A68AAD690774D30ABE9E8644625F333"/>
    <w:rsid w:val="00047EDB"/>
    <w:rPr>
      <w:lang w:val="en-PH" w:eastAsia="en-PH"/>
    </w:rPr>
  </w:style>
  <w:style w:type="paragraph" w:customStyle="1" w:styleId="1B2DB65A7D584617974A55F9E879F812">
    <w:name w:val="1B2DB65A7D584617974A55F9E879F812"/>
    <w:rsid w:val="00047EDB"/>
    <w:rPr>
      <w:lang w:val="en-PH" w:eastAsia="en-PH"/>
    </w:rPr>
  </w:style>
  <w:style w:type="paragraph" w:customStyle="1" w:styleId="4D35EA28175C4E58911503C41CEDCEA6">
    <w:name w:val="4D35EA28175C4E58911503C41CEDCEA6"/>
    <w:rsid w:val="00047EDB"/>
    <w:rPr>
      <w:lang w:val="en-PH" w:eastAsia="en-PH"/>
    </w:rPr>
  </w:style>
  <w:style w:type="paragraph" w:customStyle="1" w:styleId="A2D64BC3A1144F3FBD4FA63E788A07C0">
    <w:name w:val="A2D64BC3A1144F3FBD4FA63E788A07C0"/>
    <w:rsid w:val="00047EDB"/>
    <w:rPr>
      <w:lang w:val="en-PH" w:eastAsia="en-PH"/>
    </w:rPr>
  </w:style>
  <w:style w:type="paragraph" w:customStyle="1" w:styleId="FB472E7B1F39477FAEAAD7E1361CD44D">
    <w:name w:val="FB472E7B1F39477FAEAAD7E1361CD44D"/>
    <w:rsid w:val="00047EDB"/>
    <w:rPr>
      <w:lang w:val="en-PH" w:eastAsia="en-PH"/>
    </w:rPr>
  </w:style>
  <w:style w:type="paragraph" w:customStyle="1" w:styleId="1D8D75EF0CCD4537B8A0EF8EC068F913">
    <w:name w:val="1D8D75EF0CCD4537B8A0EF8EC068F913"/>
    <w:rsid w:val="00047EDB"/>
    <w:rPr>
      <w:lang w:val="en-PH" w:eastAsia="en-PH"/>
    </w:rPr>
  </w:style>
  <w:style w:type="paragraph" w:customStyle="1" w:styleId="6C102807B73A4336B38FF836B5ECDFFA">
    <w:name w:val="6C102807B73A4336B38FF836B5ECDFFA"/>
    <w:rsid w:val="00047EDB"/>
    <w:rPr>
      <w:lang w:val="en-PH" w:eastAsia="en-PH"/>
    </w:rPr>
  </w:style>
  <w:style w:type="paragraph" w:customStyle="1" w:styleId="E5E450A73C5648F4B084EF5393A5D917">
    <w:name w:val="E5E450A73C5648F4B084EF5393A5D917"/>
    <w:rsid w:val="00047EDB"/>
    <w:rPr>
      <w:lang w:val="en-PH" w:eastAsia="en-PH"/>
    </w:rPr>
  </w:style>
  <w:style w:type="paragraph" w:customStyle="1" w:styleId="C205CA4ABB80448792FA934CAF2408D4">
    <w:name w:val="C205CA4ABB80448792FA934CAF2408D4"/>
    <w:rsid w:val="00047EDB"/>
    <w:rPr>
      <w:lang w:val="en-PH" w:eastAsia="en-PH"/>
    </w:rPr>
  </w:style>
  <w:style w:type="paragraph" w:customStyle="1" w:styleId="6BADFF5798CF4A59B5D616B631DDE4A3">
    <w:name w:val="6BADFF5798CF4A59B5D616B631DDE4A3"/>
    <w:rsid w:val="00047EDB"/>
    <w:rPr>
      <w:lang w:val="en-PH" w:eastAsia="en-PH"/>
    </w:rPr>
  </w:style>
  <w:style w:type="paragraph" w:customStyle="1" w:styleId="F5F5328E58694E49A474E437494373CE">
    <w:name w:val="F5F5328E58694E49A474E437494373CE"/>
    <w:rsid w:val="00047EDB"/>
    <w:rPr>
      <w:lang w:val="en-PH" w:eastAsia="en-PH"/>
    </w:rPr>
  </w:style>
  <w:style w:type="paragraph" w:customStyle="1" w:styleId="BE4D68DF4BC94F869C5883527ADFD985">
    <w:name w:val="BE4D68DF4BC94F869C5883527ADFD985"/>
    <w:rsid w:val="00047EDB"/>
    <w:rPr>
      <w:lang w:val="en-PH" w:eastAsia="en-PH"/>
    </w:rPr>
  </w:style>
  <w:style w:type="paragraph" w:customStyle="1" w:styleId="BE390D4AE36A411B9CA6899E5FF9CC5D">
    <w:name w:val="BE390D4AE36A411B9CA6899E5FF9CC5D"/>
    <w:rsid w:val="00047EDB"/>
    <w:rPr>
      <w:lang w:val="en-PH" w:eastAsia="en-PH"/>
    </w:rPr>
  </w:style>
  <w:style w:type="paragraph" w:customStyle="1" w:styleId="42DBBA6BA70042D18D280F3D819FC9FF">
    <w:name w:val="42DBBA6BA70042D18D280F3D819FC9FF"/>
    <w:rsid w:val="00047EDB"/>
    <w:rPr>
      <w:lang w:val="en-PH" w:eastAsia="en-PH"/>
    </w:rPr>
  </w:style>
  <w:style w:type="paragraph" w:customStyle="1" w:styleId="4219A9A307C04F5B91D17A516718322C">
    <w:name w:val="4219A9A307C04F5B91D17A516718322C"/>
    <w:rsid w:val="00047EDB"/>
    <w:rPr>
      <w:lang w:val="en-PH" w:eastAsia="en-PH"/>
    </w:rPr>
  </w:style>
  <w:style w:type="paragraph" w:customStyle="1" w:styleId="819C5315A0AF48C1BA609445A41E15CB">
    <w:name w:val="819C5315A0AF48C1BA609445A41E15CB"/>
    <w:rsid w:val="00047EDB"/>
    <w:rPr>
      <w:lang w:val="en-PH" w:eastAsia="en-PH"/>
    </w:rPr>
  </w:style>
  <w:style w:type="paragraph" w:customStyle="1" w:styleId="F696E97083CB4EA4866EBDB06D484A28">
    <w:name w:val="F696E97083CB4EA4866EBDB06D484A28"/>
    <w:rsid w:val="00047EDB"/>
    <w:rPr>
      <w:lang w:val="en-PH" w:eastAsia="en-PH"/>
    </w:rPr>
  </w:style>
  <w:style w:type="paragraph" w:customStyle="1" w:styleId="CDC595A13B2246FA817E3B4B38F4A78C">
    <w:name w:val="CDC595A13B2246FA817E3B4B38F4A78C"/>
    <w:rsid w:val="00047EDB"/>
    <w:rPr>
      <w:lang w:val="en-PH" w:eastAsia="en-PH"/>
    </w:rPr>
  </w:style>
  <w:style w:type="paragraph" w:customStyle="1" w:styleId="C3CC7482B7C14B389C6F77AB398A0FE8">
    <w:name w:val="C3CC7482B7C14B389C6F77AB398A0FE8"/>
    <w:rsid w:val="00047EDB"/>
    <w:rPr>
      <w:lang w:val="en-PH" w:eastAsia="en-PH"/>
    </w:rPr>
  </w:style>
  <w:style w:type="paragraph" w:customStyle="1" w:styleId="A6E67DA3D5A04802B4DE6D94613E68F4">
    <w:name w:val="A6E67DA3D5A04802B4DE6D94613E68F4"/>
    <w:rsid w:val="00047EDB"/>
    <w:rPr>
      <w:lang w:val="en-PH" w:eastAsia="en-PH"/>
    </w:rPr>
  </w:style>
  <w:style w:type="paragraph" w:customStyle="1" w:styleId="F5C8A91862AE4725858CB63712B1FBCF">
    <w:name w:val="F5C8A91862AE4725858CB63712B1FBCF"/>
    <w:rsid w:val="00047EDB"/>
    <w:rPr>
      <w:lang w:val="en-PH" w:eastAsia="en-PH"/>
    </w:rPr>
  </w:style>
  <w:style w:type="paragraph" w:customStyle="1" w:styleId="7D5C1D61D6F545738BCBD365ACCD1457">
    <w:name w:val="7D5C1D61D6F545738BCBD365ACCD1457"/>
    <w:rsid w:val="00047EDB"/>
    <w:rPr>
      <w:lang w:val="en-PH" w:eastAsia="en-PH"/>
    </w:rPr>
  </w:style>
  <w:style w:type="paragraph" w:customStyle="1" w:styleId="38F4FCF58C9F4B9D8A32D1A55403F749">
    <w:name w:val="38F4FCF58C9F4B9D8A32D1A55403F749"/>
    <w:rsid w:val="00047EDB"/>
    <w:rPr>
      <w:lang w:val="en-PH" w:eastAsia="en-PH"/>
    </w:rPr>
  </w:style>
  <w:style w:type="paragraph" w:customStyle="1" w:styleId="2A0A53FFC0674606AA1751679C24997A">
    <w:name w:val="2A0A53FFC0674606AA1751679C24997A"/>
    <w:rsid w:val="00047EDB"/>
    <w:rPr>
      <w:lang w:val="en-PH" w:eastAsia="en-PH"/>
    </w:rPr>
  </w:style>
  <w:style w:type="paragraph" w:customStyle="1" w:styleId="C412FDB2D36A4E6FA1CA423A2BFB225B">
    <w:name w:val="C412FDB2D36A4E6FA1CA423A2BFB225B"/>
    <w:rsid w:val="00047EDB"/>
    <w:rPr>
      <w:lang w:val="en-PH" w:eastAsia="en-PH"/>
    </w:rPr>
  </w:style>
  <w:style w:type="paragraph" w:customStyle="1" w:styleId="88E9EB3027AC43A1BF30D93094BF2483">
    <w:name w:val="88E9EB3027AC43A1BF30D93094BF2483"/>
    <w:rsid w:val="00047EDB"/>
    <w:rPr>
      <w:lang w:val="en-PH" w:eastAsia="en-PH"/>
    </w:rPr>
  </w:style>
  <w:style w:type="paragraph" w:customStyle="1" w:styleId="70E9746DB5B0431BA3EDFB567AC8BC95">
    <w:name w:val="70E9746DB5B0431BA3EDFB567AC8BC95"/>
    <w:rsid w:val="00047EDB"/>
    <w:rPr>
      <w:lang w:val="en-PH" w:eastAsia="en-PH"/>
    </w:rPr>
  </w:style>
  <w:style w:type="paragraph" w:customStyle="1" w:styleId="E9627A0084BD4723A6F83DA0182C1FD5">
    <w:name w:val="E9627A0084BD4723A6F83DA0182C1FD5"/>
    <w:rsid w:val="00047EDB"/>
    <w:rPr>
      <w:lang w:val="en-PH" w:eastAsia="en-PH"/>
    </w:rPr>
  </w:style>
  <w:style w:type="paragraph" w:customStyle="1" w:styleId="553A99866AB841CBAD17D2F6BB9556CC">
    <w:name w:val="553A99866AB841CBAD17D2F6BB9556CC"/>
    <w:rsid w:val="00047EDB"/>
    <w:rPr>
      <w:lang w:val="en-PH" w:eastAsia="en-PH"/>
    </w:rPr>
  </w:style>
  <w:style w:type="paragraph" w:customStyle="1" w:styleId="C38C767E35784ECCB351296865870133">
    <w:name w:val="C38C767E35784ECCB351296865870133"/>
    <w:rsid w:val="00047EDB"/>
    <w:rPr>
      <w:lang w:val="en-PH" w:eastAsia="en-PH"/>
    </w:rPr>
  </w:style>
  <w:style w:type="paragraph" w:customStyle="1" w:styleId="B044F93A87474ED8889B0F6F1EDC0A3D">
    <w:name w:val="B044F93A87474ED8889B0F6F1EDC0A3D"/>
    <w:rsid w:val="00047EDB"/>
    <w:rPr>
      <w:lang w:val="en-PH" w:eastAsia="en-PH"/>
    </w:rPr>
  </w:style>
  <w:style w:type="paragraph" w:customStyle="1" w:styleId="34E093EE4E3649A89637EF963F3F748D">
    <w:name w:val="34E093EE4E3649A89637EF963F3F748D"/>
    <w:rsid w:val="00047EDB"/>
    <w:rPr>
      <w:lang w:val="en-PH" w:eastAsia="en-PH"/>
    </w:rPr>
  </w:style>
  <w:style w:type="paragraph" w:customStyle="1" w:styleId="762BB210D6D243EE9FDC6AAE5B6D751E">
    <w:name w:val="762BB210D6D243EE9FDC6AAE5B6D751E"/>
    <w:rsid w:val="00047EDB"/>
    <w:rPr>
      <w:lang w:val="en-PH" w:eastAsia="en-PH"/>
    </w:rPr>
  </w:style>
  <w:style w:type="paragraph" w:customStyle="1" w:styleId="68045CD1E3B14D53A587F273920C6D6F">
    <w:name w:val="68045CD1E3B14D53A587F273920C6D6F"/>
    <w:rsid w:val="00047EDB"/>
    <w:rPr>
      <w:lang w:val="en-PH" w:eastAsia="en-PH"/>
    </w:rPr>
  </w:style>
  <w:style w:type="paragraph" w:customStyle="1" w:styleId="D890014A48B14D5CB1A5ABA5C95C0D24">
    <w:name w:val="D890014A48B14D5CB1A5ABA5C95C0D24"/>
    <w:rsid w:val="00047EDB"/>
    <w:rPr>
      <w:lang w:val="en-PH" w:eastAsia="en-PH"/>
    </w:rPr>
  </w:style>
  <w:style w:type="paragraph" w:customStyle="1" w:styleId="3233AF1FDE0E4EFAA1D20C1782252F47">
    <w:name w:val="3233AF1FDE0E4EFAA1D20C1782252F47"/>
    <w:rsid w:val="00047EDB"/>
    <w:rPr>
      <w:lang w:val="en-PH" w:eastAsia="en-PH"/>
    </w:rPr>
  </w:style>
  <w:style w:type="paragraph" w:customStyle="1" w:styleId="E2FE355044FF4565A2EF7993FDCC86CB">
    <w:name w:val="E2FE355044FF4565A2EF7993FDCC86CB"/>
    <w:rsid w:val="00047EDB"/>
    <w:rPr>
      <w:lang w:val="en-PH" w:eastAsia="en-PH"/>
    </w:rPr>
  </w:style>
  <w:style w:type="paragraph" w:customStyle="1" w:styleId="EEB45F36E0634B3E922A5D66FFEAD85C">
    <w:name w:val="EEB45F36E0634B3E922A5D66FFEAD85C"/>
    <w:rsid w:val="00047EDB"/>
    <w:rPr>
      <w:lang w:val="en-PH" w:eastAsia="en-PH"/>
    </w:rPr>
  </w:style>
  <w:style w:type="paragraph" w:customStyle="1" w:styleId="0C31E5D2134A459DAAB1E297455A3B0D">
    <w:name w:val="0C31E5D2134A459DAAB1E297455A3B0D"/>
    <w:rsid w:val="00047EDB"/>
    <w:rPr>
      <w:lang w:val="en-PH" w:eastAsia="en-PH"/>
    </w:rPr>
  </w:style>
  <w:style w:type="paragraph" w:customStyle="1" w:styleId="023E4C7726EF49E0A077C39D2C5399C0">
    <w:name w:val="023E4C7726EF49E0A077C39D2C5399C0"/>
    <w:rsid w:val="00047EDB"/>
    <w:rPr>
      <w:lang w:val="en-PH" w:eastAsia="en-PH"/>
    </w:rPr>
  </w:style>
  <w:style w:type="paragraph" w:customStyle="1" w:styleId="63B237185D6443CC987C515E54240661">
    <w:name w:val="63B237185D6443CC987C515E54240661"/>
    <w:rsid w:val="00047EDB"/>
    <w:rPr>
      <w:lang w:val="en-PH" w:eastAsia="en-PH"/>
    </w:rPr>
  </w:style>
  <w:style w:type="paragraph" w:customStyle="1" w:styleId="1A59887EB7F34A569F7B69F22749E9F3">
    <w:name w:val="1A59887EB7F34A569F7B69F22749E9F3"/>
    <w:rsid w:val="00047EDB"/>
    <w:rPr>
      <w:lang w:val="en-PH" w:eastAsia="en-PH"/>
    </w:rPr>
  </w:style>
  <w:style w:type="paragraph" w:customStyle="1" w:styleId="37BE7130FE0F4F8B8F37968D1C63844C">
    <w:name w:val="37BE7130FE0F4F8B8F37968D1C63844C"/>
    <w:rsid w:val="00047EDB"/>
    <w:rPr>
      <w:lang w:val="en-PH" w:eastAsia="en-PH"/>
    </w:rPr>
  </w:style>
  <w:style w:type="paragraph" w:customStyle="1" w:styleId="DA238E0ED0B5408EADA0D9C93D390C9E">
    <w:name w:val="DA238E0ED0B5408EADA0D9C93D390C9E"/>
    <w:rsid w:val="00047EDB"/>
    <w:rPr>
      <w:lang w:val="en-PH" w:eastAsia="en-PH"/>
    </w:rPr>
  </w:style>
  <w:style w:type="paragraph" w:customStyle="1" w:styleId="933F15E50E114C93BC86BC2B886D82BE">
    <w:name w:val="933F15E50E114C93BC86BC2B886D82BE"/>
    <w:rsid w:val="00047EDB"/>
    <w:rPr>
      <w:lang w:val="en-PH" w:eastAsia="en-PH"/>
    </w:rPr>
  </w:style>
  <w:style w:type="paragraph" w:customStyle="1" w:styleId="36002A292C054CA3A2EA2B9E77A6B993">
    <w:name w:val="36002A292C054CA3A2EA2B9E77A6B993"/>
    <w:rsid w:val="00047EDB"/>
    <w:rPr>
      <w:lang w:val="en-PH" w:eastAsia="en-PH"/>
    </w:rPr>
  </w:style>
  <w:style w:type="paragraph" w:customStyle="1" w:styleId="994CCC3C95EE4A2792DD8601DD7714C3">
    <w:name w:val="994CCC3C95EE4A2792DD8601DD7714C3"/>
    <w:rsid w:val="00047EDB"/>
    <w:rPr>
      <w:lang w:val="en-PH" w:eastAsia="en-PH"/>
    </w:rPr>
  </w:style>
  <w:style w:type="paragraph" w:customStyle="1" w:styleId="523BA69A1A37468BAEF0DA36C1DF1156">
    <w:name w:val="523BA69A1A37468BAEF0DA36C1DF1156"/>
    <w:rsid w:val="00047EDB"/>
    <w:rPr>
      <w:lang w:val="en-PH" w:eastAsia="en-PH"/>
    </w:rPr>
  </w:style>
  <w:style w:type="paragraph" w:customStyle="1" w:styleId="67C67E78AB944C57A2507BE22126F07F">
    <w:name w:val="67C67E78AB944C57A2507BE22126F07F"/>
    <w:rsid w:val="00047EDB"/>
    <w:rPr>
      <w:lang w:val="en-PH" w:eastAsia="en-PH"/>
    </w:rPr>
  </w:style>
  <w:style w:type="paragraph" w:customStyle="1" w:styleId="103C4948501F43ACA02244C718BD3FCD">
    <w:name w:val="103C4948501F43ACA02244C718BD3FCD"/>
    <w:rsid w:val="00047EDB"/>
    <w:rPr>
      <w:lang w:val="en-PH" w:eastAsia="en-PH"/>
    </w:rPr>
  </w:style>
  <w:style w:type="paragraph" w:customStyle="1" w:styleId="6DB6B08C12214B53B6ED56EC4735A4D7">
    <w:name w:val="6DB6B08C12214B53B6ED56EC4735A4D7"/>
    <w:rsid w:val="00047EDB"/>
    <w:rPr>
      <w:lang w:val="en-PH" w:eastAsia="en-PH"/>
    </w:rPr>
  </w:style>
  <w:style w:type="paragraph" w:customStyle="1" w:styleId="F3EE2361AF1145558722A776D6D138EF">
    <w:name w:val="F3EE2361AF1145558722A776D6D138EF"/>
    <w:rsid w:val="00047EDB"/>
    <w:rPr>
      <w:lang w:val="en-PH" w:eastAsia="en-PH"/>
    </w:rPr>
  </w:style>
  <w:style w:type="paragraph" w:customStyle="1" w:styleId="EE50C019D568499388947D6C295AA59A">
    <w:name w:val="EE50C019D568499388947D6C295AA59A"/>
    <w:rsid w:val="00047EDB"/>
    <w:rPr>
      <w:lang w:val="en-PH" w:eastAsia="en-PH"/>
    </w:rPr>
  </w:style>
  <w:style w:type="paragraph" w:customStyle="1" w:styleId="F9D795597EBB4FFC8092046FB22937F0">
    <w:name w:val="F9D795597EBB4FFC8092046FB22937F0"/>
    <w:rsid w:val="00047EDB"/>
    <w:rPr>
      <w:lang w:val="en-PH" w:eastAsia="en-PH"/>
    </w:rPr>
  </w:style>
  <w:style w:type="paragraph" w:customStyle="1" w:styleId="ECFF7E32ABE34268A35F5ADFED3EC496">
    <w:name w:val="ECFF7E32ABE34268A35F5ADFED3EC496"/>
    <w:rsid w:val="00047EDB"/>
    <w:rPr>
      <w:lang w:val="en-PH" w:eastAsia="en-PH"/>
    </w:rPr>
  </w:style>
  <w:style w:type="paragraph" w:customStyle="1" w:styleId="98EB5B0E81F94C408DC0090C3E9D0885">
    <w:name w:val="98EB5B0E81F94C408DC0090C3E9D0885"/>
    <w:rsid w:val="00047EDB"/>
    <w:rPr>
      <w:lang w:val="en-PH" w:eastAsia="en-PH"/>
    </w:rPr>
  </w:style>
  <w:style w:type="paragraph" w:customStyle="1" w:styleId="7C20452F26CC4B0ABBB559DFE5912E8B">
    <w:name w:val="7C20452F26CC4B0ABBB559DFE5912E8B"/>
    <w:rsid w:val="00047EDB"/>
    <w:rPr>
      <w:lang w:val="en-PH" w:eastAsia="en-PH"/>
    </w:rPr>
  </w:style>
  <w:style w:type="paragraph" w:customStyle="1" w:styleId="C1363F52C1E14FC59B320B568FFA437C">
    <w:name w:val="C1363F52C1E14FC59B320B568FFA437C"/>
    <w:rsid w:val="00047EDB"/>
    <w:rPr>
      <w:lang w:val="en-PH" w:eastAsia="en-PH"/>
    </w:rPr>
  </w:style>
  <w:style w:type="paragraph" w:customStyle="1" w:styleId="1F925D42432249B68E1F31011F803688">
    <w:name w:val="1F925D42432249B68E1F31011F803688"/>
    <w:rsid w:val="00047EDB"/>
    <w:rPr>
      <w:lang w:val="en-PH" w:eastAsia="en-PH"/>
    </w:rPr>
  </w:style>
  <w:style w:type="paragraph" w:customStyle="1" w:styleId="1CB8FB98929C43488426398653010518">
    <w:name w:val="1CB8FB98929C43488426398653010518"/>
    <w:rsid w:val="00047EDB"/>
    <w:rPr>
      <w:lang w:val="en-PH" w:eastAsia="en-PH"/>
    </w:rPr>
  </w:style>
  <w:style w:type="paragraph" w:customStyle="1" w:styleId="615D9F55916F4E39A8FD5CE6852AA331">
    <w:name w:val="615D9F55916F4E39A8FD5CE6852AA331"/>
    <w:rsid w:val="00047EDB"/>
    <w:rPr>
      <w:lang w:val="en-PH" w:eastAsia="en-PH"/>
    </w:rPr>
  </w:style>
  <w:style w:type="paragraph" w:customStyle="1" w:styleId="EE76D33DFDC64EC49181DA869A5E4FCC">
    <w:name w:val="EE76D33DFDC64EC49181DA869A5E4FCC"/>
    <w:rsid w:val="00047EDB"/>
    <w:rPr>
      <w:lang w:val="en-PH" w:eastAsia="en-PH"/>
    </w:rPr>
  </w:style>
  <w:style w:type="paragraph" w:customStyle="1" w:styleId="765BC88A680442D290DAFE714A2CC109">
    <w:name w:val="765BC88A680442D290DAFE714A2CC109"/>
    <w:rsid w:val="00047EDB"/>
    <w:rPr>
      <w:lang w:val="en-PH" w:eastAsia="en-PH"/>
    </w:rPr>
  </w:style>
  <w:style w:type="paragraph" w:customStyle="1" w:styleId="88C0ADB4A3F0490D854EB47D50B726AD">
    <w:name w:val="88C0ADB4A3F0490D854EB47D50B726AD"/>
    <w:rsid w:val="00047EDB"/>
    <w:rPr>
      <w:lang w:val="en-PH" w:eastAsia="en-PH"/>
    </w:rPr>
  </w:style>
  <w:style w:type="paragraph" w:customStyle="1" w:styleId="9672CE24BFA8441788648D04A705D856">
    <w:name w:val="9672CE24BFA8441788648D04A705D856"/>
    <w:rsid w:val="00047EDB"/>
    <w:rPr>
      <w:lang w:val="en-PH" w:eastAsia="en-PH"/>
    </w:rPr>
  </w:style>
  <w:style w:type="paragraph" w:customStyle="1" w:styleId="205279FA45564EC2B6A8EDD9FE867D34">
    <w:name w:val="205279FA45564EC2B6A8EDD9FE867D34"/>
    <w:rsid w:val="00047EDB"/>
    <w:rPr>
      <w:lang w:val="en-PH" w:eastAsia="en-PH"/>
    </w:rPr>
  </w:style>
  <w:style w:type="paragraph" w:customStyle="1" w:styleId="C6488B91A1ED4A65A7CA871BBF492982">
    <w:name w:val="C6488B91A1ED4A65A7CA871BBF492982"/>
    <w:rsid w:val="00047EDB"/>
    <w:rPr>
      <w:lang w:val="en-PH" w:eastAsia="en-PH"/>
    </w:rPr>
  </w:style>
  <w:style w:type="paragraph" w:customStyle="1" w:styleId="91DA1C4B8D8F4FC48BF8476E90CD3FB3">
    <w:name w:val="91DA1C4B8D8F4FC48BF8476E90CD3FB3"/>
    <w:rsid w:val="00047EDB"/>
    <w:rPr>
      <w:lang w:val="en-PH" w:eastAsia="en-PH"/>
    </w:rPr>
  </w:style>
  <w:style w:type="paragraph" w:customStyle="1" w:styleId="7333A1A6A02A46EB8C061310D7F47437">
    <w:name w:val="7333A1A6A02A46EB8C061310D7F47437"/>
    <w:rsid w:val="00047EDB"/>
    <w:rPr>
      <w:lang w:val="en-PH" w:eastAsia="en-PH"/>
    </w:rPr>
  </w:style>
  <w:style w:type="paragraph" w:customStyle="1" w:styleId="03D4CE17F37A477094F37F2841E2849A">
    <w:name w:val="03D4CE17F37A477094F37F2841E2849A"/>
    <w:rsid w:val="00047EDB"/>
    <w:rPr>
      <w:lang w:val="en-PH" w:eastAsia="en-PH"/>
    </w:rPr>
  </w:style>
  <w:style w:type="paragraph" w:customStyle="1" w:styleId="30DA8E53469E4FC8B06068F5F0360A50">
    <w:name w:val="30DA8E53469E4FC8B06068F5F0360A50"/>
    <w:rsid w:val="00047EDB"/>
    <w:rPr>
      <w:lang w:val="en-PH" w:eastAsia="en-PH"/>
    </w:rPr>
  </w:style>
  <w:style w:type="paragraph" w:customStyle="1" w:styleId="4B42E28FC1194EA0877E092C3DBC10C9">
    <w:name w:val="4B42E28FC1194EA0877E092C3DBC10C9"/>
    <w:rsid w:val="00047EDB"/>
    <w:rPr>
      <w:lang w:val="en-PH" w:eastAsia="en-PH"/>
    </w:rPr>
  </w:style>
  <w:style w:type="paragraph" w:customStyle="1" w:styleId="DBA41796AC234AF29C5391550F2E2ACF">
    <w:name w:val="DBA41796AC234AF29C5391550F2E2ACF"/>
    <w:rsid w:val="00047EDB"/>
    <w:rPr>
      <w:lang w:val="en-PH" w:eastAsia="en-PH"/>
    </w:rPr>
  </w:style>
  <w:style w:type="paragraph" w:customStyle="1" w:styleId="38CD11E96BCD4655AAC5A9C1AF9D96F4">
    <w:name w:val="38CD11E96BCD4655AAC5A9C1AF9D96F4"/>
    <w:rsid w:val="00047EDB"/>
    <w:rPr>
      <w:lang w:val="en-PH" w:eastAsia="en-PH"/>
    </w:rPr>
  </w:style>
  <w:style w:type="paragraph" w:customStyle="1" w:styleId="135412E7F2CF44EFB7F83F3CAC1DD00D">
    <w:name w:val="135412E7F2CF44EFB7F83F3CAC1DD00D"/>
    <w:rsid w:val="00047EDB"/>
    <w:rPr>
      <w:lang w:val="en-PH" w:eastAsia="en-PH"/>
    </w:rPr>
  </w:style>
  <w:style w:type="paragraph" w:customStyle="1" w:styleId="6122DF66B1ED4F2C9E67185AD0C46210">
    <w:name w:val="6122DF66B1ED4F2C9E67185AD0C46210"/>
    <w:rsid w:val="00047EDB"/>
    <w:rPr>
      <w:lang w:val="en-PH" w:eastAsia="en-PH"/>
    </w:rPr>
  </w:style>
  <w:style w:type="paragraph" w:customStyle="1" w:styleId="CEF356423A7148C0ACDF00AA5F1AE349">
    <w:name w:val="CEF356423A7148C0ACDF00AA5F1AE349"/>
    <w:rsid w:val="00047EDB"/>
    <w:rPr>
      <w:lang w:val="en-PH" w:eastAsia="en-PH"/>
    </w:rPr>
  </w:style>
  <w:style w:type="paragraph" w:customStyle="1" w:styleId="720B25F295CE4079A3CA2986ABAA1E2D">
    <w:name w:val="720B25F295CE4079A3CA2986ABAA1E2D"/>
    <w:rsid w:val="00047EDB"/>
    <w:rPr>
      <w:lang w:val="en-PH" w:eastAsia="en-PH"/>
    </w:rPr>
  </w:style>
  <w:style w:type="paragraph" w:customStyle="1" w:styleId="EEE33C58B10A4A3CAE5A5014BE6F00F3">
    <w:name w:val="EEE33C58B10A4A3CAE5A5014BE6F00F3"/>
    <w:rsid w:val="00047EDB"/>
    <w:rPr>
      <w:lang w:val="en-PH" w:eastAsia="en-PH"/>
    </w:rPr>
  </w:style>
  <w:style w:type="paragraph" w:customStyle="1" w:styleId="48604991347E4A09BC1C9C0D1EE8D78A">
    <w:name w:val="48604991347E4A09BC1C9C0D1EE8D78A"/>
    <w:rsid w:val="00047EDB"/>
    <w:rPr>
      <w:lang w:val="en-PH" w:eastAsia="en-PH"/>
    </w:rPr>
  </w:style>
  <w:style w:type="paragraph" w:customStyle="1" w:styleId="A9941EF99CE741008C3BF6048C53BF8A">
    <w:name w:val="A9941EF99CE741008C3BF6048C53BF8A"/>
    <w:rsid w:val="00047EDB"/>
    <w:rPr>
      <w:lang w:val="en-PH" w:eastAsia="en-PH"/>
    </w:rPr>
  </w:style>
  <w:style w:type="paragraph" w:customStyle="1" w:styleId="F6FD222FBADA426D9CA95F4104785982">
    <w:name w:val="F6FD222FBADA426D9CA95F4104785982"/>
    <w:rsid w:val="00047EDB"/>
    <w:rPr>
      <w:lang w:val="en-PH" w:eastAsia="en-PH"/>
    </w:rPr>
  </w:style>
  <w:style w:type="paragraph" w:customStyle="1" w:styleId="74C8189B9735477A8B06F7312927A53D">
    <w:name w:val="74C8189B9735477A8B06F7312927A53D"/>
    <w:rsid w:val="00047EDB"/>
    <w:rPr>
      <w:lang w:val="en-PH" w:eastAsia="en-PH"/>
    </w:rPr>
  </w:style>
  <w:style w:type="paragraph" w:customStyle="1" w:styleId="9F844B54DE104869A1E219AC524EE857">
    <w:name w:val="9F844B54DE104869A1E219AC524EE857"/>
    <w:rsid w:val="00047EDB"/>
    <w:rPr>
      <w:lang w:val="en-PH" w:eastAsia="en-PH"/>
    </w:rPr>
  </w:style>
  <w:style w:type="paragraph" w:customStyle="1" w:styleId="A9E0D69481AC46BDBA43DFC8C77AC1CF">
    <w:name w:val="A9E0D69481AC46BDBA43DFC8C77AC1CF"/>
    <w:rsid w:val="00047EDB"/>
    <w:rPr>
      <w:lang w:val="en-PH" w:eastAsia="en-PH"/>
    </w:rPr>
  </w:style>
  <w:style w:type="paragraph" w:customStyle="1" w:styleId="6CABFD9D50E34D509F6F9264CDCBB632">
    <w:name w:val="6CABFD9D50E34D509F6F9264CDCBB632"/>
    <w:rsid w:val="00047EDB"/>
    <w:rPr>
      <w:lang w:val="en-PH" w:eastAsia="en-PH"/>
    </w:rPr>
  </w:style>
  <w:style w:type="paragraph" w:customStyle="1" w:styleId="D64BE8DCA6D5431F9C6113B874D3ADF0">
    <w:name w:val="D64BE8DCA6D5431F9C6113B874D3ADF0"/>
    <w:rsid w:val="00047EDB"/>
    <w:rPr>
      <w:lang w:val="en-PH" w:eastAsia="en-PH"/>
    </w:rPr>
  </w:style>
  <w:style w:type="paragraph" w:customStyle="1" w:styleId="7B5C89D6CED34337A48885685142A4BD">
    <w:name w:val="7B5C89D6CED34337A48885685142A4BD"/>
    <w:rsid w:val="00047EDB"/>
    <w:rPr>
      <w:lang w:val="en-PH" w:eastAsia="en-PH"/>
    </w:rPr>
  </w:style>
  <w:style w:type="paragraph" w:customStyle="1" w:styleId="46241E061ED4415E9CA064A786B04C51">
    <w:name w:val="46241E061ED4415E9CA064A786B04C51"/>
    <w:rsid w:val="00047EDB"/>
    <w:rPr>
      <w:lang w:val="en-PH" w:eastAsia="en-PH"/>
    </w:rPr>
  </w:style>
  <w:style w:type="paragraph" w:customStyle="1" w:styleId="18441FFD83104C42B3F53C0410E3A87B">
    <w:name w:val="18441FFD83104C42B3F53C0410E3A87B"/>
    <w:rsid w:val="00047EDB"/>
    <w:rPr>
      <w:lang w:val="en-PH" w:eastAsia="en-PH"/>
    </w:rPr>
  </w:style>
  <w:style w:type="paragraph" w:customStyle="1" w:styleId="092BF58187734ED3B929C2CDBA442FE6">
    <w:name w:val="092BF58187734ED3B929C2CDBA442FE6"/>
    <w:rsid w:val="00047EDB"/>
    <w:rPr>
      <w:lang w:val="en-PH" w:eastAsia="en-PH"/>
    </w:rPr>
  </w:style>
  <w:style w:type="paragraph" w:customStyle="1" w:styleId="F4C694102E944991881B7FD3313E994E">
    <w:name w:val="F4C694102E944991881B7FD3313E994E"/>
    <w:rsid w:val="00047EDB"/>
    <w:rPr>
      <w:lang w:val="en-PH" w:eastAsia="en-PH"/>
    </w:rPr>
  </w:style>
  <w:style w:type="paragraph" w:customStyle="1" w:styleId="FDC9B4D5FC0F472ABB2C3CEF7D4957EE">
    <w:name w:val="FDC9B4D5FC0F472ABB2C3CEF7D4957EE"/>
    <w:rsid w:val="00047EDB"/>
    <w:rPr>
      <w:lang w:val="en-PH" w:eastAsia="en-PH"/>
    </w:rPr>
  </w:style>
  <w:style w:type="paragraph" w:customStyle="1" w:styleId="1492E9DD05EA4BCCBCD1D358CA12361F">
    <w:name w:val="1492E9DD05EA4BCCBCD1D358CA12361F"/>
    <w:rsid w:val="00047EDB"/>
    <w:rPr>
      <w:lang w:val="en-PH" w:eastAsia="en-PH"/>
    </w:rPr>
  </w:style>
  <w:style w:type="paragraph" w:customStyle="1" w:styleId="2DC33662223C4293ABC3766084209CFE">
    <w:name w:val="2DC33662223C4293ABC3766084209CFE"/>
    <w:rsid w:val="00047EDB"/>
    <w:rPr>
      <w:lang w:val="en-PH" w:eastAsia="en-PH"/>
    </w:rPr>
  </w:style>
  <w:style w:type="paragraph" w:customStyle="1" w:styleId="CD8BC36432844B428A82BAC9DAEA2DED">
    <w:name w:val="CD8BC36432844B428A82BAC9DAEA2DED"/>
    <w:rsid w:val="00047EDB"/>
    <w:rPr>
      <w:lang w:val="en-PH" w:eastAsia="en-PH"/>
    </w:rPr>
  </w:style>
  <w:style w:type="paragraph" w:customStyle="1" w:styleId="883FF6E109B04EE29C74BC454DC85BBF">
    <w:name w:val="883FF6E109B04EE29C74BC454DC85BBF"/>
    <w:rsid w:val="00047EDB"/>
    <w:rPr>
      <w:lang w:val="en-PH" w:eastAsia="en-PH"/>
    </w:rPr>
  </w:style>
  <w:style w:type="paragraph" w:customStyle="1" w:styleId="A3550FF0F85C436B8D09DBEE62493731">
    <w:name w:val="A3550FF0F85C436B8D09DBEE62493731"/>
    <w:rsid w:val="00047EDB"/>
    <w:rPr>
      <w:lang w:val="en-PH" w:eastAsia="en-PH"/>
    </w:rPr>
  </w:style>
  <w:style w:type="paragraph" w:customStyle="1" w:styleId="FFB867BCC4DA406BB6397C5802517B21">
    <w:name w:val="FFB867BCC4DA406BB6397C5802517B21"/>
    <w:rsid w:val="00047EDB"/>
    <w:rPr>
      <w:lang w:val="en-PH" w:eastAsia="en-PH"/>
    </w:rPr>
  </w:style>
  <w:style w:type="paragraph" w:customStyle="1" w:styleId="C6D17E56A8D4495C80B2ABC328AE0782">
    <w:name w:val="C6D17E56A8D4495C80B2ABC328AE0782"/>
    <w:rsid w:val="00047EDB"/>
    <w:rPr>
      <w:lang w:val="en-PH" w:eastAsia="en-PH"/>
    </w:rPr>
  </w:style>
  <w:style w:type="paragraph" w:customStyle="1" w:styleId="DFC8208C1A1C44E1BBD0E72ED4E4E7BB">
    <w:name w:val="DFC8208C1A1C44E1BBD0E72ED4E4E7BB"/>
    <w:rsid w:val="00047EDB"/>
    <w:rPr>
      <w:lang w:val="en-PH" w:eastAsia="en-PH"/>
    </w:rPr>
  </w:style>
  <w:style w:type="paragraph" w:customStyle="1" w:styleId="10FBA726124D466CBAC2EDA1A411D49C">
    <w:name w:val="10FBA726124D466CBAC2EDA1A411D49C"/>
    <w:rsid w:val="00047EDB"/>
    <w:rPr>
      <w:lang w:val="en-PH" w:eastAsia="en-PH"/>
    </w:rPr>
  </w:style>
  <w:style w:type="paragraph" w:customStyle="1" w:styleId="CFB82837DF8D4364BA14DDC2B6678FA8">
    <w:name w:val="CFB82837DF8D4364BA14DDC2B6678FA8"/>
    <w:rsid w:val="00047EDB"/>
    <w:rPr>
      <w:lang w:val="en-PH" w:eastAsia="en-PH"/>
    </w:rPr>
  </w:style>
  <w:style w:type="paragraph" w:customStyle="1" w:styleId="B28EDDFCB8DD4533839641252D4FD6BF">
    <w:name w:val="B28EDDFCB8DD4533839641252D4FD6BF"/>
    <w:rsid w:val="00047EDB"/>
    <w:rPr>
      <w:lang w:val="en-PH" w:eastAsia="en-PH"/>
    </w:rPr>
  </w:style>
  <w:style w:type="paragraph" w:customStyle="1" w:styleId="3382631E3F134037B5522A9FB5AD048D">
    <w:name w:val="3382631E3F134037B5522A9FB5AD048D"/>
    <w:rsid w:val="00047EDB"/>
    <w:rPr>
      <w:lang w:val="en-PH" w:eastAsia="en-PH"/>
    </w:rPr>
  </w:style>
  <w:style w:type="paragraph" w:customStyle="1" w:styleId="9648C2697BF04B4FAA952C9CBB01B24B">
    <w:name w:val="9648C2697BF04B4FAA952C9CBB01B24B"/>
    <w:rsid w:val="00047EDB"/>
    <w:rPr>
      <w:lang w:val="en-PH" w:eastAsia="en-PH"/>
    </w:rPr>
  </w:style>
  <w:style w:type="paragraph" w:customStyle="1" w:styleId="253A6881043C40868F0C41B795C75E7A">
    <w:name w:val="253A6881043C40868F0C41B795C75E7A"/>
    <w:rsid w:val="00047EDB"/>
    <w:rPr>
      <w:lang w:val="en-PH" w:eastAsia="en-PH"/>
    </w:rPr>
  </w:style>
  <w:style w:type="paragraph" w:customStyle="1" w:styleId="0D48340F84E0444A91B31E667A8DE088">
    <w:name w:val="0D48340F84E0444A91B31E667A8DE088"/>
    <w:rsid w:val="00047EDB"/>
    <w:rPr>
      <w:lang w:val="en-PH" w:eastAsia="en-PH"/>
    </w:rPr>
  </w:style>
  <w:style w:type="paragraph" w:customStyle="1" w:styleId="E98D9103A3DD4E168FEE4DDEFF3709A4">
    <w:name w:val="E98D9103A3DD4E168FEE4DDEFF3709A4"/>
    <w:rsid w:val="00047EDB"/>
    <w:rPr>
      <w:lang w:val="en-PH" w:eastAsia="en-PH"/>
    </w:rPr>
  </w:style>
  <w:style w:type="paragraph" w:customStyle="1" w:styleId="E3C57DBBBC0740F69E15F909C2D8B7F3">
    <w:name w:val="E3C57DBBBC0740F69E15F909C2D8B7F3"/>
    <w:rsid w:val="00047EDB"/>
    <w:rPr>
      <w:lang w:val="en-PH" w:eastAsia="en-PH"/>
    </w:rPr>
  </w:style>
  <w:style w:type="paragraph" w:customStyle="1" w:styleId="78B46F6E1B4E4D11AF5456F7A0E3A3EE">
    <w:name w:val="78B46F6E1B4E4D11AF5456F7A0E3A3EE"/>
    <w:rsid w:val="00047EDB"/>
    <w:rPr>
      <w:lang w:val="en-PH" w:eastAsia="en-PH"/>
    </w:rPr>
  </w:style>
  <w:style w:type="paragraph" w:customStyle="1" w:styleId="5D8FDC8175574E33A3451F54A9EC2BE1">
    <w:name w:val="5D8FDC8175574E33A3451F54A9EC2BE1"/>
    <w:rsid w:val="00047EDB"/>
    <w:rPr>
      <w:lang w:val="en-PH" w:eastAsia="en-PH"/>
    </w:rPr>
  </w:style>
  <w:style w:type="paragraph" w:customStyle="1" w:styleId="5BC6FCEFAF8844D88854D30314BA8054">
    <w:name w:val="5BC6FCEFAF8844D88854D30314BA8054"/>
    <w:rsid w:val="00047EDB"/>
    <w:rPr>
      <w:lang w:val="en-PH" w:eastAsia="en-PH"/>
    </w:rPr>
  </w:style>
  <w:style w:type="paragraph" w:customStyle="1" w:styleId="EE3DE21486884A41A962CCD6BB2797A6">
    <w:name w:val="EE3DE21486884A41A962CCD6BB2797A6"/>
    <w:rsid w:val="00047EDB"/>
    <w:rPr>
      <w:lang w:val="en-PH" w:eastAsia="en-PH"/>
    </w:rPr>
  </w:style>
  <w:style w:type="paragraph" w:customStyle="1" w:styleId="FD0AC3DFC3C14067941678BA0012545E">
    <w:name w:val="FD0AC3DFC3C14067941678BA0012545E"/>
    <w:rsid w:val="00047EDB"/>
    <w:rPr>
      <w:lang w:val="en-PH" w:eastAsia="en-PH"/>
    </w:rPr>
  </w:style>
  <w:style w:type="paragraph" w:customStyle="1" w:styleId="317EE86CEEA440D3BEE4D90822B7314D">
    <w:name w:val="317EE86CEEA440D3BEE4D90822B7314D"/>
    <w:rsid w:val="00047EDB"/>
    <w:rPr>
      <w:lang w:val="en-PH" w:eastAsia="en-PH"/>
    </w:rPr>
  </w:style>
  <w:style w:type="paragraph" w:customStyle="1" w:styleId="33B6777A96934FCB947D0684BE943D12">
    <w:name w:val="33B6777A96934FCB947D0684BE943D12"/>
    <w:rsid w:val="00047EDB"/>
    <w:rPr>
      <w:lang w:val="en-PH" w:eastAsia="en-PH"/>
    </w:rPr>
  </w:style>
  <w:style w:type="paragraph" w:customStyle="1" w:styleId="B00C2475287C459DA121EF0171028944">
    <w:name w:val="B00C2475287C459DA121EF0171028944"/>
    <w:rsid w:val="00047EDB"/>
    <w:rPr>
      <w:lang w:val="en-PH" w:eastAsia="en-PH"/>
    </w:rPr>
  </w:style>
  <w:style w:type="paragraph" w:customStyle="1" w:styleId="310A44059977444B8250D1A11E91D08A">
    <w:name w:val="310A44059977444B8250D1A11E91D08A"/>
    <w:rsid w:val="00047EDB"/>
    <w:rPr>
      <w:lang w:val="en-PH" w:eastAsia="en-PH"/>
    </w:rPr>
  </w:style>
  <w:style w:type="paragraph" w:customStyle="1" w:styleId="EFA724141A504C92814D843FD892821E">
    <w:name w:val="EFA724141A504C92814D843FD892821E"/>
    <w:rsid w:val="00047EDB"/>
    <w:rPr>
      <w:lang w:val="en-PH" w:eastAsia="en-PH"/>
    </w:rPr>
  </w:style>
  <w:style w:type="paragraph" w:customStyle="1" w:styleId="CC4642D550074B52A37E6BCDB998D5FD">
    <w:name w:val="CC4642D550074B52A37E6BCDB998D5FD"/>
    <w:rsid w:val="00047EDB"/>
    <w:rPr>
      <w:lang w:val="en-PH" w:eastAsia="en-PH"/>
    </w:rPr>
  </w:style>
  <w:style w:type="paragraph" w:customStyle="1" w:styleId="0F5B321361C348E38AFD590A068BE095">
    <w:name w:val="0F5B321361C348E38AFD590A068BE095"/>
    <w:rsid w:val="00047EDB"/>
    <w:rPr>
      <w:lang w:val="en-PH" w:eastAsia="en-PH"/>
    </w:rPr>
  </w:style>
  <w:style w:type="paragraph" w:customStyle="1" w:styleId="FD4E4D0B655D420C9DCA3BE9D81EE165">
    <w:name w:val="FD4E4D0B655D420C9DCA3BE9D81EE165"/>
    <w:rsid w:val="00047EDB"/>
    <w:rPr>
      <w:lang w:val="en-PH" w:eastAsia="en-PH"/>
    </w:rPr>
  </w:style>
  <w:style w:type="paragraph" w:customStyle="1" w:styleId="73072F14A019427F85C6014C60D647B3">
    <w:name w:val="73072F14A019427F85C6014C60D647B3"/>
    <w:rsid w:val="00047EDB"/>
    <w:rPr>
      <w:lang w:val="en-PH" w:eastAsia="en-PH"/>
    </w:rPr>
  </w:style>
  <w:style w:type="paragraph" w:customStyle="1" w:styleId="CAC4D6B4CD1B45EAB457430E194C89A0">
    <w:name w:val="CAC4D6B4CD1B45EAB457430E194C89A0"/>
    <w:rsid w:val="00047EDB"/>
    <w:rPr>
      <w:lang w:val="en-PH" w:eastAsia="en-PH"/>
    </w:rPr>
  </w:style>
  <w:style w:type="paragraph" w:customStyle="1" w:styleId="8E7E780E165E44D3A2F828D388490343">
    <w:name w:val="8E7E780E165E44D3A2F828D388490343"/>
    <w:rsid w:val="00047EDB"/>
    <w:rPr>
      <w:lang w:val="en-PH" w:eastAsia="en-PH"/>
    </w:rPr>
  </w:style>
  <w:style w:type="paragraph" w:customStyle="1" w:styleId="12684B22B2564F08874979C6D3A3DAE7">
    <w:name w:val="12684B22B2564F08874979C6D3A3DAE7"/>
    <w:rsid w:val="00047EDB"/>
    <w:rPr>
      <w:lang w:val="en-PH" w:eastAsia="en-PH"/>
    </w:rPr>
  </w:style>
  <w:style w:type="paragraph" w:customStyle="1" w:styleId="851992AF63B34DF9B0F3E23A6938D7B0">
    <w:name w:val="851992AF63B34DF9B0F3E23A6938D7B0"/>
    <w:rsid w:val="00047EDB"/>
    <w:rPr>
      <w:lang w:val="en-PH" w:eastAsia="en-PH"/>
    </w:rPr>
  </w:style>
  <w:style w:type="paragraph" w:customStyle="1" w:styleId="2B82CCA0305E450EA31F02D5473DF88A">
    <w:name w:val="2B82CCA0305E450EA31F02D5473DF88A"/>
    <w:rsid w:val="00047EDB"/>
    <w:rPr>
      <w:lang w:val="en-PH" w:eastAsia="en-PH"/>
    </w:rPr>
  </w:style>
  <w:style w:type="paragraph" w:customStyle="1" w:styleId="BFBD7E7B0B4E4219839D05AC809FCBB0">
    <w:name w:val="BFBD7E7B0B4E4219839D05AC809FCBB0"/>
    <w:rsid w:val="00047EDB"/>
    <w:rPr>
      <w:lang w:val="en-PH" w:eastAsia="en-PH"/>
    </w:rPr>
  </w:style>
  <w:style w:type="paragraph" w:customStyle="1" w:styleId="7C1CF4DEFA42441B81C57E81B0D79850">
    <w:name w:val="7C1CF4DEFA42441B81C57E81B0D79850"/>
    <w:rsid w:val="00047EDB"/>
    <w:rPr>
      <w:lang w:val="en-PH" w:eastAsia="en-PH"/>
    </w:rPr>
  </w:style>
  <w:style w:type="paragraph" w:customStyle="1" w:styleId="B1040B8F76234FFE9773B20A02A82D7C">
    <w:name w:val="B1040B8F76234FFE9773B20A02A82D7C"/>
    <w:rsid w:val="00047EDB"/>
    <w:rPr>
      <w:lang w:val="en-PH" w:eastAsia="en-PH"/>
    </w:rPr>
  </w:style>
  <w:style w:type="paragraph" w:customStyle="1" w:styleId="181DD079C39D4A338E8D6AD4C3288CA6">
    <w:name w:val="181DD079C39D4A338E8D6AD4C3288CA6"/>
    <w:rsid w:val="00047EDB"/>
    <w:rPr>
      <w:lang w:val="en-PH" w:eastAsia="en-PH"/>
    </w:rPr>
  </w:style>
  <w:style w:type="paragraph" w:customStyle="1" w:styleId="B0974CEA6EAF47FDAF68EE17759DFBE6">
    <w:name w:val="B0974CEA6EAF47FDAF68EE17759DFBE6"/>
    <w:rsid w:val="00047EDB"/>
    <w:rPr>
      <w:lang w:val="en-PH" w:eastAsia="en-PH"/>
    </w:rPr>
  </w:style>
  <w:style w:type="paragraph" w:customStyle="1" w:styleId="5FF1000562C34E33AB3D87541FAC093D">
    <w:name w:val="5FF1000562C34E33AB3D87541FAC093D"/>
    <w:rsid w:val="00047EDB"/>
    <w:rPr>
      <w:lang w:val="en-PH" w:eastAsia="en-PH"/>
    </w:rPr>
  </w:style>
  <w:style w:type="paragraph" w:customStyle="1" w:styleId="0F2D71514B22482DB58D4B139E34701D">
    <w:name w:val="0F2D71514B22482DB58D4B139E34701D"/>
    <w:rsid w:val="00047EDB"/>
    <w:rPr>
      <w:lang w:val="en-PH" w:eastAsia="en-PH"/>
    </w:rPr>
  </w:style>
  <w:style w:type="paragraph" w:customStyle="1" w:styleId="7B881EBD637C45F695BE302213859701">
    <w:name w:val="7B881EBD637C45F695BE302213859701"/>
    <w:rsid w:val="00047EDB"/>
    <w:rPr>
      <w:lang w:val="en-PH" w:eastAsia="en-PH"/>
    </w:rPr>
  </w:style>
  <w:style w:type="paragraph" w:customStyle="1" w:styleId="72E8810A62C24F86BCCE0FBA4E657E8C">
    <w:name w:val="72E8810A62C24F86BCCE0FBA4E657E8C"/>
    <w:rsid w:val="00047EDB"/>
    <w:rPr>
      <w:lang w:val="en-PH" w:eastAsia="en-PH"/>
    </w:rPr>
  </w:style>
  <w:style w:type="paragraph" w:customStyle="1" w:styleId="B15CB225FCF745B184F03F5FB2F34B40">
    <w:name w:val="B15CB225FCF745B184F03F5FB2F34B40"/>
    <w:rsid w:val="00047EDB"/>
    <w:rPr>
      <w:lang w:val="en-PH" w:eastAsia="en-PH"/>
    </w:rPr>
  </w:style>
  <w:style w:type="paragraph" w:customStyle="1" w:styleId="1E1795C88A764ED2A36E81C3770C8310">
    <w:name w:val="1E1795C88A764ED2A36E81C3770C8310"/>
    <w:rsid w:val="00047EDB"/>
    <w:rPr>
      <w:lang w:val="en-PH" w:eastAsia="en-PH"/>
    </w:rPr>
  </w:style>
  <w:style w:type="paragraph" w:customStyle="1" w:styleId="F6542AD775A3451F9DCDBB8E52A529BA">
    <w:name w:val="F6542AD775A3451F9DCDBB8E52A529BA"/>
    <w:rsid w:val="00047EDB"/>
    <w:rPr>
      <w:lang w:val="en-PH" w:eastAsia="en-PH"/>
    </w:rPr>
  </w:style>
  <w:style w:type="paragraph" w:customStyle="1" w:styleId="13C809B01DAF4435B767C24E44EFF2C6">
    <w:name w:val="13C809B01DAF4435B767C24E44EFF2C6"/>
    <w:rsid w:val="00047EDB"/>
    <w:rPr>
      <w:lang w:val="en-PH" w:eastAsia="en-PH"/>
    </w:rPr>
  </w:style>
  <w:style w:type="paragraph" w:customStyle="1" w:styleId="3ED8B93F20624EBB89E13FB42C06BCB5">
    <w:name w:val="3ED8B93F20624EBB89E13FB42C06BCB5"/>
    <w:rsid w:val="00047EDB"/>
    <w:rPr>
      <w:lang w:val="en-PH" w:eastAsia="en-PH"/>
    </w:rPr>
  </w:style>
  <w:style w:type="paragraph" w:customStyle="1" w:styleId="FC6247E1E7AB4AF3B501C7992F92743D">
    <w:name w:val="FC6247E1E7AB4AF3B501C7992F92743D"/>
    <w:rsid w:val="00047EDB"/>
    <w:rPr>
      <w:lang w:val="en-PH" w:eastAsia="en-PH"/>
    </w:rPr>
  </w:style>
  <w:style w:type="paragraph" w:customStyle="1" w:styleId="7496E1F32C1641F7AF507F72329F9B11">
    <w:name w:val="7496E1F32C1641F7AF507F72329F9B11"/>
    <w:rsid w:val="00047EDB"/>
    <w:rPr>
      <w:lang w:val="en-PH" w:eastAsia="en-PH"/>
    </w:rPr>
  </w:style>
  <w:style w:type="paragraph" w:customStyle="1" w:styleId="FE64052D2C6A492280302478A7364EEA">
    <w:name w:val="FE64052D2C6A492280302478A7364EEA"/>
    <w:rsid w:val="00047EDB"/>
    <w:rPr>
      <w:lang w:val="en-PH" w:eastAsia="en-PH"/>
    </w:rPr>
  </w:style>
  <w:style w:type="paragraph" w:customStyle="1" w:styleId="BD016FD640144E58AC74D82FF19674C1">
    <w:name w:val="BD016FD640144E58AC74D82FF19674C1"/>
    <w:rsid w:val="00047EDB"/>
    <w:rPr>
      <w:lang w:val="en-PH" w:eastAsia="en-PH"/>
    </w:rPr>
  </w:style>
  <w:style w:type="paragraph" w:customStyle="1" w:styleId="67CAA22E3F17435F8C80DAE0160121A5">
    <w:name w:val="67CAA22E3F17435F8C80DAE0160121A5"/>
    <w:rsid w:val="00047EDB"/>
    <w:rPr>
      <w:lang w:val="en-PH" w:eastAsia="en-PH"/>
    </w:rPr>
  </w:style>
  <w:style w:type="paragraph" w:customStyle="1" w:styleId="AE324C007A8A44C381C87E77D06CE4A3">
    <w:name w:val="AE324C007A8A44C381C87E77D06CE4A3"/>
    <w:rsid w:val="00047EDB"/>
    <w:rPr>
      <w:lang w:val="en-PH" w:eastAsia="en-PH"/>
    </w:rPr>
  </w:style>
  <w:style w:type="paragraph" w:customStyle="1" w:styleId="FDD046B21ADD4D4781AE87B61AE70145">
    <w:name w:val="FDD046B21ADD4D4781AE87B61AE70145"/>
    <w:rsid w:val="00047EDB"/>
    <w:rPr>
      <w:lang w:val="en-PH" w:eastAsia="en-PH"/>
    </w:rPr>
  </w:style>
  <w:style w:type="paragraph" w:customStyle="1" w:styleId="320B74EC8AA1458FA40B1CABF8504685">
    <w:name w:val="320B74EC8AA1458FA40B1CABF8504685"/>
    <w:rsid w:val="00047EDB"/>
    <w:rPr>
      <w:lang w:val="en-PH" w:eastAsia="en-PH"/>
    </w:rPr>
  </w:style>
  <w:style w:type="paragraph" w:customStyle="1" w:styleId="AE7FD34DFBDD431687841FA456EDC6F2">
    <w:name w:val="AE7FD34DFBDD431687841FA456EDC6F2"/>
    <w:rsid w:val="00047EDB"/>
    <w:rPr>
      <w:lang w:val="en-PH" w:eastAsia="en-PH"/>
    </w:rPr>
  </w:style>
  <w:style w:type="paragraph" w:customStyle="1" w:styleId="0D834B8FB8F442E9AB145471B63C6B76">
    <w:name w:val="0D834B8FB8F442E9AB145471B63C6B76"/>
    <w:rsid w:val="00047EDB"/>
    <w:rPr>
      <w:lang w:val="en-PH" w:eastAsia="en-PH"/>
    </w:rPr>
  </w:style>
  <w:style w:type="paragraph" w:customStyle="1" w:styleId="C3C586A4839949A28ABAD3F79D5C7A1F">
    <w:name w:val="C3C586A4839949A28ABAD3F79D5C7A1F"/>
    <w:rsid w:val="00047EDB"/>
    <w:rPr>
      <w:lang w:val="en-PH" w:eastAsia="en-PH"/>
    </w:rPr>
  </w:style>
  <w:style w:type="paragraph" w:customStyle="1" w:styleId="561F8395BD37493D905C04F16839DFFC">
    <w:name w:val="561F8395BD37493D905C04F16839DFFC"/>
    <w:rsid w:val="00047EDB"/>
    <w:rPr>
      <w:lang w:val="en-PH" w:eastAsia="en-PH"/>
    </w:rPr>
  </w:style>
  <w:style w:type="paragraph" w:customStyle="1" w:styleId="6F6B8877A93C45A9894686BB19CE7A21">
    <w:name w:val="6F6B8877A93C45A9894686BB19CE7A21"/>
    <w:rsid w:val="00047EDB"/>
    <w:rPr>
      <w:lang w:val="en-PH" w:eastAsia="en-PH"/>
    </w:rPr>
  </w:style>
  <w:style w:type="paragraph" w:customStyle="1" w:styleId="FE5B869DE2BF433582C61F98F69F6ACB">
    <w:name w:val="FE5B869DE2BF433582C61F98F69F6ACB"/>
    <w:rsid w:val="00047EDB"/>
    <w:rPr>
      <w:lang w:val="en-PH" w:eastAsia="en-PH"/>
    </w:rPr>
  </w:style>
  <w:style w:type="paragraph" w:customStyle="1" w:styleId="70463FE00E5747869C8BC83C93F10B09">
    <w:name w:val="70463FE00E5747869C8BC83C93F10B09"/>
    <w:rsid w:val="00047EDB"/>
    <w:rPr>
      <w:lang w:val="en-PH" w:eastAsia="en-PH"/>
    </w:rPr>
  </w:style>
  <w:style w:type="paragraph" w:customStyle="1" w:styleId="9EAE90F8ECC7418B8C992C89DEBCAFFE">
    <w:name w:val="9EAE90F8ECC7418B8C992C89DEBCAFFE"/>
    <w:rsid w:val="00047EDB"/>
    <w:rPr>
      <w:lang w:val="en-PH" w:eastAsia="en-PH"/>
    </w:rPr>
  </w:style>
  <w:style w:type="paragraph" w:customStyle="1" w:styleId="FFB1235076314D2FBA6AE51E36DA2B4B">
    <w:name w:val="FFB1235076314D2FBA6AE51E36DA2B4B"/>
    <w:rsid w:val="00047EDB"/>
    <w:rPr>
      <w:lang w:val="en-PH" w:eastAsia="en-PH"/>
    </w:rPr>
  </w:style>
  <w:style w:type="paragraph" w:customStyle="1" w:styleId="DB1B83226E8A47B19E257604C70099E9">
    <w:name w:val="DB1B83226E8A47B19E257604C70099E9"/>
    <w:rsid w:val="00047EDB"/>
    <w:rPr>
      <w:lang w:val="en-PH" w:eastAsia="en-PH"/>
    </w:rPr>
  </w:style>
  <w:style w:type="paragraph" w:customStyle="1" w:styleId="1627231B978B49598C6F39B47E8A4F55">
    <w:name w:val="1627231B978B49598C6F39B47E8A4F55"/>
    <w:rsid w:val="00047EDB"/>
    <w:rPr>
      <w:lang w:val="en-PH" w:eastAsia="en-PH"/>
    </w:rPr>
  </w:style>
  <w:style w:type="paragraph" w:customStyle="1" w:styleId="6D0633AE0159454090A1DAC28C854D04">
    <w:name w:val="6D0633AE0159454090A1DAC28C854D04"/>
    <w:rsid w:val="00047EDB"/>
    <w:rPr>
      <w:lang w:val="en-PH" w:eastAsia="en-PH"/>
    </w:rPr>
  </w:style>
  <w:style w:type="paragraph" w:customStyle="1" w:styleId="97FCFCB2DE7949319CAE803B875EF005">
    <w:name w:val="97FCFCB2DE7949319CAE803B875EF005"/>
    <w:rsid w:val="00047EDB"/>
    <w:rPr>
      <w:lang w:val="en-PH" w:eastAsia="en-PH"/>
    </w:rPr>
  </w:style>
  <w:style w:type="paragraph" w:customStyle="1" w:styleId="3D677A1E58824A66BE52F63069F3F356">
    <w:name w:val="3D677A1E58824A66BE52F63069F3F356"/>
    <w:rsid w:val="00047EDB"/>
    <w:rPr>
      <w:lang w:val="en-PH" w:eastAsia="en-PH"/>
    </w:rPr>
  </w:style>
  <w:style w:type="paragraph" w:customStyle="1" w:styleId="0A4C9F988F524691A23E66D44BEACA4B">
    <w:name w:val="0A4C9F988F524691A23E66D44BEACA4B"/>
    <w:rsid w:val="00047EDB"/>
    <w:rPr>
      <w:lang w:val="en-PH" w:eastAsia="en-PH"/>
    </w:rPr>
  </w:style>
  <w:style w:type="paragraph" w:customStyle="1" w:styleId="AD4E493AD2AE4575AAD32A06BB99A0F6">
    <w:name w:val="AD4E493AD2AE4575AAD32A06BB99A0F6"/>
    <w:rsid w:val="00047EDB"/>
    <w:rPr>
      <w:lang w:val="en-PH" w:eastAsia="en-PH"/>
    </w:rPr>
  </w:style>
  <w:style w:type="paragraph" w:customStyle="1" w:styleId="5129841A2F0D46E2867025C9BC94EE1E">
    <w:name w:val="5129841A2F0D46E2867025C9BC94EE1E"/>
    <w:rsid w:val="00047EDB"/>
    <w:rPr>
      <w:lang w:val="en-PH" w:eastAsia="en-PH"/>
    </w:rPr>
  </w:style>
  <w:style w:type="paragraph" w:customStyle="1" w:styleId="CE09AC3F301740ABAF0E274A88EBDCBC">
    <w:name w:val="CE09AC3F301740ABAF0E274A88EBDCBC"/>
    <w:rsid w:val="00047EDB"/>
    <w:rPr>
      <w:lang w:val="en-PH" w:eastAsia="en-PH"/>
    </w:rPr>
  </w:style>
  <w:style w:type="paragraph" w:customStyle="1" w:styleId="009CC744E7DC4704B7DD9E6A84B482E1">
    <w:name w:val="009CC744E7DC4704B7DD9E6A84B482E1"/>
    <w:rsid w:val="00047EDB"/>
    <w:rPr>
      <w:lang w:val="en-PH" w:eastAsia="en-PH"/>
    </w:rPr>
  </w:style>
  <w:style w:type="paragraph" w:customStyle="1" w:styleId="4C1EB03667C345848EF055D5B720B699">
    <w:name w:val="4C1EB03667C345848EF055D5B720B699"/>
    <w:rsid w:val="00047EDB"/>
    <w:rPr>
      <w:lang w:val="en-PH" w:eastAsia="en-PH"/>
    </w:rPr>
  </w:style>
  <w:style w:type="paragraph" w:customStyle="1" w:styleId="DE9EC61AEF984CE1A78421DFBE5C5CE4">
    <w:name w:val="DE9EC61AEF984CE1A78421DFBE5C5CE4"/>
    <w:rsid w:val="00047EDB"/>
    <w:rPr>
      <w:lang w:val="en-PH" w:eastAsia="en-PH"/>
    </w:rPr>
  </w:style>
  <w:style w:type="paragraph" w:customStyle="1" w:styleId="8702673864134E36AF43EF2028659A6C">
    <w:name w:val="8702673864134E36AF43EF2028659A6C"/>
    <w:rsid w:val="00047EDB"/>
    <w:rPr>
      <w:lang w:val="en-PH" w:eastAsia="en-PH"/>
    </w:rPr>
  </w:style>
  <w:style w:type="paragraph" w:customStyle="1" w:styleId="618F5F65283D4972A9F2A1F826C048A9">
    <w:name w:val="618F5F65283D4972A9F2A1F826C048A9"/>
    <w:rsid w:val="00047EDB"/>
    <w:rPr>
      <w:lang w:val="en-PH" w:eastAsia="en-PH"/>
    </w:rPr>
  </w:style>
  <w:style w:type="paragraph" w:customStyle="1" w:styleId="17406F0207214323B19E07EE41D6C179">
    <w:name w:val="17406F0207214323B19E07EE41D6C179"/>
    <w:rsid w:val="00047EDB"/>
    <w:rPr>
      <w:lang w:val="en-PH" w:eastAsia="en-PH"/>
    </w:rPr>
  </w:style>
  <w:style w:type="paragraph" w:customStyle="1" w:styleId="167F5D4B588946ABBA44174C65A0E177">
    <w:name w:val="167F5D4B588946ABBA44174C65A0E177"/>
    <w:rsid w:val="00047EDB"/>
    <w:rPr>
      <w:lang w:val="en-PH" w:eastAsia="en-PH"/>
    </w:rPr>
  </w:style>
  <w:style w:type="paragraph" w:customStyle="1" w:styleId="71BC8932FF984940B5A7F60C84225677">
    <w:name w:val="71BC8932FF984940B5A7F60C84225677"/>
    <w:rsid w:val="00047EDB"/>
    <w:rPr>
      <w:lang w:val="en-PH" w:eastAsia="en-PH"/>
    </w:rPr>
  </w:style>
  <w:style w:type="paragraph" w:customStyle="1" w:styleId="EEEB357F8E104118A9F7D65499FFFCA2">
    <w:name w:val="EEEB357F8E104118A9F7D65499FFFCA2"/>
    <w:rsid w:val="00047EDB"/>
    <w:rPr>
      <w:lang w:val="en-PH" w:eastAsia="en-PH"/>
    </w:rPr>
  </w:style>
  <w:style w:type="paragraph" w:customStyle="1" w:styleId="58BC407B4E08431583C8A10B6580BF68">
    <w:name w:val="58BC407B4E08431583C8A10B6580BF68"/>
    <w:rsid w:val="00047EDB"/>
    <w:rPr>
      <w:lang w:val="en-PH" w:eastAsia="en-PH"/>
    </w:rPr>
  </w:style>
  <w:style w:type="paragraph" w:customStyle="1" w:styleId="729A1B712DEE4E398BC5844BFEC0152E">
    <w:name w:val="729A1B712DEE4E398BC5844BFEC0152E"/>
    <w:rsid w:val="00047EDB"/>
    <w:rPr>
      <w:lang w:val="en-PH" w:eastAsia="en-PH"/>
    </w:rPr>
  </w:style>
  <w:style w:type="paragraph" w:customStyle="1" w:styleId="997D2200542243EDA012B123430BCB85">
    <w:name w:val="997D2200542243EDA012B123430BCB85"/>
    <w:rsid w:val="00047EDB"/>
    <w:rPr>
      <w:lang w:val="en-PH" w:eastAsia="en-PH"/>
    </w:rPr>
  </w:style>
  <w:style w:type="paragraph" w:customStyle="1" w:styleId="1D1244299B014FBDB43A203C0FEF3244">
    <w:name w:val="1D1244299B014FBDB43A203C0FEF3244"/>
    <w:rsid w:val="00047EDB"/>
    <w:rPr>
      <w:lang w:val="en-PH" w:eastAsia="en-PH"/>
    </w:rPr>
  </w:style>
  <w:style w:type="paragraph" w:customStyle="1" w:styleId="E4245579605D47739DE3147B2222729C">
    <w:name w:val="E4245579605D47739DE3147B2222729C"/>
    <w:rsid w:val="00047EDB"/>
    <w:rPr>
      <w:lang w:val="en-PH" w:eastAsia="en-PH"/>
    </w:rPr>
  </w:style>
  <w:style w:type="paragraph" w:customStyle="1" w:styleId="05E153D680CD49AB8776B820CF5A5C62">
    <w:name w:val="05E153D680CD49AB8776B820CF5A5C62"/>
    <w:rsid w:val="00047EDB"/>
    <w:rPr>
      <w:lang w:val="en-PH" w:eastAsia="en-PH"/>
    </w:rPr>
  </w:style>
  <w:style w:type="paragraph" w:customStyle="1" w:styleId="AC4E9219966A427B8665A0B2D38FE882">
    <w:name w:val="AC4E9219966A427B8665A0B2D38FE882"/>
    <w:rsid w:val="00047EDB"/>
    <w:rPr>
      <w:lang w:val="en-PH" w:eastAsia="en-PH"/>
    </w:rPr>
  </w:style>
  <w:style w:type="paragraph" w:customStyle="1" w:styleId="7A5A3415D22440E48E0EE8296F8B8BA4">
    <w:name w:val="7A5A3415D22440E48E0EE8296F8B8BA4"/>
    <w:rsid w:val="00047EDB"/>
    <w:rPr>
      <w:lang w:val="en-PH" w:eastAsia="en-PH"/>
    </w:rPr>
  </w:style>
  <w:style w:type="paragraph" w:customStyle="1" w:styleId="0A679D1A04CC4537A72DA507788F124D">
    <w:name w:val="0A679D1A04CC4537A72DA507788F124D"/>
    <w:rsid w:val="00047EDB"/>
    <w:rPr>
      <w:lang w:val="en-PH" w:eastAsia="en-PH"/>
    </w:rPr>
  </w:style>
  <w:style w:type="paragraph" w:customStyle="1" w:styleId="D2A0E3ABD5D84B01807CCBAA5906473C">
    <w:name w:val="D2A0E3ABD5D84B01807CCBAA5906473C"/>
    <w:rsid w:val="00047EDB"/>
    <w:rPr>
      <w:lang w:val="en-PH" w:eastAsia="en-PH"/>
    </w:rPr>
  </w:style>
  <w:style w:type="paragraph" w:customStyle="1" w:styleId="141BFB5372074BAE85DEE0DE34706E6F">
    <w:name w:val="141BFB5372074BAE85DEE0DE34706E6F"/>
    <w:rsid w:val="00047EDB"/>
    <w:rPr>
      <w:lang w:val="en-PH" w:eastAsia="en-PH"/>
    </w:rPr>
  </w:style>
  <w:style w:type="paragraph" w:customStyle="1" w:styleId="CC3B0FBEC4FF4606A1AA8E08053921EB">
    <w:name w:val="CC3B0FBEC4FF4606A1AA8E08053921EB"/>
    <w:rsid w:val="00047EDB"/>
    <w:rPr>
      <w:lang w:val="en-PH" w:eastAsia="en-PH"/>
    </w:rPr>
  </w:style>
  <w:style w:type="paragraph" w:customStyle="1" w:styleId="3D05FFFDA723473A91AB98FF7BDB3500">
    <w:name w:val="3D05FFFDA723473A91AB98FF7BDB3500"/>
    <w:rsid w:val="00047EDB"/>
    <w:rPr>
      <w:lang w:val="en-PH" w:eastAsia="en-PH"/>
    </w:rPr>
  </w:style>
  <w:style w:type="paragraph" w:customStyle="1" w:styleId="9A5FD6A29B2146879E5C60E711456AA1">
    <w:name w:val="9A5FD6A29B2146879E5C60E711456AA1"/>
    <w:rsid w:val="00047EDB"/>
    <w:rPr>
      <w:lang w:val="en-PH" w:eastAsia="en-PH"/>
    </w:rPr>
  </w:style>
  <w:style w:type="paragraph" w:customStyle="1" w:styleId="BC7C430B0BB14B9887DF7547B3ECC5FD">
    <w:name w:val="BC7C430B0BB14B9887DF7547B3ECC5FD"/>
    <w:rsid w:val="00047EDB"/>
    <w:rPr>
      <w:lang w:val="en-PH" w:eastAsia="en-PH"/>
    </w:rPr>
  </w:style>
  <w:style w:type="paragraph" w:customStyle="1" w:styleId="66D2E8E9B93042EF95F72C539D9145C9">
    <w:name w:val="66D2E8E9B93042EF95F72C539D9145C9"/>
    <w:rsid w:val="00047EDB"/>
    <w:rPr>
      <w:lang w:val="en-PH" w:eastAsia="en-PH"/>
    </w:rPr>
  </w:style>
  <w:style w:type="paragraph" w:customStyle="1" w:styleId="25610C86023F49559560FB7820B7D823">
    <w:name w:val="25610C86023F49559560FB7820B7D823"/>
    <w:rsid w:val="00047EDB"/>
    <w:rPr>
      <w:lang w:val="en-PH" w:eastAsia="en-PH"/>
    </w:rPr>
  </w:style>
  <w:style w:type="paragraph" w:customStyle="1" w:styleId="A91212DACF9B4275B0D4BBAEC5E2F2A0">
    <w:name w:val="A91212DACF9B4275B0D4BBAEC5E2F2A0"/>
    <w:rsid w:val="00047EDB"/>
    <w:rPr>
      <w:lang w:val="en-PH" w:eastAsia="en-PH"/>
    </w:rPr>
  </w:style>
  <w:style w:type="paragraph" w:customStyle="1" w:styleId="BF181D56C3DB4D63AC11EC844D2AA64E">
    <w:name w:val="BF181D56C3DB4D63AC11EC844D2AA64E"/>
    <w:rsid w:val="00047EDB"/>
    <w:rPr>
      <w:lang w:val="en-PH" w:eastAsia="en-PH"/>
    </w:rPr>
  </w:style>
  <w:style w:type="paragraph" w:customStyle="1" w:styleId="2D83B6688B264CC094C1F843034A371E">
    <w:name w:val="2D83B6688B264CC094C1F843034A371E"/>
    <w:rsid w:val="00047EDB"/>
    <w:rPr>
      <w:lang w:val="en-PH" w:eastAsia="en-PH"/>
    </w:rPr>
  </w:style>
  <w:style w:type="paragraph" w:customStyle="1" w:styleId="76DFAB3DF0C14202BEA094B78867B1E0">
    <w:name w:val="76DFAB3DF0C14202BEA094B78867B1E0"/>
    <w:rsid w:val="00047EDB"/>
    <w:rPr>
      <w:lang w:val="en-PH" w:eastAsia="en-PH"/>
    </w:rPr>
  </w:style>
  <w:style w:type="paragraph" w:customStyle="1" w:styleId="7301F66A11EF45B9B43BAC504A54D186">
    <w:name w:val="7301F66A11EF45B9B43BAC504A54D186"/>
    <w:rsid w:val="00047EDB"/>
    <w:rPr>
      <w:lang w:val="en-PH" w:eastAsia="en-PH"/>
    </w:rPr>
  </w:style>
  <w:style w:type="paragraph" w:customStyle="1" w:styleId="DAE2BF6C6958456182C2E32C124900C3">
    <w:name w:val="DAE2BF6C6958456182C2E32C124900C3"/>
    <w:rsid w:val="00047EDB"/>
    <w:rPr>
      <w:lang w:val="en-PH" w:eastAsia="en-PH"/>
    </w:rPr>
  </w:style>
  <w:style w:type="paragraph" w:customStyle="1" w:styleId="280DDEC6F5ED4B81B5B36BF96018354F">
    <w:name w:val="280DDEC6F5ED4B81B5B36BF96018354F"/>
    <w:rsid w:val="00047EDB"/>
    <w:rPr>
      <w:lang w:val="en-PH" w:eastAsia="en-PH"/>
    </w:rPr>
  </w:style>
  <w:style w:type="paragraph" w:customStyle="1" w:styleId="6D4B6E549F0D43D6ABAD860B822B0029">
    <w:name w:val="6D4B6E549F0D43D6ABAD860B822B0029"/>
    <w:rsid w:val="00047EDB"/>
    <w:rPr>
      <w:lang w:val="en-PH" w:eastAsia="en-PH"/>
    </w:rPr>
  </w:style>
  <w:style w:type="paragraph" w:customStyle="1" w:styleId="AA8141740A7444F2B0463B9D965B2C27">
    <w:name w:val="AA8141740A7444F2B0463B9D965B2C27"/>
    <w:rsid w:val="00047EDB"/>
    <w:rPr>
      <w:lang w:val="en-PH" w:eastAsia="en-PH"/>
    </w:rPr>
  </w:style>
  <w:style w:type="paragraph" w:customStyle="1" w:styleId="30212D4F19344CFCA0C267F55657BE2B">
    <w:name w:val="30212D4F19344CFCA0C267F55657BE2B"/>
    <w:rsid w:val="00047EDB"/>
    <w:rPr>
      <w:lang w:val="en-PH" w:eastAsia="en-PH"/>
    </w:rPr>
  </w:style>
  <w:style w:type="paragraph" w:customStyle="1" w:styleId="88E16D75368F42AFA9C4F4CDE9C72A47">
    <w:name w:val="88E16D75368F42AFA9C4F4CDE9C72A47"/>
    <w:rsid w:val="00047EDB"/>
    <w:rPr>
      <w:lang w:val="en-PH" w:eastAsia="en-PH"/>
    </w:rPr>
  </w:style>
  <w:style w:type="paragraph" w:customStyle="1" w:styleId="78B3CD9DF0434FA1B810FF57C4C3274E">
    <w:name w:val="78B3CD9DF0434FA1B810FF57C4C3274E"/>
    <w:rsid w:val="00047EDB"/>
    <w:rPr>
      <w:lang w:val="en-PH" w:eastAsia="en-PH"/>
    </w:rPr>
  </w:style>
  <w:style w:type="paragraph" w:customStyle="1" w:styleId="EA59C6DEE54941EE8A6AEEF50DE7473A">
    <w:name w:val="EA59C6DEE54941EE8A6AEEF50DE7473A"/>
    <w:rsid w:val="00047EDB"/>
    <w:rPr>
      <w:lang w:val="en-PH" w:eastAsia="en-PH"/>
    </w:rPr>
  </w:style>
  <w:style w:type="paragraph" w:customStyle="1" w:styleId="DBBBF9B200544B1EA60A7B1D0CE64ED9">
    <w:name w:val="DBBBF9B200544B1EA60A7B1D0CE64ED9"/>
    <w:rsid w:val="00047EDB"/>
    <w:rPr>
      <w:lang w:val="en-PH" w:eastAsia="en-PH"/>
    </w:rPr>
  </w:style>
  <w:style w:type="paragraph" w:customStyle="1" w:styleId="42B6A13D3962490B92895CE7F8B59D5B">
    <w:name w:val="42B6A13D3962490B92895CE7F8B59D5B"/>
    <w:rsid w:val="00047EDB"/>
    <w:rPr>
      <w:lang w:val="en-PH" w:eastAsia="en-PH"/>
    </w:rPr>
  </w:style>
  <w:style w:type="paragraph" w:customStyle="1" w:styleId="38B4518499224042B85A404B682A55F6">
    <w:name w:val="38B4518499224042B85A404B682A55F6"/>
    <w:rsid w:val="00047EDB"/>
    <w:rPr>
      <w:lang w:val="en-PH" w:eastAsia="en-PH"/>
    </w:rPr>
  </w:style>
  <w:style w:type="paragraph" w:customStyle="1" w:styleId="42131E8363694F6E8196477E877B4268">
    <w:name w:val="42131E8363694F6E8196477E877B4268"/>
    <w:rsid w:val="00047EDB"/>
    <w:rPr>
      <w:lang w:val="en-PH" w:eastAsia="en-PH"/>
    </w:rPr>
  </w:style>
  <w:style w:type="paragraph" w:customStyle="1" w:styleId="6B834AED66034D72B5225FF67017AC4C">
    <w:name w:val="6B834AED66034D72B5225FF67017AC4C"/>
    <w:rsid w:val="00047EDB"/>
    <w:rPr>
      <w:lang w:val="en-PH" w:eastAsia="en-PH"/>
    </w:rPr>
  </w:style>
  <w:style w:type="paragraph" w:customStyle="1" w:styleId="EC3E3688E1D64F24A23BAAE4C6DC4CBE">
    <w:name w:val="EC3E3688E1D64F24A23BAAE4C6DC4CBE"/>
    <w:rsid w:val="00047EDB"/>
    <w:rPr>
      <w:lang w:val="en-PH" w:eastAsia="en-PH"/>
    </w:rPr>
  </w:style>
  <w:style w:type="paragraph" w:customStyle="1" w:styleId="80A43651FF064DF98719921209848D83">
    <w:name w:val="80A43651FF064DF98719921209848D83"/>
    <w:rsid w:val="00047EDB"/>
    <w:rPr>
      <w:lang w:val="en-PH" w:eastAsia="en-PH"/>
    </w:rPr>
  </w:style>
  <w:style w:type="paragraph" w:customStyle="1" w:styleId="080552DFE49D4DCCB2E20DAFD36FEE17">
    <w:name w:val="080552DFE49D4DCCB2E20DAFD36FEE17"/>
    <w:rsid w:val="00047EDB"/>
    <w:rPr>
      <w:lang w:val="en-PH" w:eastAsia="en-PH"/>
    </w:rPr>
  </w:style>
  <w:style w:type="paragraph" w:customStyle="1" w:styleId="71D9DDF684D34B63A9C33D55505F7A5F">
    <w:name w:val="71D9DDF684D34B63A9C33D55505F7A5F"/>
    <w:rsid w:val="00047EDB"/>
    <w:rPr>
      <w:lang w:val="en-PH" w:eastAsia="en-PH"/>
    </w:rPr>
  </w:style>
  <w:style w:type="paragraph" w:customStyle="1" w:styleId="73A8736DCF144010B57B5C05C27E63B0">
    <w:name w:val="73A8736DCF144010B57B5C05C27E63B0"/>
    <w:rsid w:val="00047EDB"/>
    <w:rPr>
      <w:lang w:val="en-PH" w:eastAsia="en-PH"/>
    </w:rPr>
  </w:style>
  <w:style w:type="paragraph" w:customStyle="1" w:styleId="DEF2E2FD9139443E88AB8FA598738BEB">
    <w:name w:val="DEF2E2FD9139443E88AB8FA598738BEB"/>
    <w:rsid w:val="00047EDB"/>
    <w:rPr>
      <w:lang w:val="en-PH" w:eastAsia="en-PH"/>
    </w:rPr>
  </w:style>
  <w:style w:type="paragraph" w:customStyle="1" w:styleId="C00D846CB3F94FC8B6CDA9D8F02C9C8F">
    <w:name w:val="C00D846CB3F94FC8B6CDA9D8F02C9C8F"/>
    <w:rsid w:val="00047EDB"/>
    <w:rPr>
      <w:lang w:val="en-PH" w:eastAsia="en-PH"/>
    </w:rPr>
  </w:style>
  <w:style w:type="paragraph" w:customStyle="1" w:styleId="C5D4159A445B4943B2FD2A410F20D982">
    <w:name w:val="C5D4159A445B4943B2FD2A410F20D982"/>
    <w:rsid w:val="00047EDB"/>
    <w:rPr>
      <w:lang w:val="en-PH" w:eastAsia="en-PH"/>
    </w:rPr>
  </w:style>
  <w:style w:type="paragraph" w:customStyle="1" w:styleId="C3D10DDFE16549FDA713F74026568995">
    <w:name w:val="C3D10DDFE16549FDA713F74026568995"/>
    <w:rsid w:val="00047EDB"/>
    <w:rPr>
      <w:lang w:val="en-PH" w:eastAsia="en-PH"/>
    </w:rPr>
  </w:style>
  <w:style w:type="paragraph" w:customStyle="1" w:styleId="B711B2C6EC6D4C7ABA50C65A3E6F2874">
    <w:name w:val="B711B2C6EC6D4C7ABA50C65A3E6F2874"/>
    <w:rsid w:val="00047EDB"/>
    <w:rPr>
      <w:lang w:val="en-PH" w:eastAsia="en-PH"/>
    </w:rPr>
  </w:style>
  <w:style w:type="paragraph" w:customStyle="1" w:styleId="5CE2BDF4CE9E46F2A0BD7C1BE5392DBD">
    <w:name w:val="5CE2BDF4CE9E46F2A0BD7C1BE5392DBD"/>
    <w:rsid w:val="00047EDB"/>
    <w:rPr>
      <w:lang w:val="en-PH" w:eastAsia="en-PH"/>
    </w:rPr>
  </w:style>
  <w:style w:type="paragraph" w:customStyle="1" w:styleId="2FE4CD1D8E9444CC9736B2C9A7F45276">
    <w:name w:val="2FE4CD1D8E9444CC9736B2C9A7F45276"/>
    <w:rsid w:val="00047EDB"/>
    <w:rPr>
      <w:lang w:val="en-PH" w:eastAsia="en-PH"/>
    </w:rPr>
  </w:style>
  <w:style w:type="paragraph" w:customStyle="1" w:styleId="DA5321C647B449368651436AC54335EB">
    <w:name w:val="DA5321C647B449368651436AC54335EB"/>
    <w:rsid w:val="00047EDB"/>
    <w:rPr>
      <w:lang w:val="en-PH" w:eastAsia="en-PH"/>
    </w:rPr>
  </w:style>
  <w:style w:type="paragraph" w:customStyle="1" w:styleId="6E967DA7AF3D45E5828ACC184A78AFDD">
    <w:name w:val="6E967DA7AF3D45E5828ACC184A78AFDD"/>
    <w:rsid w:val="00047EDB"/>
    <w:rPr>
      <w:lang w:val="en-PH" w:eastAsia="en-PH"/>
    </w:rPr>
  </w:style>
  <w:style w:type="paragraph" w:customStyle="1" w:styleId="50017C61B1D74CBB987F2A018792DACA">
    <w:name w:val="50017C61B1D74CBB987F2A018792DACA"/>
    <w:rsid w:val="00047EDB"/>
    <w:rPr>
      <w:lang w:val="en-PH" w:eastAsia="en-PH"/>
    </w:rPr>
  </w:style>
  <w:style w:type="paragraph" w:customStyle="1" w:styleId="2A74E5AC10684235AE16D1834958259F">
    <w:name w:val="2A74E5AC10684235AE16D1834958259F"/>
    <w:rsid w:val="00047EDB"/>
    <w:rPr>
      <w:lang w:val="en-PH" w:eastAsia="en-PH"/>
    </w:rPr>
  </w:style>
  <w:style w:type="paragraph" w:customStyle="1" w:styleId="CD40111975754143873C831CA34179B1">
    <w:name w:val="CD40111975754143873C831CA34179B1"/>
    <w:rsid w:val="00047EDB"/>
    <w:rPr>
      <w:lang w:val="en-PH" w:eastAsia="en-PH"/>
    </w:rPr>
  </w:style>
  <w:style w:type="paragraph" w:customStyle="1" w:styleId="CED94CA539734F07BA371871EEFFC953">
    <w:name w:val="CED94CA539734F07BA371871EEFFC953"/>
    <w:rsid w:val="00047EDB"/>
    <w:rPr>
      <w:lang w:val="en-PH" w:eastAsia="en-PH"/>
    </w:rPr>
  </w:style>
  <w:style w:type="paragraph" w:customStyle="1" w:styleId="B8839C9BB4674F8DB1794F4DBB6BC74B">
    <w:name w:val="B8839C9BB4674F8DB1794F4DBB6BC74B"/>
    <w:rsid w:val="00047EDB"/>
    <w:rPr>
      <w:lang w:val="en-PH" w:eastAsia="en-PH"/>
    </w:rPr>
  </w:style>
  <w:style w:type="paragraph" w:customStyle="1" w:styleId="535CA1E9483C4F50A070D42834CA24AF">
    <w:name w:val="535CA1E9483C4F50A070D42834CA24AF"/>
    <w:rsid w:val="00047EDB"/>
    <w:rPr>
      <w:lang w:val="en-PH" w:eastAsia="en-PH"/>
    </w:rPr>
  </w:style>
  <w:style w:type="paragraph" w:customStyle="1" w:styleId="52A6AC56F0794895AEE139D9797A7641">
    <w:name w:val="52A6AC56F0794895AEE139D9797A7641"/>
    <w:rsid w:val="00047EDB"/>
    <w:rPr>
      <w:lang w:val="en-PH" w:eastAsia="en-PH"/>
    </w:rPr>
  </w:style>
  <w:style w:type="paragraph" w:customStyle="1" w:styleId="8EF714D78E28484E85038139171BCCA3">
    <w:name w:val="8EF714D78E28484E85038139171BCCA3"/>
    <w:rsid w:val="00047EDB"/>
    <w:rPr>
      <w:lang w:val="en-PH" w:eastAsia="en-PH"/>
    </w:rPr>
  </w:style>
  <w:style w:type="paragraph" w:customStyle="1" w:styleId="4AD683117A734F478CBDD71B1FBE2ACD">
    <w:name w:val="4AD683117A734F478CBDD71B1FBE2ACD"/>
    <w:rsid w:val="00047EDB"/>
    <w:rPr>
      <w:lang w:val="en-PH" w:eastAsia="en-PH"/>
    </w:rPr>
  </w:style>
  <w:style w:type="paragraph" w:customStyle="1" w:styleId="7B07AB8D4B854A1F94672C3A4A2088E5">
    <w:name w:val="7B07AB8D4B854A1F94672C3A4A2088E5"/>
    <w:rsid w:val="00047EDB"/>
    <w:rPr>
      <w:lang w:val="en-PH" w:eastAsia="en-PH"/>
    </w:rPr>
  </w:style>
  <w:style w:type="paragraph" w:customStyle="1" w:styleId="848A68A9A997488C8D480D267D06463A">
    <w:name w:val="848A68A9A997488C8D480D267D06463A"/>
    <w:rsid w:val="00047EDB"/>
    <w:rPr>
      <w:lang w:val="en-PH" w:eastAsia="en-PH"/>
    </w:rPr>
  </w:style>
  <w:style w:type="paragraph" w:customStyle="1" w:styleId="62941D22310E4F9391F184ED69ED20F7">
    <w:name w:val="62941D22310E4F9391F184ED69ED20F7"/>
    <w:rsid w:val="00047EDB"/>
    <w:rPr>
      <w:lang w:val="en-PH" w:eastAsia="en-PH"/>
    </w:rPr>
  </w:style>
  <w:style w:type="paragraph" w:customStyle="1" w:styleId="4F98308BD61848958C79367F4473F1C5">
    <w:name w:val="4F98308BD61848958C79367F4473F1C5"/>
    <w:rsid w:val="00047EDB"/>
    <w:rPr>
      <w:lang w:val="en-PH" w:eastAsia="en-PH"/>
    </w:rPr>
  </w:style>
  <w:style w:type="paragraph" w:customStyle="1" w:styleId="A0AD7D90FC384C4798042B132C210622">
    <w:name w:val="A0AD7D90FC384C4798042B132C210622"/>
    <w:rsid w:val="00047EDB"/>
    <w:rPr>
      <w:lang w:val="en-PH" w:eastAsia="en-PH"/>
    </w:rPr>
  </w:style>
  <w:style w:type="paragraph" w:customStyle="1" w:styleId="CA4A6CD817FF484E8AC0E4E2792BFB43">
    <w:name w:val="CA4A6CD817FF484E8AC0E4E2792BFB43"/>
    <w:rsid w:val="00047EDB"/>
    <w:rPr>
      <w:lang w:val="en-PH" w:eastAsia="en-PH"/>
    </w:rPr>
  </w:style>
  <w:style w:type="paragraph" w:customStyle="1" w:styleId="F00510A0505E428DB2287029A1195E92">
    <w:name w:val="F00510A0505E428DB2287029A1195E92"/>
    <w:rsid w:val="00047EDB"/>
    <w:rPr>
      <w:lang w:val="en-PH" w:eastAsia="en-PH"/>
    </w:rPr>
  </w:style>
  <w:style w:type="paragraph" w:customStyle="1" w:styleId="6A959B08C9FB481987624EB390DCFD01">
    <w:name w:val="6A959B08C9FB481987624EB390DCFD01"/>
    <w:rsid w:val="00047EDB"/>
    <w:rPr>
      <w:lang w:val="en-PH" w:eastAsia="en-PH"/>
    </w:rPr>
  </w:style>
  <w:style w:type="paragraph" w:customStyle="1" w:styleId="B9878E39AE84488A95F05624EBFD925F">
    <w:name w:val="B9878E39AE84488A95F05624EBFD925F"/>
    <w:rsid w:val="00047EDB"/>
    <w:rPr>
      <w:lang w:val="en-PH" w:eastAsia="en-PH"/>
    </w:rPr>
  </w:style>
  <w:style w:type="paragraph" w:customStyle="1" w:styleId="81A9DFA150EA45C5B196FDDFBC2D4E85">
    <w:name w:val="81A9DFA150EA45C5B196FDDFBC2D4E85"/>
    <w:rsid w:val="00047EDB"/>
    <w:rPr>
      <w:lang w:val="en-PH" w:eastAsia="en-PH"/>
    </w:rPr>
  </w:style>
  <w:style w:type="paragraph" w:customStyle="1" w:styleId="E22AFF92827A4B4CB468E97E2F3A6CB1">
    <w:name w:val="E22AFF92827A4B4CB468E97E2F3A6CB1"/>
    <w:rsid w:val="00047EDB"/>
    <w:rPr>
      <w:lang w:val="en-PH" w:eastAsia="en-PH"/>
    </w:rPr>
  </w:style>
  <w:style w:type="paragraph" w:customStyle="1" w:styleId="AE74B46CA47F4374ACA4D7B518C6F57E">
    <w:name w:val="AE74B46CA47F4374ACA4D7B518C6F57E"/>
    <w:rsid w:val="00047EDB"/>
    <w:rPr>
      <w:lang w:val="en-PH" w:eastAsia="en-PH"/>
    </w:rPr>
  </w:style>
  <w:style w:type="paragraph" w:customStyle="1" w:styleId="AD733A68318C447C99D5C69FEB20640F">
    <w:name w:val="AD733A68318C447C99D5C69FEB20640F"/>
    <w:rsid w:val="00047EDB"/>
    <w:rPr>
      <w:lang w:val="en-PH" w:eastAsia="en-PH"/>
    </w:rPr>
  </w:style>
  <w:style w:type="paragraph" w:customStyle="1" w:styleId="98ED35F81E534352860B86A91A90E464">
    <w:name w:val="98ED35F81E534352860B86A91A90E464"/>
    <w:rsid w:val="00047EDB"/>
    <w:rPr>
      <w:lang w:val="en-PH" w:eastAsia="en-PH"/>
    </w:rPr>
  </w:style>
  <w:style w:type="paragraph" w:customStyle="1" w:styleId="140477BDBE6F4D9A8373048A0F379522">
    <w:name w:val="140477BDBE6F4D9A8373048A0F379522"/>
    <w:rsid w:val="00047EDB"/>
    <w:rPr>
      <w:lang w:val="en-PH" w:eastAsia="en-PH"/>
    </w:rPr>
  </w:style>
  <w:style w:type="paragraph" w:customStyle="1" w:styleId="A5A9857C3A2D4475A6BA43FDE9DFF794">
    <w:name w:val="A5A9857C3A2D4475A6BA43FDE9DFF794"/>
    <w:rsid w:val="00047EDB"/>
    <w:rPr>
      <w:lang w:val="en-PH" w:eastAsia="en-PH"/>
    </w:rPr>
  </w:style>
  <w:style w:type="paragraph" w:customStyle="1" w:styleId="F8B5F297E31345B6A9604225934859ED">
    <w:name w:val="F8B5F297E31345B6A9604225934859ED"/>
    <w:rsid w:val="00047EDB"/>
    <w:rPr>
      <w:lang w:val="en-PH" w:eastAsia="en-PH"/>
    </w:rPr>
  </w:style>
  <w:style w:type="paragraph" w:customStyle="1" w:styleId="72073FB27C174105BF637AC3A81BC0F3">
    <w:name w:val="72073FB27C174105BF637AC3A81BC0F3"/>
    <w:rsid w:val="00047EDB"/>
    <w:rPr>
      <w:lang w:val="en-PH" w:eastAsia="en-PH"/>
    </w:rPr>
  </w:style>
  <w:style w:type="paragraph" w:customStyle="1" w:styleId="7A441865037540A7AB49124339180B57">
    <w:name w:val="7A441865037540A7AB49124339180B57"/>
    <w:rsid w:val="00047EDB"/>
    <w:rPr>
      <w:lang w:val="en-PH" w:eastAsia="en-PH"/>
    </w:rPr>
  </w:style>
  <w:style w:type="paragraph" w:customStyle="1" w:styleId="95B70977B275468294FE1902CAB77422">
    <w:name w:val="95B70977B275468294FE1902CAB77422"/>
    <w:rsid w:val="00047EDB"/>
    <w:rPr>
      <w:lang w:val="en-PH" w:eastAsia="en-PH"/>
    </w:rPr>
  </w:style>
  <w:style w:type="paragraph" w:customStyle="1" w:styleId="BBAC042882DE4CD28841CB4767DFE431">
    <w:name w:val="BBAC042882DE4CD28841CB4767DFE431"/>
    <w:rsid w:val="00047EDB"/>
    <w:rPr>
      <w:lang w:val="en-PH" w:eastAsia="en-PH"/>
    </w:rPr>
  </w:style>
  <w:style w:type="paragraph" w:customStyle="1" w:styleId="623C640AA05B4A76A863EB5A0D8FC6F7">
    <w:name w:val="623C640AA05B4A76A863EB5A0D8FC6F7"/>
    <w:rsid w:val="00047EDB"/>
    <w:rPr>
      <w:lang w:val="en-PH" w:eastAsia="en-PH"/>
    </w:rPr>
  </w:style>
  <w:style w:type="paragraph" w:customStyle="1" w:styleId="8E65545B7EF94F3791288B4AEB70900C">
    <w:name w:val="8E65545B7EF94F3791288B4AEB70900C"/>
    <w:rsid w:val="00047EDB"/>
    <w:rPr>
      <w:lang w:val="en-PH" w:eastAsia="en-PH"/>
    </w:rPr>
  </w:style>
  <w:style w:type="paragraph" w:customStyle="1" w:styleId="D0C35801068B44088D219906A5D2BCD6">
    <w:name w:val="D0C35801068B44088D219906A5D2BCD6"/>
    <w:rsid w:val="00047EDB"/>
    <w:rPr>
      <w:lang w:val="en-PH" w:eastAsia="en-PH"/>
    </w:rPr>
  </w:style>
  <w:style w:type="paragraph" w:customStyle="1" w:styleId="2BAA3F1DC0A5489ABBFCEBBE5C4AEE62">
    <w:name w:val="2BAA3F1DC0A5489ABBFCEBBE5C4AEE62"/>
    <w:rsid w:val="00047EDB"/>
    <w:rPr>
      <w:lang w:val="en-PH" w:eastAsia="en-PH"/>
    </w:rPr>
  </w:style>
  <w:style w:type="paragraph" w:customStyle="1" w:styleId="69E5B1EB7D4B4E5184D55EB7E601377D">
    <w:name w:val="69E5B1EB7D4B4E5184D55EB7E601377D"/>
    <w:rsid w:val="00047EDB"/>
    <w:rPr>
      <w:lang w:val="en-PH" w:eastAsia="en-PH"/>
    </w:rPr>
  </w:style>
  <w:style w:type="paragraph" w:customStyle="1" w:styleId="526D545BEBFF4D03B789431ED2424C4A">
    <w:name w:val="526D545BEBFF4D03B789431ED2424C4A"/>
    <w:rsid w:val="00047EDB"/>
    <w:rPr>
      <w:lang w:val="en-PH" w:eastAsia="en-PH"/>
    </w:rPr>
  </w:style>
  <w:style w:type="paragraph" w:customStyle="1" w:styleId="02F0CD1206094835994AF373EEA883AF">
    <w:name w:val="02F0CD1206094835994AF373EEA883AF"/>
    <w:rsid w:val="00047EDB"/>
    <w:rPr>
      <w:lang w:val="en-PH" w:eastAsia="en-PH"/>
    </w:rPr>
  </w:style>
  <w:style w:type="paragraph" w:customStyle="1" w:styleId="74342E5B3AEF4EDD84C4118A2000CC40">
    <w:name w:val="74342E5B3AEF4EDD84C4118A2000CC40"/>
    <w:rsid w:val="00047EDB"/>
    <w:rPr>
      <w:lang w:val="en-PH" w:eastAsia="en-PH"/>
    </w:rPr>
  </w:style>
  <w:style w:type="paragraph" w:customStyle="1" w:styleId="EE80E372D58043CF9ADBDE26B016F9F2">
    <w:name w:val="EE80E372D58043CF9ADBDE26B016F9F2"/>
    <w:rsid w:val="00047EDB"/>
    <w:rPr>
      <w:lang w:val="en-PH" w:eastAsia="en-PH"/>
    </w:rPr>
  </w:style>
  <w:style w:type="paragraph" w:customStyle="1" w:styleId="F2EDF1713670434A910EB33032435659">
    <w:name w:val="F2EDF1713670434A910EB33032435659"/>
    <w:rsid w:val="00047EDB"/>
    <w:rPr>
      <w:lang w:val="en-PH" w:eastAsia="en-PH"/>
    </w:rPr>
  </w:style>
  <w:style w:type="paragraph" w:customStyle="1" w:styleId="2E3CD4B418F14B8D9D8E6C80C3FE5C08">
    <w:name w:val="2E3CD4B418F14B8D9D8E6C80C3FE5C08"/>
    <w:rsid w:val="00047EDB"/>
    <w:rPr>
      <w:lang w:val="en-PH" w:eastAsia="en-PH"/>
    </w:rPr>
  </w:style>
  <w:style w:type="paragraph" w:customStyle="1" w:styleId="E51B6E46338E4BCFAFB968DE0A74262F">
    <w:name w:val="E51B6E46338E4BCFAFB968DE0A74262F"/>
    <w:rsid w:val="00047EDB"/>
    <w:rPr>
      <w:lang w:val="en-PH" w:eastAsia="en-PH"/>
    </w:rPr>
  </w:style>
  <w:style w:type="paragraph" w:customStyle="1" w:styleId="3C29B40FB6424BDE96900C9A079043D9">
    <w:name w:val="3C29B40FB6424BDE96900C9A079043D9"/>
    <w:rsid w:val="00047EDB"/>
    <w:rPr>
      <w:lang w:val="en-PH" w:eastAsia="en-PH"/>
    </w:rPr>
  </w:style>
  <w:style w:type="paragraph" w:customStyle="1" w:styleId="651BF326AB654076BF9F9C59618C9AAB">
    <w:name w:val="651BF326AB654076BF9F9C59618C9AAB"/>
    <w:rsid w:val="00047EDB"/>
    <w:rPr>
      <w:lang w:val="en-PH" w:eastAsia="en-PH"/>
    </w:rPr>
  </w:style>
  <w:style w:type="paragraph" w:customStyle="1" w:styleId="904137FA336D4FE280910BB7766F4106">
    <w:name w:val="904137FA336D4FE280910BB7766F4106"/>
    <w:rsid w:val="00047EDB"/>
    <w:rPr>
      <w:lang w:val="en-PH" w:eastAsia="en-PH"/>
    </w:rPr>
  </w:style>
  <w:style w:type="paragraph" w:customStyle="1" w:styleId="94B3B8F6857C4EFA92319AC67CAE96F5">
    <w:name w:val="94B3B8F6857C4EFA92319AC67CAE96F5"/>
    <w:rsid w:val="00047EDB"/>
    <w:rPr>
      <w:lang w:val="en-PH" w:eastAsia="en-PH"/>
    </w:rPr>
  </w:style>
  <w:style w:type="paragraph" w:customStyle="1" w:styleId="3A05572F073E443D924EE0FFFDAAA0E9">
    <w:name w:val="3A05572F073E443D924EE0FFFDAAA0E9"/>
    <w:rsid w:val="00047EDB"/>
    <w:rPr>
      <w:lang w:val="en-PH" w:eastAsia="en-PH"/>
    </w:rPr>
  </w:style>
  <w:style w:type="paragraph" w:customStyle="1" w:styleId="F25BDF59189C4B1D87FC101F233BBE08">
    <w:name w:val="F25BDF59189C4B1D87FC101F233BBE08"/>
    <w:rsid w:val="00047EDB"/>
    <w:rPr>
      <w:lang w:val="en-PH" w:eastAsia="en-PH"/>
    </w:rPr>
  </w:style>
  <w:style w:type="paragraph" w:customStyle="1" w:styleId="2C386BBFE0044D0C88086F5160AD1E13">
    <w:name w:val="2C386BBFE0044D0C88086F5160AD1E13"/>
    <w:rsid w:val="00047EDB"/>
    <w:rPr>
      <w:lang w:val="en-PH" w:eastAsia="en-PH"/>
    </w:rPr>
  </w:style>
  <w:style w:type="paragraph" w:customStyle="1" w:styleId="3CB8FF05DFD248BD95CAB642B181287F">
    <w:name w:val="3CB8FF05DFD248BD95CAB642B181287F"/>
    <w:rsid w:val="00047EDB"/>
    <w:rPr>
      <w:lang w:val="en-PH" w:eastAsia="en-PH"/>
    </w:rPr>
  </w:style>
  <w:style w:type="paragraph" w:customStyle="1" w:styleId="3063F41C57C842CFA9F00B3C6B3D748F">
    <w:name w:val="3063F41C57C842CFA9F00B3C6B3D748F"/>
    <w:rsid w:val="00047EDB"/>
    <w:rPr>
      <w:lang w:val="en-PH" w:eastAsia="en-PH"/>
    </w:rPr>
  </w:style>
  <w:style w:type="paragraph" w:customStyle="1" w:styleId="45C376A81C174D1EA6FB76626C0A7981">
    <w:name w:val="45C376A81C174D1EA6FB76626C0A7981"/>
    <w:rsid w:val="00047EDB"/>
    <w:rPr>
      <w:lang w:val="en-PH" w:eastAsia="en-PH"/>
    </w:rPr>
  </w:style>
  <w:style w:type="paragraph" w:customStyle="1" w:styleId="B48F9F69A05649838C7C739DD66E123D">
    <w:name w:val="B48F9F69A05649838C7C739DD66E123D"/>
    <w:rsid w:val="00047EDB"/>
    <w:rPr>
      <w:lang w:val="en-PH" w:eastAsia="en-PH"/>
    </w:rPr>
  </w:style>
  <w:style w:type="paragraph" w:customStyle="1" w:styleId="F5C279279A3645ECB934923D007509DE">
    <w:name w:val="F5C279279A3645ECB934923D007509DE"/>
    <w:rsid w:val="00047EDB"/>
    <w:rPr>
      <w:lang w:val="en-PH" w:eastAsia="en-PH"/>
    </w:rPr>
  </w:style>
  <w:style w:type="paragraph" w:customStyle="1" w:styleId="6AD7391F121749E2BBAB2A043E378F50">
    <w:name w:val="6AD7391F121749E2BBAB2A043E378F50"/>
    <w:rsid w:val="00047EDB"/>
    <w:rPr>
      <w:lang w:val="en-PH" w:eastAsia="en-PH"/>
    </w:rPr>
  </w:style>
  <w:style w:type="paragraph" w:customStyle="1" w:styleId="61BDE363FCC44A98A426CD9CA298020E">
    <w:name w:val="61BDE363FCC44A98A426CD9CA298020E"/>
    <w:rsid w:val="00047EDB"/>
    <w:rPr>
      <w:lang w:val="en-PH" w:eastAsia="en-PH"/>
    </w:rPr>
  </w:style>
  <w:style w:type="paragraph" w:customStyle="1" w:styleId="559E6EF2E219455FAABCB8C8AF465F1D">
    <w:name w:val="559E6EF2E219455FAABCB8C8AF465F1D"/>
    <w:rsid w:val="00047EDB"/>
    <w:rPr>
      <w:lang w:val="en-PH" w:eastAsia="en-PH"/>
    </w:rPr>
  </w:style>
  <w:style w:type="paragraph" w:customStyle="1" w:styleId="74A52352FCF944F986190A0FEDD95107">
    <w:name w:val="74A52352FCF944F986190A0FEDD95107"/>
    <w:rsid w:val="00047EDB"/>
    <w:rPr>
      <w:lang w:val="en-PH" w:eastAsia="en-PH"/>
    </w:rPr>
  </w:style>
  <w:style w:type="paragraph" w:customStyle="1" w:styleId="80A0CA2728FB4BAABD48F207CC24CBE3">
    <w:name w:val="80A0CA2728FB4BAABD48F207CC24CBE3"/>
    <w:rsid w:val="00047EDB"/>
    <w:rPr>
      <w:lang w:val="en-PH" w:eastAsia="en-PH"/>
    </w:rPr>
  </w:style>
  <w:style w:type="paragraph" w:customStyle="1" w:styleId="EBF440307D4A436490E5C6F7444E2C62">
    <w:name w:val="EBF440307D4A436490E5C6F7444E2C62"/>
    <w:rsid w:val="00047EDB"/>
    <w:rPr>
      <w:lang w:val="en-PH" w:eastAsia="en-PH"/>
    </w:rPr>
  </w:style>
  <w:style w:type="paragraph" w:customStyle="1" w:styleId="49746A251C95411FB4D68F2F9C4DDC9F">
    <w:name w:val="49746A251C95411FB4D68F2F9C4DDC9F"/>
    <w:rsid w:val="00047EDB"/>
    <w:rPr>
      <w:lang w:val="en-PH" w:eastAsia="en-PH"/>
    </w:rPr>
  </w:style>
  <w:style w:type="paragraph" w:customStyle="1" w:styleId="3C85BF769F9C422D83103BD587C93476">
    <w:name w:val="3C85BF769F9C422D83103BD587C93476"/>
    <w:rsid w:val="00047EDB"/>
    <w:rPr>
      <w:lang w:val="en-PH" w:eastAsia="en-PH"/>
    </w:rPr>
  </w:style>
  <w:style w:type="paragraph" w:customStyle="1" w:styleId="2B6F8D3215FE4BEFB508B1E777A4287E">
    <w:name w:val="2B6F8D3215FE4BEFB508B1E777A4287E"/>
    <w:rsid w:val="00047EDB"/>
    <w:rPr>
      <w:lang w:val="en-PH" w:eastAsia="en-PH"/>
    </w:rPr>
  </w:style>
  <w:style w:type="paragraph" w:customStyle="1" w:styleId="25C5A0B7FFCF44A999B904727E8DA4F0">
    <w:name w:val="25C5A0B7FFCF44A999B904727E8DA4F0"/>
    <w:rsid w:val="00047EDB"/>
    <w:rPr>
      <w:lang w:val="en-PH" w:eastAsia="en-PH"/>
    </w:rPr>
  </w:style>
  <w:style w:type="paragraph" w:customStyle="1" w:styleId="0AEA2AB788414B268672F9A838BE894E">
    <w:name w:val="0AEA2AB788414B268672F9A838BE894E"/>
    <w:rsid w:val="00047EDB"/>
    <w:rPr>
      <w:lang w:val="en-PH" w:eastAsia="en-PH"/>
    </w:rPr>
  </w:style>
  <w:style w:type="paragraph" w:customStyle="1" w:styleId="EF7156D11A00424F91535E36E5751202">
    <w:name w:val="EF7156D11A00424F91535E36E5751202"/>
    <w:rsid w:val="00047EDB"/>
    <w:rPr>
      <w:lang w:val="en-PH" w:eastAsia="en-PH"/>
    </w:rPr>
  </w:style>
  <w:style w:type="paragraph" w:customStyle="1" w:styleId="6C79C7F31983405DAC782342117CA7FC">
    <w:name w:val="6C79C7F31983405DAC782342117CA7FC"/>
    <w:rsid w:val="00047EDB"/>
    <w:rPr>
      <w:lang w:val="en-PH" w:eastAsia="en-PH"/>
    </w:rPr>
  </w:style>
  <w:style w:type="paragraph" w:customStyle="1" w:styleId="CC02B0F933F94B94AE06AE97D09FDA9C">
    <w:name w:val="CC02B0F933F94B94AE06AE97D09FDA9C"/>
    <w:rsid w:val="00047EDB"/>
    <w:rPr>
      <w:lang w:val="en-PH" w:eastAsia="en-PH"/>
    </w:rPr>
  </w:style>
  <w:style w:type="paragraph" w:customStyle="1" w:styleId="520DAADC9CE944E6A35236ECEAA137D7">
    <w:name w:val="520DAADC9CE944E6A35236ECEAA137D7"/>
    <w:rsid w:val="00047EDB"/>
    <w:rPr>
      <w:lang w:val="en-PH" w:eastAsia="en-PH"/>
    </w:rPr>
  </w:style>
  <w:style w:type="paragraph" w:customStyle="1" w:styleId="AF09F49B2DDF4F9FBB8BDED54A7405B1">
    <w:name w:val="AF09F49B2DDF4F9FBB8BDED54A7405B1"/>
    <w:rsid w:val="00047EDB"/>
    <w:rPr>
      <w:lang w:val="en-PH" w:eastAsia="en-PH"/>
    </w:rPr>
  </w:style>
  <w:style w:type="paragraph" w:customStyle="1" w:styleId="31F33A4DB7D94F2F9BE64E2F890E0C23">
    <w:name w:val="31F33A4DB7D94F2F9BE64E2F890E0C23"/>
    <w:rsid w:val="00047EDB"/>
    <w:rPr>
      <w:lang w:val="en-PH" w:eastAsia="en-PH"/>
    </w:rPr>
  </w:style>
  <w:style w:type="paragraph" w:customStyle="1" w:styleId="9573969F5B9C4054A126E38660004D59">
    <w:name w:val="9573969F5B9C4054A126E38660004D59"/>
    <w:rsid w:val="00047EDB"/>
    <w:rPr>
      <w:lang w:val="en-PH" w:eastAsia="en-PH"/>
    </w:rPr>
  </w:style>
  <w:style w:type="paragraph" w:customStyle="1" w:styleId="C5FCB0D0C0B54FB0994E408904E7B4DD">
    <w:name w:val="C5FCB0D0C0B54FB0994E408904E7B4DD"/>
    <w:rsid w:val="00047EDB"/>
    <w:rPr>
      <w:lang w:val="en-PH" w:eastAsia="en-PH"/>
    </w:rPr>
  </w:style>
  <w:style w:type="paragraph" w:customStyle="1" w:styleId="AA6DD13901CE48178A5BA2007C6791B0">
    <w:name w:val="AA6DD13901CE48178A5BA2007C6791B0"/>
    <w:rsid w:val="00047EDB"/>
    <w:rPr>
      <w:lang w:val="en-PH" w:eastAsia="en-PH"/>
    </w:rPr>
  </w:style>
  <w:style w:type="paragraph" w:customStyle="1" w:styleId="CD251C627221448583D83CAC73CEB290">
    <w:name w:val="CD251C627221448583D83CAC73CEB290"/>
    <w:rsid w:val="00047EDB"/>
    <w:rPr>
      <w:lang w:val="en-PH" w:eastAsia="en-PH"/>
    </w:rPr>
  </w:style>
  <w:style w:type="paragraph" w:customStyle="1" w:styleId="2907B14DEE1742A49863CC827F05C066">
    <w:name w:val="2907B14DEE1742A49863CC827F05C066"/>
    <w:rsid w:val="00047EDB"/>
    <w:rPr>
      <w:lang w:val="en-PH" w:eastAsia="en-PH"/>
    </w:rPr>
  </w:style>
  <w:style w:type="paragraph" w:customStyle="1" w:styleId="59B454E561E649B6AE9727FE1E2F7820">
    <w:name w:val="59B454E561E649B6AE9727FE1E2F7820"/>
    <w:rsid w:val="00047EDB"/>
    <w:rPr>
      <w:lang w:val="en-PH" w:eastAsia="en-PH"/>
    </w:rPr>
  </w:style>
  <w:style w:type="paragraph" w:customStyle="1" w:styleId="FEC2014911C948E6B293BFA9E685F7F4">
    <w:name w:val="FEC2014911C948E6B293BFA9E685F7F4"/>
    <w:rsid w:val="00047EDB"/>
    <w:rPr>
      <w:lang w:val="en-PH" w:eastAsia="en-PH"/>
    </w:rPr>
  </w:style>
  <w:style w:type="paragraph" w:customStyle="1" w:styleId="B013BF75B1C54828B66638BD233BBB88">
    <w:name w:val="B013BF75B1C54828B66638BD233BBB88"/>
    <w:rsid w:val="00047EDB"/>
    <w:rPr>
      <w:lang w:val="en-PH" w:eastAsia="en-PH"/>
    </w:rPr>
  </w:style>
  <w:style w:type="paragraph" w:customStyle="1" w:styleId="9F7150DCE8A9401E8E962EE95A09E7F6">
    <w:name w:val="9F7150DCE8A9401E8E962EE95A09E7F6"/>
    <w:rsid w:val="00047EDB"/>
    <w:rPr>
      <w:lang w:val="en-PH" w:eastAsia="en-PH"/>
    </w:rPr>
  </w:style>
  <w:style w:type="paragraph" w:customStyle="1" w:styleId="5CBECAD8EFBC4EA4A570E040E8904DFD">
    <w:name w:val="5CBECAD8EFBC4EA4A570E040E8904DFD"/>
    <w:rsid w:val="00047EDB"/>
    <w:rPr>
      <w:lang w:val="en-PH" w:eastAsia="en-PH"/>
    </w:rPr>
  </w:style>
  <w:style w:type="paragraph" w:customStyle="1" w:styleId="50FF0BF68D9A4E14B07A4B406CF45518">
    <w:name w:val="50FF0BF68D9A4E14B07A4B406CF45518"/>
    <w:rsid w:val="00047EDB"/>
    <w:rPr>
      <w:lang w:val="en-PH" w:eastAsia="en-PH"/>
    </w:rPr>
  </w:style>
  <w:style w:type="paragraph" w:customStyle="1" w:styleId="F88E1D1526C045089F8BE2F86C15EB7F">
    <w:name w:val="F88E1D1526C045089F8BE2F86C15EB7F"/>
    <w:rsid w:val="00047EDB"/>
    <w:rPr>
      <w:lang w:val="en-PH" w:eastAsia="en-PH"/>
    </w:rPr>
  </w:style>
  <w:style w:type="paragraph" w:customStyle="1" w:styleId="AB1954A09C12431CBB6C7C543FE2DC7E">
    <w:name w:val="AB1954A09C12431CBB6C7C543FE2DC7E"/>
    <w:rsid w:val="00047EDB"/>
    <w:rPr>
      <w:lang w:val="en-PH" w:eastAsia="en-PH"/>
    </w:rPr>
  </w:style>
  <w:style w:type="paragraph" w:customStyle="1" w:styleId="4044FF06882146538030877E0750AB6B">
    <w:name w:val="4044FF06882146538030877E0750AB6B"/>
    <w:rsid w:val="00047EDB"/>
    <w:rPr>
      <w:lang w:val="en-PH" w:eastAsia="en-PH"/>
    </w:rPr>
  </w:style>
  <w:style w:type="paragraph" w:customStyle="1" w:styleId="E6F8B27B737A4431B4DBDD1B8211D5DF">
    <w:name w:val="E6F8B27B737A4431B4DBDD1B8211D5DF"/>
    <w:rsid w:val="00047EDB"/>
    <w:rPr>
      <w:lang w:val="en-PH" w:eastAsia="en-PH"/>
    </w:rPr>
  </w:style>
  <w:style w:type="paragraph" w:customStyle="1" w:styleId="B3177C9114EC45098BE797AE61906A14">
    <w:name w:val="B3177C9114EC45098BE797AE61906A14"/>
    <w:rsid w:val="00047EDB"/>
    <w:rPr>
      <w:lang w:val="en-PH" w:eastAsia="en-PH"/>
    </w:rPr>
  </w:style>
  <w:style w:type="paragraph" w:customStyle="1" w:styleId="0431D5FC5DED4E83A5E8D024F4966FFD">
    <w:name w:val="0431D5FC5DED4E83A5E8D024F4966FFD"/>
    <w:rsid w:val="00047EDB"/>
    <w:rPr>
      <w:lang w:val="en-PH" w:eastAsia="en-PH"/>
    </w:rPr>
  </w:style>
  <w:style w:type="paragraph" w:customStyle="1" w:styleId="2EA0868D6D134F678E640E7773B4D1E5">
    <w:name w:val="2EA0868D6D134F678E640E7773B4D1E5"/>
    <w:rsid w:val="00047EDB"/>
    <w:rPr>
      <w:lang w:val="en-PH" w:eastAsia="en-PH"/>
    </w:rPr>
  </w:style>
  <w:style w:type="paragraph" w:customStyle="1" w:styleId="7CE9A0ACF62C4E2DB1BF0B1FA35DB045">
    <w:name w:val="7CE9A0ACF62C4E2DB1BF0B1FA35DB045"/>
    <w:rsid w:val="00047EDB"/>
    <w:rPr>
      <w:lang w:val="en-PH" w:eastAsia="en-PH"/>
    </w:rPr>
  </w:style>
  <w:style w:type="paragraph" w:customStyle="1" w:styleId="385EA84D19DE448C8368584F155AD4E2">
    <w:name w:val="385EA84D19DE448C8368584F155AD4E2"/>
    <w:rsid w:val="00047EDB"/>
    <w:rPr>
      <w:lang w:val="en-PH" w:eastAsia="en-PH"/>
    </w:rPr>
  </w:style>
  <w:style w:type="paragraph" w:customStyle="1" w:styleId="C819D32E48444E4D83A99CBFAD7E76F6">
    <w:name w:val="C819D32E48444E4D83A99CBFAD7E76F6"/>
    <w:rsid w:val="00047EDB"/>
    <w:rPr>
      <w:lang w:val="en-PH" w:eastAsia="en-PH"/>
    </w:rPr>
  </w:style>
  <w:style w:type="paragraph" w:customStyle="1" w:styleId="24031EFC798E471286834EBD03D36824">
    <w:name w:val="24031EFC798E471286834EBD03D36824"/>
    <w:rsid w:val="00047EDB"/>
    <w:rPr>
      <w:lang w:val="en-PH" w:eastAsia="en-PH"/>
    </w:rPr>
  </w:style>
  <w:style w:type="paragraph" w:customStyle="1" w:styleId="0B007500CDF64B4FA7B960E93EBB81AA">
    <w:name w:val="0B007500CDF64B4FA7B960E93EBB81AA"/>
    <w:rsid w:val="00047EDB"/>
    <w:rPr>
      <w:lang w:val="en-PH" w:eastAsia="en-PH"/>
    </w:rPr>
  </w:style>
  <w:style w:type="paragraph" w:customStyle="1" w:styleId="FC964EA1D755499E80DC4A6FAC5CCB80">
    <w:name w:val="FC964EA1D755499E80DC4A6FAC5CCB80"/>
    <w:rsid w:val="00047EDB"/>
    <w:rPr>
      <w:lang w:val="en-PH" w:eastAsia="en-PH"/>
    </w:rPr>
  </w:style>
  <w:style w:type="paragraph" w:customStyle="1" w:styleId="CC642455E7964BCFB7B6498B8BD8EEA3">
    <w:name w:val="CC642455E7964BCFB7B6498B8BD8EEA3"/>
    <w:rsid w:val="00047EDB"/>
    <w:rPr>
      <w:lang w:val="en-PH" w:eastAsia="en-PH"/>
    </w:rPr>
  </w:style>
  <w:style w:type="paragraph" w:customStyle="1" w:styleId="B51496EC2D4143F7A0F423638B1ED4D0">
    <w:name w:val="B51496EC2D4143F7A0F423638B1ED4D0"/>
    <w:rsid w:val="00047EDB"/>
    <w:rPr>
      <w:lang w:val="en-PH" w:eastAsia="en-PH"/>
    </w:rPr>
  </w:style>
  <w:style w:type="paragraph" w:customStyle="1" w:styleId="3EE5BBDB75554A04B1319A9932AA762B">
    <w:name w:val="3EE5BBDB75554A04B1319A9932AA762B"/>
    <w:rsid w:val="00047EDB"/>
    <w:rPr>
      <w:lang w:val="en-PH" w:eastAsia="en-PH"/>
    </w:rPr>
  </w:style>
  <w:style w:type="paragraph" w:customStyle="1" w:styleId="33494BE4212042F5B5C098BDF7E02863">
    <w:name w:val="33494BE4212042F5B5C098BDF7E02863"/>
    <w:rsid w:val="00047EDB"/>
    <w:rPr>
      <w:lang w:val="en-PH" w:eastAsia="en-PH"/>
    </w:rPr>
  </w:style>
  <w:style w:type="paragraph" w:customStyle="1" w:styleId="7C77EA97543D450F858F1E26F41C8605">
    <w:name w:val="7C77EA97543D450F858F1E26F41C8605"/>
    <w:rsid w:val="00047EDB"/>
    <w:rPr>
      <w:lang w:val="en-PH" w:eastAsia="en-PH"/>
    </w:rPr>
  </w:style>
  <w:style w:type="paragraph" w:customStyle="1" w:styleId="D3170EB14D684023A3A54EA6DB219BC0">
    <w:name w:val="D3170EB14D684023A3A54EA6DB219BC0"/>
    <w:rsid w:val="00047EDB"/>
    <w:rPr>
      <w:lang w:val="en-PH" w:eastAsia="en-PH"/>
    </w:rPr>
  </w:style>
  <w:style w:type="paragraph" w:customStyle="1" w:styleId="0E8E9ACDAE6A43EEAE15087933431DD3">
    <w:name w:val="0E8E9ACDAE6A43EEAE15087933431DD3"/>
    <w:rsid w:val="00047EDB"/>
    <w:rPr>
      <w:lang w:val="en-PH" w:eastAsia="en-PH"/>
    </w:rPr>
  </w:style>
  <w:style w:type="paragraph" w:customStyle="1" w:styleId="C45DD6F7BB5145D49C508C00259CAB66">
    <w:name w:val="C45DD6F7BB5145D49C508C00259CAB66"/>
    <w:rsid w:val="00047EDB"/>
    <w:rPr>
      <w:lang w:val="en-PH" w:eastAsia="en-PH"/>
    </w:rPr>
  </w:style>
  <w:style w:type="paragraph" w:customStyle="1" w:styleId="D6C2E29679F44760B26F9AAD84C121CA">
    <w:name w:val="D6C2E29679F44760B26F9AAD84C121CA"/>
    <w:rsid w:val="00047EDB"/>
    <w:rPr>
      <w:lang w:val="en-PH" w:eastAsia="en-PH"/>
    </w:rPr>
  </w:style>
  <w:style w:type="paragraph" w:customStyle="1" w:styleId="45840148EE3F4EA9932EBD26E27C15A6">
    <w:name w:val="45840148EE3F4EA9932EBD26E27C15A6"/>
    <w:rsid w:val="00047EDB"/>
    <w:rPr>
      <w:lang w:val="en-PH" w:eastAsia="en-PH"/>
    </w:rPr>
  </w:style>
  <w:style w:type="paragraph" w:customStyle="1" w:styleId="E82DFCF12C4749A5B75E72AEE3882048">
    <w:name w:val="E82DFCF12C4749A5B75E72AEE3882048"/>
    <w:rsid w:val="00047EDB"/>
    <w:rPr>
      <w:lang w:val="en-PH" w:eastAsia="en-PH"/>
    </w:rPr>
  </w:style>
  <w:style w:type="paragraph" w:customStyle="1" w:styleId="EE56C07E45954DCC8C73FF856F464E3E">
    <w:name w:val="EE56C07E45954DCC8C73FF856F464E3E"/>
    <w:rsid w:val="00047EDB"/>
    <w:rPr>
      <w:lang w:val="en-PH" w:eastAsia="en-PH"/>
    </w:rPr>
  </w:style>
  <w:style w:type="paragraph" w:customStyle="1" w:styleId="80B131974FD74A5E867C065E50648921">
    <w:name w:val="80B131974FD74A5E867C065E50648921"/>
    <w:rsid w:val="00047EDB"/>
    <w:rPr>
      <w:lang w:val="en-PH" w:eastAsia="en-PH"/>
    </w:rPr>
  </w:style>
  <w:style w:type="paragraph" w:customStyle="1" w:styleId="9BF3B99941F647708304869B077C4AC4">
    <w:name w:val="9BF3B99941F647708304869B077C4AC4"/>
    <w:rsid w:val="00047EDB"/>
    <w:rPr>
      <w:lang w:val="en-PH" w:eastAsia="en-PH"/>
    </w:rPr>
  </w:style>
  <w:style w:type="paragraph" w:customStyle="1" w:styleId="EBBC9BCC27D6497DAB9E03A4038A683A">
    <w:name w:val="EBBC9BCC27D6497DAB9E03A4038A683A"/>
    <w:rsid w:val="00047EDB"/>
    <w:rPr>
      <w:lang w:val="en-PH" w:eastAsia="en-PH"/>
    </w:rPr>
  </w:style>
  <w:style w:type="paragraph" w:customStyle="1" w:styleId="C61D2E315312464CAE8399DB1F6D5287">
    <w:name w:val="C61D2E315312464CAE8399DB1F6D5287"/>
    <w:rsid w:val="00047EDB"/>
    <w:rPr>
      <w:lang w:val="en-PH" w:eastAsia="en-PH"/>
    </w:rPr>
  </w:style>
  <w:style w:type="paragraph" w:customStyle="1" w:styleId="EA18032CA8B84E83AF8E385A8AE5227C">
    <w:name w:val="EA18032CA8B84E83AF8E385A8AE5227C"/>
    <w:rsid w:val="00047EDB"/>
    <w:rPr>
      <w:lang w:val="en-PH" w:eastAsia="en-PH"/>
    </w:rPr>
  </w:style>
  <w:style w:type="paragraph" w:customStyle="1" w:styleId="EE11C74451084786B8945F1B7D4D119A">
    <w:name w:val="EE11C74451084786B8945F1B7D4D119A"/>
    <w:rsid w:val="00047EDB"/>
    <w:rPr>
      <w:lang w:val="en-PH" w:eastAsia="en-PH"/>
    </w:rPr>
  </w:style>
  <w:style w:type="paragraph" w:customStyle="1" w:styleId="F71B50ECC50F4870B4029F9BEF5FDC4B">
    <w:name w:val="F71B50ECC50F4870B4029F9BEF5FDC4B"/>
    <w:rsid w:val="00047EDB"/>
    <w:rPr>
      <w:lang w:val="en-PH" w:eastAsia="en-PH"/>
    </w:rPr>
  </w:style>
  <w:style w:type="paragraph" w:customStyle="1" w:styleId="A5FC130AB2D047A28B325E671A52C724">
    <w:name w:val="A5FC130AB2D047A28B325E671A52C724"/>
    <w:rsid w:val="00047EDB"/>
    <w:rPr>
      <w:lang w:val="en-PH" w:eastAsia="en-PH"/>
    </w:rPr>
  </w:style>
  <w:style w:type="paragraph" w:customStyle="1" w:styleId="03D149351CB64FA49FF214FDA0791B47">
    <w:name w:val="03D149351CB64FA49FF214FDA0791B47"/>
    <w:rsid w:val="00047EDB"/>
    <w:rPr>
      <w:lang w:val="en-PH" w:eastAsia="en-PH"/>
    </w:rPr>
  </w:style>
  <w:style w:type="paragraph" w:customStyle="1" w:styleId="E6FB378689084DF1AFC2DD93D37B4A61">
    <w:name w:val="E6FB378689084DF1AFC2DD93D37B4A61"/>
    <w:rsid w:val="00047EDB"/>
    <w:rPr>
      <w:lang w:val="en-PH" w:eastAsia="en-PH"/>
    </w:rPr>
  </w:style>
  <w:style w:type="paragraph" w:customStyle="1" w:styleId="4D4B35E896E04E7ABB64AC063008CB9C">
    <w:name w:val="4D4B35E896E04E7ABB64AC063008CB9C"/>
    <w:rsid w:val="00047EDB"/>
    <w:rPr>
      <w:lang w:val="en-PH" w:eastAsia="en-PH"/>
    </w:rPr>
  </w:style>
  <w:style w:type="paragraph" w:customStyle="1" w:styleId="319DD5A560FF490BBE56C22744A3CF5B">
    <w:name w:val="319DD5A560FF490BBE56C22744A3CF5B"/>
    <w:rsid w:val="00047EDB"/>
    <w:rPr>
      <w:lang w:val="en-PH" w:eastAsia="en-PH"/>
    </w:rPr>
  </w:style>
  <w:style w:type="paragraph" w:customStyle="1" w:styleId="B52CF66ACC8F4318AE74B5970725FB78">
    <w:name w:val="B52CF66ACC8F4318AE74B5970725FB78"/>
    <w:rsid w:val="00047EDB"/>
    <w:rPr>
      <w:lang w:val="en-PH" w:eastAsia="en-PH"/>
    </w:rPr>
  </w:style>
  <w:style w:type="paragraph" w:customStyle="1" w:styleId="89B62092AA494727A2FA7EE723B56EE3">
    <w:name w:val="89B62092AA494727A2FA7EE723B56EE3"/>
    <w:rsid w:val="00047EDB"/>
    <w:rPr>
      <w:lang w:val="en-PH" w:eastAsia="en-PH"/>
    </w:rPr>
  </w:style>
  <w:style w:type="paragraph" w:customStyle="1" w:styleId="A79F8FD474EB41D6BF2CEB4BB296BEE9">
    <w:name w:val="A79F8FD474EB41D6BF2CEB4BB296BEE9"/>
    <w:rsid w:val="00047EDB"/>
    <w:rPr>
      <w:lang w:val="en-PH" w:eastAsia="en-PH"/>
    </w:rPr>
  </w:style>
  <w:style w:type="paragraph" w:customStyle="1" w:styleId="4A8FF95090D14254B90B044716DB8432">
    <w:name w:val="4A8FF95090D14254B90B044716DB8432"/>
    <w:rsid w:val="00047EDB"/>
    <w:rPr>
      <w:lang w:val="en-PH" w:eastAsia="en-PH"/>
    </w:rPr>
  </w:style>
  <w:style w:type="paragraph" w:customStyle="1" w:styleId="B2E2226F819D43D4B4978ACCB7797549">
    <w:name w:val="B2E2226F819D43D4B4978ACCB7797549"/>
    <w:rsid w:val="00047EDB"/>
    <w:rPr>
      <w:lang w:val="en-PH" w:eastAsia="en-PH"/>
    </w:rPr>
  </w:style>
  <w:style w:type="paragraph" w:customStyle="1" w:styleId="946FA1B4F874481D8068DD803D96592A">
    <w:name w:val="946FA1B4F874481D8068DD803D96592A"/>
    <w:rsid w:val="00047EDB"/>
    <w:rPr>
      <w:lang w:val="en-PH" w:eastAsia="en-PH"/>
    </w:rPr>
  </w:style>
  <w:style w:type="paragraph" w:customStyle="1" w:styleId="6AD6068CAC32436B998E22138FC002C2">
    <w:name w:val="6AD6068CAC32436B998E22138FC002C2"/>
    <w:rsid w:val="00047EDB"/>
    <w:rPr>
      <w:lang w:val="en-PH" w:eastAsia="en-PH"/>
    </w:rPr>
  </w:style>
  <w:style w:type="paragraph" w:customStyle="1" w:styleId="34D55A2E1F4846009B7434EFA18E0987">
    <w:name w:val="34D55A2E1F4846009B7434EFA18E0987"/>
    <w:rsid w:val="00047EDB"/>
    <w:rPr>
      <w:lang w:val="en-PH" w:eastAsia="en-PH"/>
    </w:rPr>
  </w:style>
  <w:style w:type="paragraph" w:customStyle="1" w:styleId="D5521553C0AB4C65966C7E328B9BB89D">
    <w:name w:val="D5521553C0AB4C65966C7E328B9BB89D"/>
    <w:rsid w:val="00047EDB"/>
    <w:rPr>
      <w:lang w:val="en-PH" w:eastAsia="en-PH"/>
    </w:rPr>
  </w:style>
  <w:style w:type="paragraph" w:customStyle="1" w:styleId="912452ED5FC2451798C3AA11A7CC8346">
    <w:name w:val="912452ED5FC2451798C3AA11A7CC8346"/>
    <w:rsid w:val="00047EDB"/>
    <w:rPr>
      <w:lang w:val="en-PH" w:eastAsia="en-PH"/>
    </w:rPr>
  </w:style>
  <w:style w:type="paragraph" w:customStyle="1" w:styleId="7221224C085F48FDA0829F46996E948B">
    <w:name w:val="7221224C085F48FDA0829F46996E948B"/>
    <w:rsid w:val="00047EDB"/>
    <w:rPr>
      <w:lang w:val="en-PH" w:eastAsia="en-PH"/>
    </w:rPr>
  </w:style>
  <w:style w:type="paragraph" w:customStyle="1" w:styleId="F5CDA17F8BD5438B8431BF4F268B00DD">
    <w:name w:val="F5CDA17F8BD5438B8431BF4F268B00DD"/>
    <w:rsid w:val="00047EDB"/>
    <w:rPr>
      <w:lang w:val="en-PH" w:eastAsia="en-PH"/>
    </w:rPr>
  </w:style>
  <w:style w:type="paragraph" w:customStyle="1" w:styleId="D116DBC453B9479AAF32827A485DC71B">
    <w:name w:val="D116DBC453B9479AAF32827A485DC71B"/>
    <w:rsid w:val="00047EDB"/>
    <w:rPr>
      <w:lang w:val="en-PH" w:eastAsia="en-PH"/>
    </w:rPr>
  </w:style>
  <w:style w:type="paragraph" w:customStyle="1" w:styleId="46B15ABB36FB492485C36C60102BD5C1">
    <w:name w:val="46B15ABB36FB492485C36C60102BD5C1"/>
    <w:rsid w:val="00047EDB"/>
    <w:rPr>
      <w:lang w:val="en-PH" w:eastAsia="en-PH"/>
    </w:rPr>
  </w:style>
  <w:style w:type="paragraph" w:customStyle="1" w:styleId="3758ADD98E84412F8EDD7C2D30832641">
    <w:name w:val="3758ADD98E84412F8EDD7C2D30832641"/>
    <w:rsid w:val="00047EDB"/>
    <w:rPr>
      <w:lang w:val="en-PH" w:eastAsia="en-PH"/>
    </w:rPr>
  </w:style>
  <w:style w:type="paragraph" w:customStyle="1" w:styleId="C8789975DCED43FC992A7B304F4749A2">
    <w:name w:val="C8789975DCED43FC992A7B304F4749A2"/>
    <w:rsid w:val="00047EDB"/>
    <w:rPr>
      <w:lang w:val="en-PH" w:eastAsia="en-PH"/>
    </w:rPr>
  </w:style>
  <w:style w:type="paragraph" w:customStyle="1" w:styleId="659DEB4DFE2E4A8B8A3C84AF2C326060">
    <w:name w:val="659DEB4DFE2E4A8B8A3C84AF2C326060"/>
    <w:rsid w:val="00047EDB"/>
    <w:rPr>
      <w:lang w:val="en-PH" w:eastAsia="en-PH"/>
    </w:rPr>
  </w:style>
  <w:style w:type="paragraph" w:customStyle="1" w:styleId="19883187DA114CCD91CA2B7C243C1026">
    <w:name w:val="19883187DA114CCD91CA2B7C243C1026"/>
    <w:rsid w:val="00047EDB"/>
    <w:rPr>
      <w:lang w:val="en-PH" w:eastAsia="en-PH"/>
    </w:rPr>
  </w:style>
  <w:style w:type="paragraph" w:customStyle="1" w:styleId="D35E9FB08D2049BD8EE82D5729FB4266">
    <w:name w:val="D35E9FB08D2049BD8EE82D5729FB4266"/>
    <w:rsid w:val="00047EDB"/>
    <w:rPr>
      <w:lang w:val="en-PH" w:eastAsia="en-PH"/>
    </w:rPr>
  </w:style>
  <w:style w:type="paragraph" w:customStyle="1" w:styleId="D277C618E97945C0BB94ED810E7B53DB">
    <w:name w:val="D277C618E97945C0BB94ED810E7B53DB"/>
    <w:rsid w:val="00047EDB"/>
    <w:rPr>
      <w:lang w:val="en-PH" w:eastAsia="en-PH"/>
    </w:rPr>
  </w:style>
  <w:style w:type="paragraph" w:customStyle="1" w:styleId="341FAAFE38A0476E933C39D67A9F8A5B">
    <w:name w:val="341FAAFE38A0476E933C39D67A9F8A5B"/>
    <w:rsid w:val="00047EDB"/>
    <w:rPr>
      <w:lang w:val="en-PH" w:eastAsia="en-PH"/>
    </w:rPr>
  </w:style>
  <w:style w:type="paragraph" w:customStyle="1" w:styleId="B31A0400CEFF4442B78AF30ECD0ACB00">
    <w:name w:val="B31A0400CEFF4442B78AF30ECD0ACB00"/>
    <w:rsid w:val="00047EDB"/>
    <w:rPr>
      <w:lang w:val="en-PH" w:eastAsia="en-PH"/>
    </w:rPr>
  </w:style>
  <w:style w:type="paragraph" w:customStyle="1" w:styleId="7F31B0AEFD634FF7859F3E3525FF60ED">
    <w:name w:val="7F31B0AEFD634FF7859F3E3525FF60ED"/>
    <w:rsid w:val="00047EDB"/>
    <w:rPr>
      <w:lang w:val="en-PH" w:eastAsia="en-PH"/>
    </w:rPr>
  </w:style>
  <w:style w:type="paragraph" w:customStyle="1" w:styleId="34F06B641242454CBC924B96DA352072">
    <w:name w:val="34F06B641242454CBC924B96DA352072"/>
    <w:rsid w:val="00047EDB"/>
    <w:rPr>
      <w:lang w:val="en-PH" w:eastAsia="en-PH"/>
    </w:rPr>
  </w:style>
  <w:style w:type="paragraph" w:customStyle="1" w:styleId="E4123780B65D4B7A8C5AC44222F513B2">
    <w:name w:val="E4123780B65D4B7A8C5AC44222F513B2"/>
    <w:rsid w:val="00047EDB"/>
    <w:rPr>
      <w:lang w:val="en-PH" w:eastAsia="en-PH"/>
    </w:rPr>
  </w:style>
  <w:style w:type="paragraph" w:customStyle="1" w:styleId="0F5A578A4D6A4122A83E516BC4F5F0BC">
    <w:name w:val="0F5A578A4D6A4122A83E516BC4F5F0BC"/>
    <w:rsid w:val="00047EDB"/>
    <w:rPr>
      <w:lang w:val="en-PH" w:eastAsia="en-PH"/>
    </w:rPr>
  </w:style>
  <w:style w:type="paragraph" w:customStyle="1" w:styleId="6E0F3C0DDDBA47B59B0A2756522301E0">
    <w:name w:val="6E0F3C0DDDBA47B59B0A2756522301E0"/>
    <w:rsid w:val="00047EDB"/>
    <w:rPr>
      <w:lang w:val="en-PH" w:eastAsia="en-PH"/>
    </w:rPr>
  </w:style>
  <w:style w:type="paragraph" w:customStyle="1" w:styleId="2B6953D61E404814BC5D50D84536CACA">
    <w:name w:val="2B6953D61E404814BC5D50D84536CACA"/>
    <w:rsid w:val="00047EDB"/>
    <w:rPr>
      <w:lang w:val="en-PH" w:eastAsia="en-PH"/>
    </w:rPr>
  </w:style>
  <w:style w:type="paragraph" w:customStyle="1" w:styleId="D199A3FAA7CB442AA5F4805A10BEFC1F">
    <w:name w:val="D199A3FAA7CB442AA5F4805A10BEFC1F"/>
    <w:rsid w:val="00047EDB"/>
    <w:rPr>
      <w:lang w:val="en-PH" w:eastAsia="en-PH"/>
    </w:rPr>
  </w:style>
  <w:style w:type="paragraph" w:customStyle="1" w:styleId="A9ED9A4B0796482C82E7867DF21BE983">
    <w:name w:val="A9ED9A4B0796482C82E7867DF21BE983"/>
    <w:rsid w:val="00047EDB"/>
    <w:rPr>
      <w:lang w:val="en-PH" w:eastAsia="en-PH"/>
    </w:rPr>
  </w:style>
  <w:style w:type="paragraph" w:customStyle="1" w:styleId="547F67F479754713B479D2CEF99FC2D0">
    <w:name w:val="547F67F479754713B479D2CEF99FC2D0"/>
    <w:rsid w:val="00047EDB"/>
    <w:rPr>
      <w:lang w:val="en-PH" w:eastAsia="en-PH"/>
    </w:rPr>
  </w:style>
  <w:style w:type="paragraph" w:customStyle="1" w:styleId="1EAAC74C48714067826AD5548B399276">
    <w:name w:val="1EAAC74C48714067826AD5548B399276"/>
    <w:rsid w:val="00047EDB"/>
    <w:rPr>
      <w:lang w:val="en-PH" w:eastAsia="en-PH"/>
    </w:rPr>
  </w:style>
  <w:style w:type="paragraph" w:customStyle="1" w:styleId="07DBC6A3F6324450AFA230A0B41BCB7C">
    <w:name w:val="07DBC6A3F6324450AFA230A0B41BCB7C"/>
    <w:rsid w:val="00047EDB"/>
    <w:rPr>
      <w:lang w:val="en-PH" w:eastAsia="en-PH"/>
    </w:rPr>
  </w:style>
  <w:style w:type="paragraph" w:customStyle="1" w:styleId="71B223C194EE47DD9DE00D9ED8AB7C87">
    <w:name w:val="71B223C194EE47DD9DE00D9ED8AB7C87"/>
    <w:rsid w:val="00047EDB"/>
    <w:rPr>
      <w:lang w:val="en-PH" w:eastAsia="en-PH"/>
    </w:rPr>
  </w:style>
  <w:style w:type="paragraph" w:customStyle="1" w:styleId="33D6EA13292D40E789E6FB0143E85468">
    <w:name w:val="33D6EA13292D40E789E6FB0143E85468"/>
    <w:rsid w:val="00047EDB"/>
    <w:rPr>
      <w:lang w:val="en-PH" w:eastAsia="en-PH"/>
    </w:rPr>
  </w:style>
  <w:style w:type="paragraph" w:customStyle="1" w:styleId="C05A2C59EFA747DF81CC847F63DB34F1">
    <w:name w:val="C05A2C59EFA747DF81CC847F63DB34F1"/>
    <w:rsid w:val="00047EDB"/>
    <w:rPr>
      <w:lang w:val="en-PH" w:eastAsia="en-PH"/>
    </w:rPr>
  </w:style>
  <w:style w:type="paragraph" w:customStyle="1" w:styleId="A4726F2FE9424951A87A834D76CCFC7D">
    <w:name w:val="A4726F2FE9424951A87A834D76CCFC7D"/>
    <w:rsid w:val="00047EDB"/>
    <w:rPr>
      <w:lang w:val="en-PH" w:eastAsia="en-PH"/>
    </w:rPr>
  </w:style>
  <w:style w:type="paragraph" w:customStyle="1" w:styleId="25F583D028A143D3B3E50069323204E2">
    <w:name w:val="25F583D028A143D3B3E50069323204E2"/>
    <w:rsid w:val="00047EDB"/>
    <w:rPr>
      <w:lang w:val="en-PH" w:eastAsia="en-PH"/>
    </w:rPr>
  </w:style>
  <w:style w:type="paragraph" w:customStyle="1" w:styleId="46699FEFFF074623AB0A5EAAF04059C0">
    <w:name w:val="46699FEFFF074623AB0A5EAAF04059C0"/>
    <w:rsid w:val="00047EDB"/>
    <w:rPr>
      <w:lang w:val="en-PH" w:eastAsia="en-PH"/>
    </w:rPr>
  </w:style>
  <w:style w:type="paragraph" w:customStyle="1" w:styleId="EE80E372D58043CF9ADBDE26B016F9F21">
    <w:name w:val="EE80E372D58043CF9ADBDE26B016F9F21"/>
    <w:rsid w:val="00047EDB"/>
    <w:rPr>
      <w:rFonts w:eastAsiaTheme="minorHAnsi"/>
    </w:rPr>
  </w:style>
  <w:style w:type="paragraph" w:customStyle="1" w:styleId="651BF326AB654076BF9F9C59618C9AAB1">
    <w:name w:val="651BF326AB654076BF9F9C59618C9AAB1"/>
    <w:rsid w:val="00047EDB"/>
    <w:rPr>
      <w:rFonts w:eastAsiaTheme="minorHAnsi"/>
    </w:rPr>
  </w:style>
  <w:style w:type="paragraph" w:customStyle="1" w:styleId="904137FA336D4FE280910BB7766F41061">
    <w:name w:val="904137FA336D4FE280910BB7766F41061"/>
    <w:rsid w:val="00047EDB"/>
    <w:rPr>
      <w:rFonts w:eastAsiaTheme="minorHAnsi"/>
    </w:rPr>
  </w:style>
  <w:style w:type="paragraph" w:customStyle="1" w:styleId="3A05572F073E443D924EE0FFFDAAA0E91">
    <w:name w:val="3A05572F073E443D924EE0FFFDAAA0E91"/>
    <w:rsid w:val="00047EDB"/>
    <w:rPr>
      <w:rFonts w:eastAsiaTheme="minorHAnsi"/>
    </w:rPr>
  </w:style>
  <w:style w:type="paragraph" w:customStyle="1" w:styleId="45C376A81C174D1EA6FB76626C0A79811">
    <w:name w:val="45C376A81C174D1EA6FB76626C0A79811"/>
    <w:rsid w:val="00047EDB"/>
    <w:rPr>
      <w:rFonts w:eastAsiaTheme="minorHAnsi"/>
    </w:rPr>
  </w:style>
  <w:style w:type="paragraph" w:customStyle="1" w:styleId="B48F9F69A05649838C7C739DD66E123D1">
    <w:name w:val="B48F9F69A05649838C7C739DD66E123D1"/>
    <w:rsid w:val="00047EDB"/>
    <w:rPr>
      <w:rFonts w:eastAsiaTheme="minorHAnsi"/>
    </w:rPr>
  </w:style>
  <w:style w:type="paragraph" w:customStyle="1" w:styleId="6AD7391F121749E2BBAB2A043E378F501">
    <w:name w:val="6AD7391F121749E2BBAB2A043E378F501"/>
    <w:rsid w:val="00047EDB"/>
    <w:rPr>
      <w:rFonts w:eastAsiaTheme="minorHAnsi"/>
    </w:rPr>
  </w:style>
  <w:style w:type="paragraph" w:customStyle="1" w:styleId="EBF440307D4A436490E5C6F7444E2C621">
    <w:name w:val="EBF440307D4A436490E5C6F7444E2C621"/>
    <w:rsid w:val="00047EDB"/>
    <w:rPr>
      <w:rFonts w:eastAsiaTheme="minorHAnsi"/>
    </w:rPr>
  </w:style>
  <w:style w:type="paragraph" w:customStyle="1" w:styleId="49746A251C95411FB4D68F2F9C4DDC9F1">
    <w:name w:val="49746A251C95411FB4D68F2F9C4DDC9F1"/>
    <w:rsid w:val="00047EDB"/>
    <w:rPr>
      <w:rFonts w:eastAsiaTheme="minorHAnsi"/>
    </w:rPr>
  </w:style>
  <w:style w:type="paragraph" w:customStyle="1" w:styleId="2B6F8D3215FE4BEFB508B1E777A4287E1">
    <w:name w:val="2B6F8D3215FE4BEFB508B1E777A4287E1"/>
    <w:rsid w:val="00047EDB"/>
    <w:rPr>
      <w:rFonts w:eastAsiaTheme="minorHAnsi"/>
    </w:rPr>
  </w:style>
  <w:style w:type="paragraph" w:customStyle="1" w:styleId="CC02B0F933F94B94AE06AE97D09FDA9C1">
    <w:name w:val="CC02B0F933F94B94AE06AE97D09FDA9C1"/>
    <w:rsid w:val="00047EDB"/>
    <w:rPr>
      <w:rFonts w:eastAsiaTheme="minorHAnsi"/>
    </w:rPr>
  </w:style>
  <w:style w:type="paragraph" w:customStyle="1" w:styleId="520DAADC9CE944E6A35236ECEAA137D71">
    <w:name w:val="520DAADC9CE944E6A35236ECEAA137D71"/>
    <w:rsid w:val="00047EDB"/>
    <w:rPr>
      <w:rFonts w:eastAsiaTheme="minorHAnsi"/>
    </w:rPr>
  </w:style>
  <w:style w:type="paragraph" w:customStyle="1" w:styleId="31F33A4DB7D94F2F9BE64E2F890E0C231">
    <w:name w:val="31F33A4DB7D94F2F9BE64E2F890E0C231"/>
    <w:rsid w:val="00047EDB"/>
    <w:rPr>
      <w:rFonts w:eastAsiaTheme="minorHAnsi"/>
    </w:rPr>
  </w:style>
  <w:style w:type="paragraph" w:customStyle="1" w:styleId="2907B14DEE1742A49863CC827F05C0661">
    <w:name w:val="2907B14DEE1742A49863CC827F05C0661"/>
    <w:rsid w:val="00047EDB"/>
    <w:rPr>
      <w:rFonts w:eastAsiaTheme="minorHAnsi"/>
    </w:rPr>
  </w:style>
  <w:style w:type="paragraph" w:customStyle="1" w:styleId="59B454E561E649B6AE9727FE1E2F78201">
    <w:name w:val="59B454E561E649B6AE9727FE1E2F78201"/>
    <w:rsid w:val="00047EDB"/>
    <w:rPr>
      <w:rFonts w:eastAsiaTheme="minorHAnsi"/>
    </w:rPr>
  </w:style>
  <w:style w:type="paragraph" w:customStyle="1" w:styleId="B013BF75B1C54828B66638BD233BBB881">
    <w:name w:val="B013BF75B1C54828B66638BD233BBB881"/>
    <w:rsid w:val="00047EDB"/>
    <w:rPr>
      <w:rFonts w:eastAsiaTheme="minorHAnsi"/>
    </w:rPr>
  </w:style>
  <w:style w:type="paragraph" w:customStyle="1" w:styleId="AB1954A09C12431CBB6C7C543FE2DC7E1">
    <w:name w:val="AB1954A09C12431CBB6C7C543FE2DC7E1"/>
    <w:rsid w:val="00047EDB"/>
    <w:rPr>
      <w:rFonts w:eastAsiaTheme="minorHAnsi"/>
    </w:rPr>
  </w:style>
  <w:style w:type="paragraph" w:customStyle="1" w:styleId="4044FF06882146538030877E0750AB6B1">
    <w:name w:val="4044FF06882146538030877E0750AB6B1"/>
    <w:rsid w:val="00047EDB"/>
    <w:rPr>
      <w:rFonts w:eastAsiaTheme="minorHAnsi"/>
    </w:rPr>
  </w:style>
  <w:style w:type="paragraph" w:customStyle="1" w:styleId="B3177C9114EC45098BE797AE61906A141">
    <w:name w:val="B3177C9114EC45098BE797AE61906A141"/>
    <w:rsid w:val="00047EDB"/>
    <w:rPr>
      <w:rFonts w:eastAsiaTheme="minorHAnsi"/>
    </w:rPr>
  </w:style>
  <w:style w:type="paragraph" w:customStyle="1" w:styleId="C819D32E48444E4D83A99CBFAD7E76F61">
    <w:name w:val="C819D32E48444E4D83A99CBFAD7E76F61"/>
    <w:rsid w:val="00047EDB"/>
    <w:rPr>
      <w:rFonts w:eastAsiaTheme="minorHAnsi"/>
    </w:rPr>
  </w:style>
  <w:style w:type="paragraph" w:customStyle="1" w:styleId="24031EFC798E471286834EBD03D368241">
    <w:name w:val="24031EFC798E471286834EBD03D368241"/>
    <w:rsid w:val="00047EDB"/>
    <w:rPr>
      <w:rFonts w:eastAsiaTheme="minorHAnsi"/>
    </w:rPr>
  </w:style>
  <w:style w:type="paragraph" w:customStyle="1" w:styleId="FC964EA1D755499E80DC4A6FAC5CCB801">
    <w:name w:val="FC964EA1D755499E80DC4A6FAC5CCB801"/>
    <w:rsid w:val="00047EDB"/>
    <w:rPr>
      <w:rFonts w:eastAsiaTheme="minorHAnsi"/>
    </w:rPr>
  </w:style>
  <w:style w:type="paragraph" w:customStyle="1" w:styleId="7C77EA97543D450F858F1E26F41C86051">
    <w:name w:val="7C77EA97543D450F858F1E26F41C86051"/>
    <w:rsid w:val="00047EDB"/>
    <w:rPr>
      <w:rFonts w:eastAsiaTheme="minorHAnsi"/>
    </w:rPr>
  </w:style>
  <w:style w:type="paragraph" w:customStyle="1" w:styleId="D3170EB14D684023A3A54EA6DB219BC01">
    <w:name w:val="D3170EB14D684023A3A54EA6DB219BC01"/>
    <w:rsid w:val="00047EDB"/>
    <w:rPr>
      <w:rFonts w:eastAsiaTheme="minorHAnsi"/>
    </w:rPr>
  </w:style>
  <w:style w:type="paragraph" w:customStyle="1" w:styleId="C45DD6F7BB5145D49C508C00259CAB661">
    <w:name w:val="C45DD6F7BB5145D49C508C00259CAB661"/>
    <w:rsid w:val="00047EDB"/>
    <w:rPr>
      <w:rFonts w:eastAsiaTheme="minorHAnsi"/>
    </w:rPr>
  </w:style>
  <w:style w:type="paragraph" w:customStyle="1" w:styleId="80B131974FD74A5E867C065E506489211">
    <w:name w:val="80B131974FD74A5E867C065E506489211"/>
    <w:rsid w:val="00047EDB"/>
    <w:rPr>
      <w:rFonts w:eastAsiaTheme="minorHAnsi"/>
    </w:rPr>
  </w:style>
  <w:style w:type="paragraph" w:customStyle="1" w:styleId="9BF3B99941F647708304869B077C4AC41">
    <w:name w:val="9BF3B99941F647708304869B077C4AC41"/>
    <w:rsid w:val="00047EDB"/>
    <w:rPr>
      <w:rFonts w:eastAsiaTheme="minorHAnsi"/>
    </w:rPr>
  </w:style>
  <w:style w:type="paragraph" w:customStyle="1" w:styleId="C61D2E315312464CAE8399DB1F6D52871">
    <w:name w:val="C61D2E315312464CAE8399DB1F6D52871"/>
    <w:rsid w:val="00047EDB"/>
    <w:rPr>
      <w:rFonts w:eastAsiaTheme="minorHAnsi"/>
    </w:rPr>
  </w:style>
  <w:style w:type="paragraph" w:customStyle="1" w:styleId="03D149351CB64FA49FF214FDA0791B471">
    <w:name w:val="03D149351CB64FA49FF214FDA0791B471"/>
    <w:rsid w:val="00047EDB"/>
    <w:rPr>
      <w:rFonts w:eastAsiaTheme="minorHAnsi"/>
    </w:rPr>
  </w:style>
  <w:style w:type="paragraph" w:customStyle="1" w:styleId="E6FB378689084DF1AFC2DD93D37B4A611">
    <w:name w:val="E6FB378689084DF1AFC2DD93D37B4A611"/>
    <w:rsid w:val="00047EDB"/>
    <w:rPr>
      <w:rFonts w:eastAsiaTheme="minorHAnsi"/>
    </w:rPr>
  </w:style>
  <w:style w:type="paragraph" w:customStyle="1" w:styleId="319DD5A560FF490BBE56C22744A3CF5B1">
    <w:name w:val="319DD5A560FF490BBE56C22744A3CF5B1"/>
    <w:rsid w:val="00047EDB"/>
    <w:rPr>
      <w:rFonts w:eastAsiaTheme="minorHAnsi"/>
    </w:rPr>
  </w:style>
  <w:style w:type="paragraph" w:customStyle="1" w:styleId="B2E2226F819D43D4B4978ACCB77975491">
    <w:name w:val="B2E2226F819D43D4B4978ACCB77975491"/>
    <w:rsid w:val="00047EDB"/>
    <w:rPr>
      <w:rFonts w:eastAsiaTheme="minorHAnsi"/>
    </w:rPr>
  </w:style>
  <w:style w:type="paragraph" w:customStyle="1" w:styleId="946FA1B4F874481D8068DD803D96592A1">
    <w:name w:val="946FA1B4F874481D8068DD803D96592A1"/>
    <w:rsid w:val="00047EDB"/>
    <w:rPr>
      <w:rFonts w:eastAsiaTheme="minorHAnsi"/>
    </w:rPr>
  </w:style>
  <w:style w:type="paragraph" w:customStyle="1" w:styleId="34D55A2E1F4846009B7434EFA18E09871">
    <w:name w:val="34D55A2E1F4846009B7434EFA18E09871"/>
    <w:rsid w:val="00047EDB"/>
    <w:rPr>
      <w:rFonts w:eastAsiaTheme="minorHAnsi"/>
    </w:rPr>
  </w:style>
  <w:style w:type="paragraph" w:customStyle="1" w:styleId="D116DBC453B9479AAF32827A485DC71B1">
    <w:name w:val="D116DBC453B9479AAF32827A485DC71B1"/>
    <w:rsid w:val="00047EDB"/>
    <w:rPr>
      <w:rFonts w:eastAsiaTheme="minorHAnsi"/>
    </w:rPr>
  </w:style>
  <w:style w:type="paragraph" w:customStyle="1" w:styleId="46B15ABB36FB492485C36C60102BD5C11">
    <w:name w:val="46B15ABB36FB492485C36C60102BD5C11"/>
    <w:rsid w:val="00047EDB"/>
    <w:rPr>
      <w:rFonts w:eastAsiaTheme="minorHAnsi"/>
    </w:rPr>
  </w:style>
  <w:style w:type="paragraph" w:customStyle="1" w:styleId="C8789975DCED43FC992A7B304F4749A21">
    <w:name w:val="C8789975DCED43FC992A7B304F4749A21"/>
    <w:rsid w:val="00047EDB"/>
    <w:rPr>
      <w:rFonts w:eastAsiaTheme="minorHAnsi"/>
    </w:rPr>
  </w:style>
  <w:style w:type="paragraph" w:customStyle="1" w:styleId="341FAAFE38A0476E933C39D67A9F8A5B1">
    <w:name w:val="341FAAFE38A0476E933C39D67A9F8A5B1"/>
    <w:rsid w:val="00047EDB"/>
    <w:rPr>
      <w:rFonts w:eastAsiaTheme="minorHAnsi"/>
    </w:rPr>
  </w:style>
  <w:style w:type="paragraph" w:customStyle="1" w:styleId="B31A0400CEFF4442B78AF30ECD0ACB001">
    <w:name w:val="B31A0400CEFF4442B78AF30ECD0ACB001"/>
    <w:rsid w:val="00047EDB"/>
    <w:rPr>
      <w:rFonts w:eastAsiaTheme="minorHAnsi"/>
    </w:rPr>
  </w:style>
  <w:style w:type="paragraph" w:customStyle="1" w:styleId="34F06B641242454CBC924B96DA3520721">
    <w:name w:val="34F06B641242454CBC924B96DA3520721"/>
    <w:rsid w:val="00047EDB"/>
    <w:rPr>
      <w:rFonts w:eastAsiaTheme="minorHAnsi"/>
    </w:rPr>
  </w:style>
  <w:style w:type="paragraph" w:customStyle="1" w:styleId="D199A3FAA7CB442AA5F4805A10BEFC1F1">
    <w:name w:val="D199A3FAA7CB442AA5F4805A10BEFC1F1"/>
    <w:rsid w:val="00047EDB"/>
    <w:rPr>
      <w:rFonts w:eastAsiaTheme="minorHAnsi"/>
    </w:rPr>
  </w:style>
  <w:style w:type="paragraph" w:customStyle="1" w:styleId="A9ED9A4B0796482C82E7867DF21BE9831">
    <w:name w:val="A9ED9A4B0796482C82E7867DF21BE9831"/>
    <w:rsid w:val="00047EDB"/>
    <w:rPr>
      <w:rFonts w:eastAsiaTheme="minorHAnsi"/>
    </w:rPr>
  </w:style>
  <w:style w:type="paragraph" w:customStyle="1" w:styleId="1EAAC74C48714067826AD5548B3992761">
    <w:name w:val="1EAAC74C48714067826AD5548B3992761"/>
    <w:rsid w:val="00047EDB"/>
    <w:rPr>
      <w:rFonts w:eastAsiaTheme="minorHAnsi"/>
    </w:rPr>
  </w:style>
  <w:style w:type="paragraph" w:customStyle="1" w:styleId="A4726F2FE9424951A87A834D76CCFC7D1">
    <w:name w:val="A4726F2FE9424951A87A834D76CCFC7D1"/>
    <w:rsid w:val="00047EDB"/>
    <w:rPr>
      <w:rFonts w:eastAsiaTheme="minorHAnsi"/>
    </w:rPr>
  </w:style>
  <w:style w:type="paragraph" w:customStyle="1" w:styleId="25F583D028A143D3B3E50069323204E21">
    <w:name w:val="25F583D028A143D3B3E50069323204E21"/>
    <w:rsid w:val="00047EDB"/>
    <w:rPr>
      <w:rFonts w:eastAsiaTheme="minorHAnsi"/>
    </w:rPr>
  </w:style>
  <w:style w:type="paragraph" w:customStyle="1" w:styleId="5110A2587F204044997479D8708A8189">
    <w:name w:val="5110A2587F204044997479D8708A8189"/>
    <w:rsid w:val="00047EDB"/>
    <w:rPr>
      <w:lang w:val="en-PH" w:eastAsia="en-PH"/>
    </w:rPr>
  </w:style>
  <w:style w:type="paragraph" w:customStyle="1" w:styleId="7986D8AADACA466EBA8F2A72906C8C22">
    <w:name w:val="7986D8AADACA466EBA8F2A72906C8C22"/>
    <w:rsid w:val="00047EDB"/>
    <w:rPr>
      <w:lang w:val="en-PH" w:eastAsia="en-PH"/>
    </w:rPr>
  </w:style>
  <w:style w:type="paragraph" w:customStyle="1" w:styleId="006B1296DE444040A55B47DEA44B205E">
    <w:name w:val="006B1296DE444040A55B47DEA44B205E"/>
    <w:rsid w:val="00047EDB"/>
    <w:rPr>
      <w:lang w:val="en-PH" w:eastAsia="en-PH"/>
    </w:rPr>
  </w:style>
  <w:style w:type="paragraph" w:customStyle="1" w:styleId="FAE709C149684DB7895FE3BC2C285767">
    <w:name w:val="FAE709C149684DB7895FE3BC2C285767"/>
    <w:rsid w:val="00047EDB"/>
    <w:rPr>
      <w:lang w:val="en-PH" w:eastAsia="en-PH"/>
    </w:rPr>
  </w:style>
  <w:style w:type="paragraph" w:customStyle="1" w:styleId="F620D702CB884EC5AC8693E10EADF4B8">
    <w:name w:val="F620D702CB884EC5AC8693E10EADF4B8"/>
    <w:rsid w:val="00047EDB"/>
    <w:rPr>
      <w:lang w:val="en-PH" w:eastAsia="en-PH"/>
    </w:rPr>
  </w:style>
  <w:style w:type="paragraph" w:customStyle="1" w:styleId="0452E2CFE26741AD842713E6EF1FFD28">
    <w:name w:val="0452E2CFE26741AD842713E6EF1FFD28"/>
    <w:rsid w:val="00047EDB"/>
    <w:rPr>
      <w:lang w:val="en-PH" w:eastAsia="en-PH"/>
    </w:rPr>
  </w:style>
  <w:style w:type="paragraph" w:customStyle="1" w:styleId="FA43F03490844A0A89E66CBB46B6AA2F">
    <w:name w:val="FA43F03490844A0A89E66CBB46B6AA2F"/>
    <w:rsid w:val="00047EDB"/>
    <w:rPr>
      <w:lang w:val="en-PH" w:eastAsia="en-PH"/>
    </w:rPr>
  </w:style>
  <w:style w:type="paragraph" w:customStyle="1" w:styleId="ABFE927468BE4892962530BDDAF328C6">
    <w:name w:val="ABFE927468BE4892962530BDDAF328C6"/>
    <w:rsid w:val="00047EDB"/>
    <w:rPr>
      <w:lang w:val="en-PH" w:eastAsia="en-PH"/>
    </w:rPr>
  </w:style>
  <w:style w:type="paragraph" w:customStyle="1" w:styleId="6B39603024284C6D88B25E7AEB889EE3">
    <w:name w:val="6B39603024284C6D88B25E7AEB889EE3"/>
    <w:rsid w:val="00047EDB"/>
    <w:rPr>
      <w:lang w:val="en-PH" w:eastAsia="en-PH"/>
    </w:rPr>
  </w:style>
  <w:style w:type="paragraph" w:customStyle="1" w:styleId="0A0883626EBA4EEB8761EC08CB12550F">
    <w:name w:val="0A0883626EBA4EEB8761EC08CB12550F"/>
    <w:rsid w:val="00047EDB"/>
    <w:rPr>
      <w:lang w:val="en-PH" w:eastAsia="en-PH"/>
    </w:rPr>
  </w:style>
  <w:style w:type="paragraph" w:customStyle="1" w:styleId="6123F420A95F4EBDBD46599209283837">
    <w:name w:val="6123F420A95F4EBDBD46599209283837"/>
    <w:rsid w:val="00047EDB"/>
    <w:rPr>
      <w:lang w:val="en-PH" w:eastAsia="en-PH"/>
    </w:rPr>
  </w:style>
  <w:style w:type="paragraph" w:customStyle="1" w:styleId="8329E826E4E4455B98E808B9A2CA340C">
    <w:name w:val="8329E826E4E4455B98E808B9A2CA340C"/>
    <w:rsid w:val="00047EDB"/>
    <w:rPr>
      <w:lang w:val="en-PH" w:eastAsia="en-PH"/>
    </w:rPr>
  </w:style>
  <w:style w:type="paragraph" w:customStyle="1" w:styleId="2DB6A25F27F8481DAACF6B94D07B1C1A">
    <w:name w:val="2DB6A25F27F8481DAACF6B94D07B1C1A"/>
    <w:rsid w:val="00047EDB"/>
    <w:rPr>
      <w:lang w:val="en-PH" w:eastAsia="en-PH"/>
    </w:rPr>
  </w:style>
  <w:style w:type="paragraph" w:customStyle="1" w:styleId="EABA2DD3412B4BEF975955ABA4F74F5A">
    <w:name w:val="EABA2DD3412B4BEF975955ABA4F74F5A"/>
    <w:rsid w:val="00047EDB"/>
    <w:rPr>
      <w:lang w:val="en-PH" w:eastAsia="en-PH"/>
    </w:rPr>
  </w:style>
  <w:style w:type="paragraph" w:customStyle="1" w:styleId="3935FFEF7E9A41879591AF60E5797D2D">
    <w:name w:val="3935FFEF7E9A41879591AF60E5797D2D"/>
    <w:rsid w:val="00047EDB"/>
    <w:rPr>
      <w:lang w:val="en-PH" w:eastAsia="en-PH"/>
    </w:rPr>
  </w:style>
  <w:style w:type="paragraph" w:customStyle="1" w:styleId="E0556F9EFFAA46348DDCEFE67334566E">
    <w:name w:val="E0556F9EFFAA46348DDCEFE67334566E"/>
    <w:rsid w:val="00047EDB"/>
    <w:rPr>
      <w:lang w:val="en-PH" w:eastAsia="en-PH"/>
    </w:rPr>
  </w:style>
  <w:style w:type="paragraph" w:customStyle="1" w:styleId="488024AACDB94A158404D20A87BAB20D">
    <w:name w:val="488024AACDB94A158404D20A87BAB20D"/>
    <w:rsid w:val="00047EDB"/>
    <w:rPr>
      <w:lang w:val="en-PH" w:eastAsia="en-PH"/>
    </w:rPr>
  </w:style>
  <w:style w:type="paragraph" w:customStyle="1" w:styleId="AF30DF524B3540DEAFE77366D0B60F1B">
    <w:name w:val="AF30DF524B3540DEAFE77366D0B60F1B"/>
    <w:rsid w:val="00047EDB"/>
    <w:rPr>
      <w:lang w:val="en-PH" w:eastAsia="en-PH"/>
    </w:rPr>
  </w:style>
  <w:style w:type="paragraph" w:customStyle="1" w:styleId="F8B564DD98FA44B6A319A2FD165F4A90">
    <w:name w:val="F8B564DD98FA44B6A319A2FD165F4A90"/>
    <w:rsid w:val="00047EDB"/>
    <w:rPr>
      <w:lang w:val="en-PH" w:eastAsia="en-PH"/>
    </w:rPr>
  </w:style>
  <w:style w:type="paragraph" w:customStyle="1" w:styleId="D9F0062B81294329B810CD75042720D1">
    <w:name w:val="D9F0062B81294329B810CD75042720D1"/>
    <w:rsid w:val="00047EDB"/>
    <w:rPr>
      <w:lang w:val="en-PH" w:eastAsia="en-PH"/>
    </w:rPr>
  </w:style>
  <w:style w:type="paragraph" w:customStyle="1" w:styleId="50BC10A306714522B86B3EF42526580E">
    <w:name w:val="50BC10A306714522B86B3EF42526580E"/>
    <w:rsid w:val="00047EDB"/>
    <w:rPr>
      <w:lang w:val="en-PH" w:eastAsia="en-PH"/>
    </w:rPr>
  </w:style>
  <w:style w:type="paragraph" w:customStyle="1" w:styleId="4AE2EB5C2BFD4D168902A6646F52BABC">
    <w:name w:val="4AE2EB5C2BFD4D168902A6646F52BABC"/>
    <w:rsid w:val="00047EDB"/>
    <w:rPr>
      <w:lang w:val="en-PH" w:eastAsia="en-PH"/>
    </w:rPr>
  </w:style>
  <w:style w:type="paragraph" w:customStyle="1" w:styleId="EA25C6786EEA4C9298663594691EDA8C">
    <w:name w:val="EA25C6786EEA4C9298663594691EDA8C"/>
    <w:rsid w:val="00047EDB"/>
    <w:rPr>
      <w:lang w:val="en-PH" w:eastAsia="en-PH"/>
    </w:rPr>
  </w:style>
  <w:style w:type="paragraph" w:customStyle="1" w:styleId="DD2793D28EB845BDBCF793A3F6825222">
    <w:name w:val="DD2793D28EB845BDBCF793A3F6825222"/>
    <w:rsid w:val="00047EDB"/>
    <w:rPr>
      <w:lang w:val="en-PH" w:eastAsia="en-PH"/>
    </w:rPr>
  </w:style>
  <w:style w:type="paragraph" w:customStyle="1" w:styleId="E29BBD55450C4320A29F2BA3CF969CB3">
    <w:name w:val="E29BBD55450C4320A29F2BA3CF969CB3"/>
    <w:rsid w:val="00047EDB"/>
    <w:rPr>
      <w:lang w:val="en-PH" w:eastAsia="en-PH"/>
    </w:rPr>
  </w:style>
  <w:style w:type="paragraph" w:customStyle="1" w:styleId="F5181716889642ED933F3207EEC40FE4">
    <w:name w:val="F5181716889642ED933F3207EEC40FE4"/>
    <w:rsid w:val="00047EDB"/>
    <w:rPr>
      <w:lang w:val="en-PH" w:eastAsia="en-PH"/>
    </w:rPr>
  </w:style>
  <w:style w:type="paragraph" w:customStyle="1" w:styleId="06411DC769914D9DA094F7837DB76598">
    <w:name w:val="06411DC769914D9DA094F7837DB76598"/>
    <w:rsid w:val="00047EDB"/>
    <w:rPr>
      <w:lang w:val="en-PH" w:eastAsia="en-PH"/>
    </w:rPr>
  </w:style>
  <w:style w:type="paragraph" w:customStyle="1" w:styleId="FB9AD6E9E0C545A8888AA77751131EA6">
    <w:name w:val="FB9AD6E9E0C545A8888AA77751131EA6"/>
    <w:rsid w:val="00047EDB"/>
    <w:rPr>
      <w:lang w:val="en-PH" w:eastAsia="en-PH"/>
    </w:rPr>
  </w:style>
  <w:style w:type="paragraph" w:customStyle="1" w:styleId="A85231874DD94998A9C7512C5A27A0D6">
    <w:name w:val="A85231874DD94998A9C7512C5A27A0D6"/>
    <w:rsid w:val="00047EDB"/>
    <w:rPr>
      <w:lang w:val="en-PH" w:eastAsia="en-PH"/>
    </w:rPr>
  </w:style>
  <w:style w:type="paragraph" w:customStyle="1" w:styleId="D758192D990A44029ECB6422B2BE1DB4">
    <w:name w:val="D758192D990A44029ECB6422B2BE1DB4"/>
    <w:rsid w:val="00047EDB"/>
    <w:rPr>
      <w:lang w:val="en-PH" w:eastAsia="en-PH"/>
    </w:rPr>
  </w:style>
  <w:style w:type="paragraph" w:customStyle="1" w:styleId="6F997F90439241849DE35D018C841BBF">
    <w:name w:val="6F997F90439241849DE35D018C841BBF"/>
    <w:rsid w:val="00047EDB"/>
    <w:rPr>
      <w:lang w:val="en-PH" w:eastAsia="en-PH"/>
    </w:rPr>
  </w:style>
  <w:style w:type="paragraph" w:customStyle="1" w:styleId="0EEDA8A03E4B4435A44FD1BAD90DAE6D">
    <w:name w:val="0EEDA8A03E4B4435A44FD1BAD90DAE6D"/>
    <w:rsid w:val="00047EDB"/>
    <w:rPr>
      <w:lang w:val="en-PH" w:eastAsia="en-PH"/>
    </w:rPr>
  </w:style>
  <w:style w:type="paragraph" w:customStyle="1" w:styleId="29905069302A4A1B83C0BA3751CA3BBB">
    <w:name w:val="29905069302A4A1B83C0BA3751CA3BBB"/>
    <w:rsid w:val="00047EDB"/>
    <w:rPr>
      <w:lang w:val="en-PH" w:eastAsia="en-PH"/>
    </w:rPr>
  </w:style>
  <w:style w:type="paragraph" w:customStyle="1" w:styleId="CB1AD3DDC3FC499698307BB57DE98CE5">
    <w:name w:val="CB1AD3DDC3FC499698307BB57DE98CE5"/>
    <w:rsid w:val="00047EDB"/>
    <w:rPr>
      <w:lang w:val="en-PH" w:eastAsia="en-PH"/>
    </w:rPr>
  </w:style>
  <w:style w:type="paragraph" w:customStyle="1" w:styleId="12587B7651BD4E409BC4B77914FEF65F">
    <w:name w:val="12587B7651BD4E409BC4B77914FEF65F"/>
    <w:rsid w:val="00047EDB"/>
    <w:rPr>
      <w:lang w:val="en-PH" w:eastAsia="en-PH"/>
    </w:rPr>
  </w:style>
  <w:style w:type="paragraph" w:customStyle="1" w:styleId="FA742889838D4618ABC7708BE560EFEE">
    <w:name w:val="FA742889838D4618ABC7708BE560EFEE"/>
    <w:rsid w:val="00047EDB"/>
    <w:rPr>
      <w:lang w:val="en-PH" w:eastAsia="en-PH"/>
    </w:rPr>
  </w:style>
  <w:style w:type="paragraph" w:customStyle="1" w:styleId="E084DB92D9154F2E9FC5F8897EDBC2DC">
    <w:name w:val="E084DB92D9154F2E9FC5F8897EDBC2DC"/>
    <w:rsid w:val="00047EDB"/>
    <w:rPr>
      <w:lang w:val="en-PH" w:eastAsia="en-PH"/>
    </w:rPr>
  </w:style>
  <w:style w:type="paragraph" w:customStyle="1" w:styleId="0114DAB745F043539BA96149C3B7A082">
    <w:name w:val="0114DAB745F043539BA96149C3B7A082"/>
    <w:rsid w:val="00047EDB"/>
    <w:rPr>
      <w:lang w:val="en-PH" w:eastAsia="en-PH"/>
    </w:rPr>
  </w:style>
  <w:style w:type="paragraph" w:customStyle="1" w:styleId="947D65F1162A4EB390B99D8119928D30">
    <w:name w:val="947D65F1162A4EB390B99D8119928D30"/>
    <w:rsid w:val="00047EDB"/>
    <w:rPr>
      <w:lang w:val="en-PH" w:eastAsia="en-PH"/>
    </w:rPr>
  </w:style>
  <w:style w:type="paragraph" w:customStyle="1" w:styleId="430DFE5485E640B99EB635EBA23FBA30">
    <w:name w:val="430DFE5485E640B99EB635EBA23FBA30"/>
    <w:rsid w:val="00047EDB"/>
    <w:rPr>
      <w:lang w:val="en-PH" w:eastAsia="en-PH"/>
    </w:rPr>
  </w:style>
  <w:style w:type="paragraph" w:customStyle="1" w:styleId="5FE56DDF578E42258AD212D517CF1D4B">
    <w:name w:val="5FE56DDF578E42258AD212D517CF1D4B"/>
    <w:rsid w:val="00047EDB"/>
    <w:rPr>
      <w:lang w:val="en-PH" w:eastAsia="en-PH"/>
    </w:rPr>
  </w:style>
  <w:style w:type="paragraph" w:customStyle="1" w:styleId="1B4EAAE03E004DAEAD0B5B1902672BBA">
    <w:name w:val="1B4EAAE03E004DAEAD0B5B1902672BBA"/>
    <w:rsid w:val="00047EDB"/>
    <w:rPr>
      <w:lang w:val="en-PH" w:eastAsia="en-PH"/>
    </w:rPr>
  </w:style>
  <w:style w:type="paragraph" w:customStyle="1" w:styleId="262F01A7604540CB8247BBC43E01E255">
    <w:name w:val="262F01A7604540CB8247BBC43E01E255"/>
    <w:rsid w:val="00047EDB"/>
    <w:rPr>
      <w:lang w:val="en-PH" w:eastAsia="en-PH"/>
    </w:rPr>
  </w:style>
  <w:style w:type="paragraph" w:customStyle="1" w:styleId="B4B50C723DE44A3B9CAFF5E4CE42CDF6">
    <w:name w:val="B4B50C723DE44A3B9CAFF5E4CE42CDF6"/>
    <w:rsid w:val="00047EDB"/>
    <w:rPr>
      <w:lang w:val="en-PH" w:eastAsia="en-PH"/>
    </w:rPr>
  </w:style>
  <w:style w:type="paragraph" w:customStyle="1" w:styleId="3AF18F62860E4BFD8050DF8CB633F4DA">
    <w:name w:val="3AF18F62860E4BFD8050DF8CB633F4DA"/>
    <w:rsid w:val="00047EDB"/>
    <w:rPr>
      <w:lang w:val="en-PH" w:eastAsia="en-PH"/>
    </w:rPr>
  </w:style>
  <w:style w:type="paragraph" w:customStyle="1" w:styleId="0AA5D506F058467CAB6770B7FC5CAFFF">
    <w:name w:val="0AA5D506F058467CAB6770B7FC5CAFFF"/>
    <w:rsid w:val="00047EDB"/>
    <w:rPr>
      <w:lang w:val="en-PH" w:eastAsia="en-PH"/>
    </w:rPr>
  </w:style>
  <w:style w:type="paragraph" w:customStyle="1" w:styleId="2E87BE021C2246478C612464694A8FF0">
    <w:name w:val="2E87BE021C2246478C612464694A8FF0"/>
    <w:rsid w:val="00047EDB"/>
    <w:rPr>
      <w:lang w:val="en-PH" w:eastAsia="en-PH"/>
    </w:rPr>
  </w:style>
  <w:style w:type="paragraph" w:customStyle="1" w:styleId="73A77B2DC2234FA892496E4439AAECB6">
    <w:name w:val="73A77B2DC2234FA892496E4439AAECB6"/>
    <w:rsid w:val="00047EDB"/>
    <w:rPr>
      <w:lang w:val="en-PH" w:eastAsia="en-PH"/>
    </w:rPr>
  </w:style>
  <w:style w:type="paragraph" w:customStyle="1" w:styleId="E9E337D6994C4530A8A56EE580A21FF1">
    <w:name w:val="E9E337D6994C4530A8A56EE580A21FF1"/>
    <w:rsid w:val="00047EDB"/>
    <w:rPr>
      <w:lang w:val="en-PH" w:eastAsia="en-PH"/>
    </w:rPr>
  </w:style>
  <w:style w:type="paragraph" w:customStyle="1" w:styleId="BA7DA8FDC2DF4A03884E5733C1220F82">
    <w:name w:val="BA7DA8FDC2DF4A03884E5733C1220F82"/>
    <w:rsid w:val="00047EDB"/>
    <w:rPr>
      <w:lang w:val="en-PH" w:eastAsia="en-PH"/>
    </w:rPr>
  </w:style>
  <w:style w:type="paragraph" w:customStyle="1" w:styleId="948AD7270DCA4B4EAE639B9B61B770FF">
    <w:name w:val="948AD7270DCA4B4EAE639B9B61B770FF"/>
    <w:rsid w:val="00047EDB"/>
    <w:rPr>
      <w:lang w:val="en-PH" w:eastAsia="en-PH"/>
    </w:rPr>
  </w:style>
  <w:style w:type="paragraph" w:customStyle="1" w:styleId="28BF2012CD3E4139806E81099EFF9770">
    <w:name w:val="28BF2012CD3E4139806E81099EFF9770"/>
    <w:rsid w:val="00047EDB"/>
    <w:rPr>
      <w:lang w:val="en-PH" w:eastAsia="en-PH"/>
    </w:rPr>
  </w:style>
  <w:style w:type="paragraph" w:customStyle="1" w:styleId="0B9C9261ED4F476AB5F03583CB6DA15A">
    <w:name w:val="0B9C9261ED4F476AB5F03583CB6DA15A"/>
    <w:rsid w:val="00047EDB"/>
    <w:rPr>
      <w:lang w:val="en-PH" w:eastAsia="en-PH"/>
    </w:rPr>
  </w:style>
  <w:style w:type="paragraph" w:customStyle="1" w:styleId="1A85873D786C49198779C180DEB678B9">
    <w:name w:val="1A85873D786C49198779C180DEB678B9"/>
    <w:rsid w:val="00047EDB"/>
    <w:rPr>
      <w:lang w:val="en-PH" w:eastAsia="en-PH"/>
    </w:rPr>
  </w:style>
  <w:style w:type="paragraph" w:customStyle="1" w:styleId="277C4DC7A3E941CFBF85A102D85DEDF4">
    <w:name w:val="277C4DC7A3E941CFBF85A102D85DEDF4"/>
    <w:rsid w:val="00047EDB"/>
    <w:rPr>
      <w:lang w:val="en-PH" w:eastAsia="en-PH"/>
    </w:rPr>
  </w:style>
  <w:style w:type="paragraph" w:customStyle="1" w:styleId="FBAD7B44C5524C5DB80C278FFABA9233">
    <w:name w:val="FBAD7B44C5524C5DB80C278FFABA9233"/>
    <w:rsid w:val="00047EDB"/>
    <w:rPr>
      <w:lang w:val="en-PH" w:eastAsia="en-PH"/>
    </w:rPr>
  </w:style>
  <w:style w:type="paragraph" w:customStyle="1" w:styleId="4AD0CEB8ABD5425EB7AED80EA4FC7A1C">
    <w:name w:val="4AD0CEB8ABD5425EB7AED80EA4FC7A1C"/>
    <w:rsid w:val="00047EDB"/>
    <w:rPr>
      <w:lang w:val="en-PH" w:eastAsia="en-PH"/>
    </w:rPr>
  </w:style>
  <w:style w:type="paragraph" w:customStyle="1" w:styleId="66DD5700868F47BAB50512F0DF172B37">
    <w:name w:val="66DD5700868F47BAB50512F0DF172B37"/>
    <w:rsid w:val="00047EDB"/>
    <w:rPr>
      <w:lang w:val="en-PH" w:eastAsia="en-PH"/>
    </w:rPr>
  </w:style>
  <w:style w:type="paragraph" w:customStyle="1" w:styleId="EB198FF1A54C44B7AC7EC74949553F15">
    <w:name w:val="EB198FF1A54C44B7AC7EC74949553F15"/>
    <w:rsid w:val="00047EDB"/>
    <w:rPr>
      <w:lang w:val="en-PH" w:eastAsia="en-PH"/>
    </w:rPr>
  </w:style>
  <w:style w:type="paragraph" w:customStyle="1" w:styleId="0F08A1AC64BB4BFAB2AB711F577B897C">
    <w:name w:val="0F08A1AC64BB4BFAB2AB711F577B897C"/>
    <w:rsid w:val="00047EDB"/>
    <w:rPr>
      <w:lang w:val="en-PH" w:eastAsia="en-PH"/>
    </w:rPr>
  </w:style>
  <w:style w:type="paragraph" w:customStyle="1" w:styleId="4B5D4CE2C8A448B5BD4D8B16E17F1140">
    <w:name w:val="4B5D4CE2C8A448B5BD4D8B16E17F1140"/>
    <w:rsid w:val="00047EDB"/>
    <w:rPr>
      <w:lang w:val="en-PH" w:eastAsia="en-PH"/>
    </w:rPr>
  </w:style>
  <w:style w:type="paragraph" w:customStyle="1" w:styleId="469D50ADD46641B6BC5EF796F51ED1A7">
    <w:name w:val="469D50ADD46641B6BC5EF796F51ED1A7"/>
    <w:rsid w:val="00047EDB"/>
    <w:rPr>
      <w:lang w:val="en-PH" w:eastAsia="en-PH"/>
    </w:rPr>
  </w:style>
  <w:style w:type="paragraph" w:customStyle="1" w:styleId="7F0A5E3A9C5C43E6A689A3B79D3FA106">
    <w:name w:val="7F0A5E3A9C5C43E6A689A3B79D3FA106"/>
    <w:rsid w:val="00047EDB"/>
    <w:rPr>
      <w:lang w:val="en-PH" w:eastAsia="en-PH"/>
    </w:rPr>
  </w:style>
  <w:style w:type="paragraph" w:customStyle="1" w:styleId="DED74E2CC3DE40D0A10056A80110852C">
    <w:name w:val="DED74E2CC3DE40D0A10056A80110852C"/>
    <w:rsid w:val="00047EDB"/>
    <w:rPr>
      <w:lang w:val="en-PH" w:eastAsia="en-PH"/>
    </w:rPr>
  </w:style>
  <w:style w:type="paragraph" w:customStyle="1" w:styleId="9A0DF909B6614B17ABB623C0E43EC896">
    <w:name w:val="9A0DF909B6614B17ABB623C0E43EC896"/>
    <w:rsid w:val="00047EDB"/>
    <w:rPr>
      <w:lang w:val="en-PH" w:eastAsia="en-PH"/>
    </w:rPr>
  </w:style>
  <w:style w:type="paragraph" w:customStyle="1" w:styleId="79DDE29743954DBC93342D1A69DE1405">
    <w:name w:val="79DDE29743954DBC93342D1A69DE1405"/>
    <w:rsid w:val="00047EDB"/>
    <w:rPr>
      <w:lang w:val="en-PH" w:eastAsia="en-PH"/>
    </w:rPr>
  </w:style>
  <w:style w:type="paragraph" w:customStyle="1" w:styleId="787CFD70CDEF446EB615DC3F32DDBA29">
    <w:name w:val="787CFD70CDEF446EB615DC3F32DDBA29"/>
    <w:rsid w:val="00047EDB"/>
    <w:rPr>
      <w:lang w:val="en-PH" w:eastAsia="en-PH"/>
    </w:rPr>
  </w:style>
  <w:style w:type="paragraph" w:customStyle="1" w:styleId="8DFCAAAEAA984162BDA3C683DA473AC1">
    <w:name w:val="8DFCAAAEAA984162BDA3C683DA473AC1"/>
    <w:rsid w:val="00047EDB"/>
    <w:rPr>
      <w:lang w:val="en-PH" w:eastAsia="en-PH"/>
    </w:rPr>
  </w:style>
  <w:style w:type="paragraph" w:customStyle="1" w:styleId="DED942127E344EDF80845DC790051FFA">
    <w:name w:val="DED942127E344EDF80845DC790051FFA"/>
    <w:rsid w:val="00047EDB"/>
    <w:rPr>
      <w:lang w:val="en-PH" w:eastAsia="en-PH"/>
    </w:rPr>
  </w:style>
  <w:style w:type="paragraph" w:customStyle="1" w:styleId="75A58797BB924D76A02A467C308AA53D">
    <w:name w:val="75A58797BB924D76A02A467C308AA53D"/>
    <w:rsid w:val="00047EDB"/>
    <w:rPr>
      <w:lang w:val="en-PH" w:eastAsia="en-PH"/>
    </w:rPr>
  </w:style>
  <w:style w:type="paragraph" w:customStyle="1" w:styleId="51E20E03FCEC49988B69C3598A6806FA">
    <w:name w:val="51E20E03FCEC49988B69C3598A6806FA"/>
    <w:rsid w:val="00047EDB"/>
    <w:rPr>
      <w:lang w:val="en-PH" w:eastAsia="en-PH"/>
    </w:rPr>
  </w:style>
  <w:style w:type="paragraph" w:customStyle="1" w:styleId="1D49F65537DD4A5D9EA146E4BE13512B">
    <w:name w:val="1D49F65537DD4A5D9EA146E4BE13512B"/>
    <w:rsid w:val="00047EDB"/>
    <w:rPr>
      <w:lang w:val="en-PH" w:eastAsia="en-PH"/>
    </w:rPr>
  </w:style>
  <w:style w:type="paragraph" w:customStyle="1" w:styleId="E7B4A25A04044135B4315E6843C476B8">
    <w:name w:val="E7B4A25A04044135B4315E6843C476B8"/>
    <w:rsid w:val="00047EDB"/>
    <w:rPr>
      <w:lang w:val="en-PH" w:eastAsia="en-PH"/>
    </w:rPr>
  </w:style>
  <w:style w:type="paragraph" w:customStyle="1" w:styleId="C88950CF61D74F89A839F9456DE1B112">
    <w:name w:val="C88950CF61D74F89A839F9456DE1B112"/>
    <w:rsid w:val="00047EDB"/>
    <w:rPr>
      <w:lang w:val="en-PH" w:eastAsia="en-PH"/>
    </w:rPr>
  </w:style>
  <w:style w:type="paragraph" w:customStyle="1" w:styleId="11DD3750357E4C7588CF85C64C5AE918">
    <w:name w:val="11DD3750357E4C7588CF85C64C5AE918"/>
    <w:rsid w:val="00047EDB"/>
    <w:rPr>
      <w:lang w:val="en-PH" w:eastAsia="en-PH"/>
    </w:rPr>
  </w:style>
  <w:style w:type="paragraph" w:customStyle="1" w:styleId="E6F2EECDCE224E08B1AB5EE519CCA5A0">
    <w:name w:val="E6F2EECDCE224E08B1AB5EE519CCA5A0"/>
    <w:rsid w:val="00047EDB"/>
    <w:rPr>
      <w:lang w:val="en-PH" w:eastAsia="en-PH"/>
    </w:rPr>
  </w:style>
  <w:style w:type="paragraph" w:customStyle="1" w:styleId="BB1A127955054A5B83769540C274E6B5">
    <w:name w:val="BB1A127955054A5B83769540C274E6B5"/>
    <w:rsid w:val="00047EDB"/>
    <w:rPr>
      <w:lang w:val="en-PH" w:eastAsia="en-PH"/>
    </w:rPr>
  </w:style>
  <w:style w:type="paragraph" w:customStyle="1" w:styleId="B243160E9A574973877BA00674961CB9">
    <w:name w:val="B243160E9A574973877BA00674961CB9"/>
    <w:rsid w:val="00047EDB"/>
    <w:rPr>
      <w:lang w:val="en-PH" w:eastAsia="en-PH"/>
    </w:rPr>
  </w:style>
  <w:style w:type="paragraph" w:customStyle="1" w:styleId="83E47DEB4B914FA9A0CC095CF51F3F34">
    <w:name w:val="83E47DEB4B914FA9A0CC095CF51F3F34"/>
    <w:rsid w:val="00047EDB"/>
    <w:rPr>
      <w:lang w:val="en-PH" w:eastAsia="en-PH"/>
    </w:rPr>
  </w:style>
  <w:style w:type="paragraph" w:customStyle="1" w:styleId="0ADC2492DDA84E02A4D870495D1D5892">
    <w:name w:val="0ADC2492DDA84E02A4D870495D1D5892"/>
    <w:rsid w:val="00047EDB"/>
    <w:rPr>
      <w:lang w:val="en-PH" w:eastAsia="en-PH"/>
    </w:rPr>
  </w:style>
  <w:style w:type="paragraph" w:customStyle="1" w:styleId="15C8D5AD4BB6452F981DE58B086E086F">
    <w:name w:val="15C8D5AD4BB6452F981DE58B086E086F"/>
    <w:rsid w:val="00047EDB"/>
    <w:rPr>
      <w:lang w:val="en-PH" w:eastAsia="en-PH"/>
    </w:rPr>
  </w:style>
  <w:style w:type="paragraph" w:customStyle="1" w:styleId="F6452BCF9BE14FF48C905CDF62B73092">
    <w:name w:val="F6452BCF9BE14FF48C905CDF62B73092"/>
    <w:rsid w:val="00047EDB"/>
    <w:rPr>
      <w:lang w:val="en-PH" w:eastAsia="en-PH"/>
    </w:rPr>
  </w:style>
  <w:style w:type="paragraph" w:customStyle="1" w:styleId="E73BDEDC5B9E4FD791641229D260BC66">
    <w:name w:val="E73BDEDC5B9E4FD791641229D260BC66"/>
    <w:rsid w:val="00047EDB"/>
    <w:rPr>
      <w:lang w:val="en-PH" w:eastAsia="en-PH"/>
    </w:rPr>
  </w:style>
  <w:style w:type="paragraph" w:customStyle="1" w:styleId="485F5A1E04F44000822A19DE445F6F3E">
    <w:name w:val="485F5A1E04F44000822A19DE445F6F3E"/>
    <w:rsid w:val="00047EDB"/>
    <w:rPr>
      <w:lang w:val="en-PH" w:eastAsia="en-PH"/>
    </w:rPr>
  </w:style>
  <w:style w:type="paragraph" w:customStyle="1" w:styleId="8948E99387B24EB4B79DB5D53820B3E9">
    <w:name w:val="8948E99387B24EB4B79DB5D53820B3E9"/>
    <w:rsid w:val="00047EDB"/>
    <w:rPr>
      <w:lang w:val="en-PH" w:eastAsia="en-PH"/>
    </w:rPr>
  </w:style>
  <w:style w:type="paragraph" w:customStyle="1" w:styleId="86D2CEFF6F96432AA10D38B8374EB289">
    <w:name w:val="86D2CEFF6F96432AA10D38B8374EB289"/>
    <w:rsid w:val="00047EDB"/>
    <w:rPr>
      <w:lang w:val="en-PH" w:eastAsia="en-PH"/>
    </w:rPr>
  </w:style>
  <w:style w:type="paragraph" w:customStyle="1" w:styleId="C13CA4AD2A9B493E9E36C8BD9B4605AA">
    <w:name w:val="C13CA4AD2A9B493E9E36C8BD9B4605AA"/>
    <w:rsid w:val="00047EDB"/>
    <w:rPr>
      <w:lang w:val="en-PH" w:eastAsia="en-PH"/>
    </w:rPr>
  </w:style>
  <w:style w:type="paragraph" w:customStyle="1" w:styleId="B92B49BBEC324B35959912DA886BBCC8">
    <w:name w:val="B92B49BBEC324B35959912DA886BBCC8"/>
    <w:rsid w:val="00047EDB"/>
    <w:rPr>
      <w:lang w:val="en-PH" w:eastAsia="en-PH"/>
    </w:rPr>
  </w:style>
  <w:style w:type="paragraph" w:customStyle="1" w:styleId="E6BB043681D7473C9597C6730038E132">
    <w:name w:val="E6BB043681D7473C9597C6730038E132"/>
    <w:rsid w:val="00047EDB"/>
    <w:rPr>
      <w:lang w:val="en-PH" w:eastAsia="en-PH"/>
    </w:rPr>
  </w:style>
  <w:style w:type="paragraph" w:customStyle="1" w:styleId="39939C0ED8FF4E2EA9835C3F4B4D26E6">
    <w:name w:val="39939C0ED8FF4E2EA9835C3F4B4D26E6"/>
    <w:rsid w:val="00047EDB"/>
    <w:rPr>
      <w:lang w:val="en-PH" w:eastAsia="en-PH"/>
    </w:rPr>
  </w:style>
  <w:style w:type="paragraph" w:customStyle="1" w:styleId="2813A567EFC74DF198DF274BD8FD8C78">
    <w:name w:val="2813A567EFC74DF198DF274BD8FD8C78"/>
    <w:rsid w:val="00047EDB"/>
    <w:rPr>
      <w:lang w:val="en-PH" w:eastAsia="en-PH"/>
    </w:rPr>
  </w:style>
  <w:style w:type="paragraph" w:customStyle="1" w:styleId="7BCD3A4034F94FFAAC446BDCA534506B">
    <w:name w:val="7BCD3A4034F94FFAAC446BDCA534506B"/>
    <w:rsid w:val="00047EDB"/>
    <w:rPr>
      <w:lang w:val="en-PH" w:eastAsia="en-PH"/>
    </w:rPr>
  </w:style>
  <w:style w:type="paragraph" w:customStyle="1" w:styleId="1FD8D1AC861D4007A9AF77851C12A32C">
    <w:name w:val="1FD8D1AC861D4007A9AF77851C12A32C"/>
    <w:rsid w:val="00047EDB"/>
    <w:rPr>
      <w:lang w:val="en-PH" w:eastAsia="en-PH"/>
    </w:rPr>
  </w:style>
  <w:style w:type="paragraph" w:customStyle="1" w:styleId="26662C4971374E72B22E7B33B79A1D32">
    <w:name w:val="26662C4971374E72B22E7B33B79A1D32"/>
    <w:rsid w:val="00047EDB"/>
    <w:rPr>
      <w:lang w:val="en-PH" w:eastAsia="en-PH"/>
    </w:rPr>
  </w:style>
  <w:style w:type="paragraph" w:customStyle="1" w:styleId="2D03F4ACB3A740B580C7345C02A4BB74">
    <w:name w:val="2D03F4ACB3A740B580C7345C02A4BB74"/>
    <w:rsid w:val="00047EDB"/>
    <w:rPr>
      <w:lang w:val="en-PH" w:eastAsia="en-PH"/>
    </w:rPr>
  </w:style>
  <w:style w:type="paragraph" w:customStyle="1" w:styleId="C1487190E788458DB5AF7A0A474AA4C1">
    <w:name w:val="C1487190E788458DB5AF7A0A474AA4C1"/>
    <w:rsid w:val="00047EDB"/>
    <w:rPr>
      <w:lang w:val="en-PH" w:eastAsia="en-PH"/>
    </w:rPr>
  </w:style>
  <w:style w:type="paragraph" w:customStyle="1" w:styleId="6276049E35B248F484F6EB47BEDD1593">
    <w:name w:val="6276049E35B248F484F6EB47BEDD1593"/>
    <w:rsid w:val="00047EDB"/>
    <w:rPr>
      <w:lang w:val="en-PH" w:eastAsia="en-PH"/>
    </w:rPr>
  </w:style>
  <w:style w:type="paragraph" w:customStyle="1" w:styleId="55460771C25F4E8F8DF4CD7A7FD07688">
    <w:name w:val="55460771C25F4E8F8DF4CD7A7FD07688"/>
    <w:rsid w:val="00047EDB"/>
    <w:rPr>
      <w:lang w:val="en-PH" w:eastAsia="en-PH"/>
    </w:rPr>
  </w:style>
  <w:style w:type="paragraph" w:customStyle="1" w:styleId="6B9699B025AB47D0AABEB1B9795EFBD8">
    <w:name w:val="6B9699B025AB47D0AABEB1B9795EFBD8"/>
    <w:rsid w:val="00047EDB"/>
    <w:rPr>
      <w:lang w:val="en-PH" w:eastAsia="en-PH"/>
    </w:rPr>
  </w:style>
  <w:style w:type="paragraph" w:customStyle="1" w:styleId="6293A81201E14D74B2772DCF9063BC78">
    <w:name w:val="6293A81201E14D74B2772DCF9063BC78"/>
    <w:rsid w:val="00047EDB"/>
    <w:rPr>
      <w:lang w:val="en-PH" w:eastAsia="en-PH"/>
    </w:rPr>
  </w:style>
  <w:style w:type="paragraph" w:customStyle="1" w:styleId="9B4AC436C8CB4D0D8E1410FB778DE2DE">
    <w:name w:val="9B4AC436C8CB4D0D8E1410FB778DE2DE"/>
    <w:rsid w:val="00047EDB"/>
    <w:rPr>
      <w:lang w:val="en-PH" w:eastAsia="en-PH"/>
    </w:rPr>
  </w:style>
  <w:style w:type="paragraph" w:customStyle="1" w:styleId="A2E0A0B2B28F443E927127F82F0FF1ED">
    <w:name w:val="A2E0A0B2B28F443E927127F82F0FF1ED"/>
    <w:rsid w:val="00047EDB"/>
    <w:rPr>
      <w:lang w:val="en-PH" w:eastAsia="en-PH"/>
    </w:rPr>
  </w:style>
  <w:style w:type="paragraph" w:customStyle="1" w:styleId="3616133FBC244ABF9AD7208266B16ADA">
    <w:name w:val="3616133FBC244ABF9AD7208266B16ADA"/>
    <w:rsid w:val="00047EDB"/>
    <w:rPr>
      <w:lang w:val="en-PH" w:eastAsia="en-PH"/>
    </w:rPr>
  </w:style>
  <w:style w:type="paragraph" w:customStyle="1" w:styleId="D4045726FD034481898281E20F7EA6A9">
    <w:name w:val="D4045726FD034481898281E20F7EA6A9"/>
    <w:rsid w:val="00047EDB"/>
    <w:rPr>
      <w:lang w:val="en-PH" w:eastAsia="en-PH"/>
    </w:rPr>
  </w:style>
  <w:style w:type="paragraph" w:customStyle="1" w:styleId="115C13154B6F4058A7FE8FC257210965">
    <w:name w:val="115C13154B6F4058A7FE8FC257210965"/>
    <w:rsid w:val="00047EDB"/>
    <w:rPr>
      <w:lang w:val="en-PH" w:eastAsia="en-PH"/>
    </w:rPr>
  </w:style>
  <w:style w:type="paragraph" w:customStyle="1" w:styleId="372E2B3091F34DF39D2B7109893E3110">
    <w:name w:val="372E2B3091F34DF39D2B7109893E3110"/>
    <w:rsid w:val="00047EDB"/>
    <w:rPr>
      <w:lang w:val="en-PH" w:eastAsia="en-PH"/>
    </w:rPr>
  </w:style>
  <w:style w:type="paragraph" w:customStyle="1" w:styleId="9746E0051417451CA6877AFC01E8FD9B">
    <w:name w:val="9746E0051417451CA6877AFC01E8FD9B"/>
    <w:rsid w:val="00047EDB"/>
    <w:rPr>
      <w:lang w:val="en-PH" w:eastAsia="en-PH"/>
    </w:rPr>
  </w:style>
  <w:style w:type="paragraph" w:customStyle="1" w:styleId="D1A20A54F21C44A7BBA99B8A91EC4842">
    <w:name w:val="D1A20A54F21C44A7BBA99B8A91EC4842"/>
    <w:rsid w:val="00047EDB"/>
    <w:rPr>
      <w:lang w:val="en-PH" w:eastAsia="en-PH"/>
    </w:rPr>
  </w:style>
  <w:style w:type="paragraph" w:customStyle="1" w:styleId="DC9C87E61ACE470FAF2606CB7EF37E56">
    <w:name w:val="DC9C87E61ACE470FAF2606CB7EF37E56"/>
    <w:rsid w:val="00047EDB"/>
    <w:rPr>
      <w:lang w:val="en-PH" w:eastAsia="en-PH"/>
    </w:rPr>
  </w:style>
  <w:style w:type="paragraph" w:customStyle="1" w:styleId="89D451FEBC904D27A2949F348FC4E1F0">
    <w:name w:val="89D451FEBC904D27A2949F348FC4E1F0"/>
    <w:rsid w:val="00047EDB"/>
    <w:rPr>
      <w:lang w:val="en-PH" w:eastAsia="en-PH"/>
    </w:rPr>
  </w:style>
  <w:style w:type="paragraph" w:customStyle="1" w:styleId="AC0D6E7633FB41A082B69B6D05DA2A07">
    <w:name w:val="AC0D6E7633FB41A082B69B6D05DA2A07"/>
    <w:rsid w:val="00047EDB"/>
    <w:rPr>
      <w:lang w:val="en-PH" w:eastAsia="en-PH"/>
    </w:rPr>
  </w:style>
  <w:style w:type="paragraph" w:customStyle="1" w:styleId="CEC3DA7B0EAE460A90C22E5550468912">
    <w:name w:val="CEC3DA7B0EAE460A90C22E5550468912"/>
    <w:rsid w:val="00047EDB"/>
    <w:rPr>
      <w:lang w:val="en-PH" w:eastAsia="en-PH"/>
    </w:rPr>
  </w:style>
  <w:style w:type="paragraph" w:customStyle="1" w:styleId="36DB5A77CC5D449ABDB7B1623A0A1888">
    <w:name w:val="36DB5A77CC5D449ABDB7B1623A0A1888"/>
    <w:rsid w:val="00047EDB"/>
    <w:rPr>
      <w:lang w:val="en-PH" w:eastAsia="en-PH"/>
    </w:rPr>
  </w:style>
  <w:style w:type="paragraph" w:customStyle="1" w:styleId="E79051E9123B4F8EAD3651F66BF5011E">
    <w:name w:val="E79051E9123B4F8EAD3651F66BF5011E"/>
    <w:rsid w:val="00047EDB"/>
    <w:rPr>
      <w:lang w:val="en-PH" w:eastAsia="en-PH"/>
    </w:rPr>
  </w:style>
  <w:style w:type="paragraph" w:customStyle="1" w:styleId="D89BC4A55630451D8C9C3A09FEA6E507">
    <w:name w:val="D89BC4A55630451D8C9C3A09FEA6E507"/>
    <w:rsid w:val="00047EDB"/>
    <w:rPr>
      <w:lang w:val="en-PH" w:eastAsia="en-PH"/>
    </w:rPr>
  </w:style>
  <w:style w:type="paragraph" w:customStyle="1" w:styleId="4F471DC2F7124C7C96236CC50620EEFE">
    <w:name w:val="4F471DC2F7124C7C96236CC50620EEFE"/>
    <w:rsid w:val="00047EDB"/>
    <w:rPr>
      <w:lang w:val="en-PH" w:eastAsia="en-PH"/>
    </w:rPr>
  </w:style>
  <w:style w:type="paragraph" w:customStyle="1" w:styleId="313D2263A06C483B92509EB594BFBC27">
    <w:name w:val="313D2263A06C483B92509EB594BFBC27"/>
    <w:rsid w:val="00047EDB"/>
    <w:rPr>
      <w:lang w:val="en-PH" w:eastAsia="en-PH"/>
    </w:rPr>
  </w:style>
  <w:style w:type="paragraph" w:customStyle="1" w:styleId="9BDD23C33061466F98B5DE647ECBE085">
    <w:name w:val="9BDD23C33061466F98B5DE647ECBE085"/>
    <w:rsid w:val="00047EDB"/>
    <w:rPr>
      <w:lang w:val="en-PH" w:eastAsia="en-PH"/>
    </w:rPr>
  </w:style>
  <w:style w:type="paragraph" w:customStyle="1" w:styleId="D71D8D48CC87476CB01D70EC898DD2CD">
    <w:name w:val="D71D8D48CC87476CB01D70EC898DD2CD"/>
    <w:rsid w:val="00047EDB"/>
    <w:rPr>
      <w:lang w:val="en-PH" w:eastAsia="en-PH"/>
    </w:rPr>
  </w:style>
  <w:style w:type="paragraph" w:customStyle="1" w:styleId="20CDCF2D903C47FB8FDFCCCD3FEB2B4B">
    <w:name w:val="20CDCF2D903C47FB8FDFCCCD3FEB2B4B"/>
    <w:rsid w:val="00047EDB"/>
    <w:rPr>
      <w:lang w:val="en-PH" w:eastAsia="en-PH"/>
    </w:rPr>
  </w:style>
  <w:style w:type="paragraph" w:customStyle="1" w:styleId="6880BBFD6B9A499D890C4FA9F68BAB48">
    <w:name w:val="6880BBFD6B9A499D890C4FA9F68BAB48"/>
    <w:rsid w:val="00047EDB"/>
    <w:rPr>
      <w:lang w:val="en-PH" w:eastAsia="en-PH"/>
    </w:rPr>
  </w:style>
  <w:style w:type="paragraph" w:customStyle="1" w:styleId="5110A2587F204044997479D8708A81891">
    <w:name w:val="5110A2587F204044997479D8708A81891"/>
    <w:rsid w:val="00047EDB"/>
    <w:rPr>
      <w:rFonts w:eastAsiaTheme="minorHAnsi"/>
    </w:rPr>
  </w:style>
  <w:style w:type="paragraph" w:customStyle="1" w:styleId="0452E2CFE26741AD842713E6EF1FFD281">
    <w:name w:val="0452E2CFE26741AD842713E6EF1FFD281"/>
    <w:rsid w:val="00047EDB"/>
    <w:rPr>
      <w:rFonts w:eastAsiaTheme="minorHAnsi"/>
    </w:rPr>
  </w:style>
  <w:style w:type="paragraph" w:customStyle="1" w:styleId="FA43F03490844A0A89E66CBB46B6AA2F1">
    <w:name w:val="FA43F03490844A0A89E66CBB46B6AA2F1"/>
    <w:rsid w:val="00047EDB"/>
    <w:rPr>
      <w:rFonts w:eastAsiaTheme="minorHAnsi"/>
    </w:rPr>
  </w:style>
  <w:style w:type="paragraph" w:customStyle="1" w:styleId="6B39603024284C6D88B25E7AEB889EE31">
    <w:name w:val="6B39603024284C6D88B25E7AEB889EE31"/>
    <w:rsid w:val="00047EDB"/>
    <w:rPr>
      <w:rFonts w:eastAsiaTheme="minorHAnsi"/>
    </w:rPr>
  </w:style>
  <w:style w:type="paragraph" w:customStyle="1" w:styleId="EABA2DD3412B4BEF975955ABA4F74F5A1">
    <w:name w:val="EABA2DD3412B4BEF975955ABA4F74F5A1"/>
    <w:rsid w:val="00047EDB"/>
    <w:rPr>
      <w:rFonts w:eastAsiaTheme="minorHAnsi"/>
    </w:rPr>
  </w:style>
  <w:style w:type="paragraph" w:customStyle="1" w:styleId="3935FFEF7E9A41879591AF60E5797D2D1">
    <w:name w:val="3935FFEF7E9A41879591AF60E5797D2D1"/>
    <w:rsid w:val="00047EDB"/>
    <w:rPr>
      <w:rFonts w:eastAsiaTheme="minorHAnsi"/>
    </w:rPr>
  </w:style>
  <w:style w:type="paragraph" w:customStyle="1" w:styleId="488024AACDB94A158404D20A87BAB20D1">
    <w:name w:val="488024AACDB94A158404D20A87BAB20D1"/>
    <w:rsid w:val="00047EDB"/>
    <w:rPr>
      <w:rFonts w:eastAsiaTheme="minorHAnsi"/>
    </w:rPr>
  </w:style>
  <w:style w:type="paragraph" w:customStyle="1" w:styleId="4AE2EB5C2BFD4D168902A6646F52BABC1">
    <w:name w:val="4AE2EB5C2BFD4D168902A6646F52BABC1"/>
    <w:rsid w:val="00047EDB"/>
    <w:rPr>
      <w:rFonts w:eastAsiaTheme="minorHAnsi"/>
    </w:rPr>
  </w:style>
  <w:style w:type="paragraph" w:customStyle="1" w:styleId="EA25C6786EEA4C9298663594691EDA8C1">
    <w:name w:val="EA25C6786EEA4C9298663594691EDA8C1"/>
    <w:rsid w:val="00047EDB"/>
    <w:rPr>
      <w:rFonts w:eastAsiaTheme="minorHAnsi"/>
    </w:rPr>
  </w:style>
  <w:style w:type="paragraph" w:customStyle="1" w:styleId="E29BBD55450C4320A29F2BA3CF969CB31">
    <w:name w:val="E29BBD55450C4320A29F2BA3CF969CB31"/>
    <w:rsid w:val="00047EDB"/>
    <w:rPr>
      <w:rFonts w:eastAsiaTheme="minorHAnsi"/>
    </w:rPr>
  </w:style>
  <w:style w:type="paragraph" w:customStyle="1" w:styleId="D758192D990A44029ECB6422B2BE1DB41">
    <w:name w:val="D758192D990A44029ECB6422B2BE1DB41"/>
    <w:rsid w:val="00047EDB"/>
    <w:rPr>
      <w:rFonts w:eastAsiaTheme="minorHAnsi"/>
    </w:rPr>
  </w:style>
  <w:style w:type="paragraph" w:customStyle="1" w:styleId="6F997F90439241849DE35D018C841BBF1">
    <w:name w:val="6F997F90439241849DE35D018C841BBF1"/>
    <w:rsid w:val="00047EDB"/>
    <w:rPr>
      <w:rFonts w:eastAsiaTheme="minorHAnsi"/>
    </w:rPr>
  </w:style>
  <w:style w:type="paragraph" w:customStyle="1" w:styleId="29905069302A4A1B83C0BA3751CA3BBB1">
    <w:name w:val="29905069302A4A1B83C0BA3751CA3BBB1"/>
    <w:rsid w:val="00047EDB"/>
    <w:rPr>
      <w:rFonts w:eastAsiaTheme="minorHAnsi"/>
    </w:rPr>
  </w:style>
  <w:style w:type="paragraph" w:customStyle="1" w:styleId="0114DAB745F043539BA96149C3B7A0821">
    <w:name w:val="0114DAB745F043539BA96149C3B7A0821"/>
    <w:rsid w:val="00047EDB"/>
    <w:rPr>
      <w:rFonts w:eastAsiaTheme="minorHAnsi"/>
    </w:rPr>
  </w:style>
  <w:style w:type="paragraph" w:customStyle="1" w:styleId="947D65F1162A4EB390B99D8119928D301">
    <w:name w:val="947D65F1162A4EB390B99D8119928D301"/>
    <w:rsid w:val="00047EDB"/>
    <w:rPr>
      <w:rFonts w:eastAsiaTheme="minorHAnsi"/>
    </w:rPr>
  </w:style>
  <w:style w:type="paragraph" w:customStyle="1" w:styleId="5FE56DDF578E42258AD212D517CF1D4B1">
    <w:name w:val="5FE56DDF578E42258AD212D517CF1D4B1"/>
    <w:rsid w:val="00047EDB"/>
    <w:rPr>
      <w:rFonts w:eastAsiaTheme="minorHAnsi"/>
    </w:rPr>
  </w:style>
  <w:style w:type="paragraph" w:customStyle="1" w:styleId="0AA5D506F058467CAB6770B7FC5CAFFF1">
    <w:name w:val="0AA5D506F058467CAB6770B7FC5CAFFF1"/>
    <w:rsid w:val="00047EDB"/>
    <w:rPr>
      <w:rFonts w:eastAsiaTheme="minorHAnsi"/>
    </w:rPr>
  </w:style>
  <w:style w:type="paragraph" w:customStyle="1" w:styleId="2E87BE021C2246478C612464694A8FF01">
    <w:name w:val="2E87BE021C2246478C612464694A8FF01"/>
    <w:rsid w:val="00047EDB"/>
    <w:rPr>
      <w:rFonts w:eastAsiaTheme="minorHAnsi"/>
    </w:rPr>
  </w:style>
  <w:style w:type="paragraph" w:customStyle="1" w:styleId="E9E337D6994C4530A8A56EE580A21FF11">
    <w:name w:val="E9E337D6994C4530A8A56EE580A21FF11"/>
    <w:rsid w:val="00047EDB"/>
    <w:rPr>
      <w:rFonts w:eastAsiaTheme="minorHAnsi"/>
    </w:rPr>
  </w:style>
  <w:style w:type="paragraph" w:customStyle="1" w:styleId="1A85873D786C49198779C180DEB678B91">
    <w:name w:val="1A85873D786C49198779C180DEB678B91"/>
    <w:rsid w:val="00047EDB"/>
    <w:rPr>
      <w:rFonts w:eastAsiaTheme="minorHAnsi"/>
    </w:rPr>
  </w:style>
  <w:style w:type="paragraph" w:customStyle="1" w:styleId="277C4DC7A3E941CFBF85A102D85DEDF41">
    <w:name w:val="277C4DC7A3E941CFBF85A102D85DEDF41"/>
    <w:rsid w:val="00047EDB"/>
    <w:rPr>
      <w:rFonts w:eastAsiaTheme="minorHAnsi"/>
    </w:rPr>
  </w:style>
  <w:style w:type="paragraph" w:customStyle="1" w:styleId="4AD0CEB8ABD5425EB7AED80EA4FC7A1C1">
    <w:name w:val="4AD0CEB8ABD5425EB7AED80EA4FC7A1C1"/>
    <w:rsid w:val="00047EDB"/>
    <w:rPr>
      <w:rFonts w:eastAsiaTheme="minorHAnsi"/>
    </w:rPr>
  </w:style>
  <w:style w:type="paragraph" w:customStyle="1" w:styleId="469D50ADD46641B6BC5EF796F51ED1A71">
    <w:name w:val="469D50ADD46641B6BC5EF796F51ED1A71"/>
    <w:rsid w:val="00047EDB"/>
    <w:rPr>
      <w:rFonts w:eastAsiaTheme="minorHAnsi"/>
    </w:rPr>
  </w:style>
  <w:style w:type="paragraph" w:customStyle="1" w:styleId="7F0A5E3A9C5C43E6A689A3B79D3FA1061">
    <w:name w:val="7F0A5E3A9C5C43E6A689A3B79D3FA1061"/>
    <w:rsid w:val="00047EDB"/>
    <w:rPr>
      <w:rFonts w:eastAsiaTheme="minorHAnsi"/>
    </w:rPr>
  </w:style>
  <w:style w:type="paragraph" w:customStyle="1" w:styleId="9A0DF909B6614B17ABB623C0E43EC8961">
    <w:name w:val="9A0DF909B6614B17ABB623C0E43EC8961"/>
    <w:rsid w:val="00047EDB"/>
    <w:rPr>
      <w:rFonts w:eastAsiaTheme="minorHAnsi"/>
    </w:rPr>
  </w:style>
  <w:style w:type="paragraph" w:customStyle="1" w:styleId="75A58797BB924D76A02A467C308AA53D1">
    <w:name w:val="75A58797BB924D76A02A467C308AA53D1"/>
    <w:rsid w:val="00047EDB"/>
    <w:rPr>
      <w:rFonts w:eastAsiaTheme="minorHAnsi"/>
    </w:rPr>
  </w:style>
  <w:style w:type="paragraph" w:customStyle="1" w:styleId="51E20E03FCEC49988B69C3598A6806FA1">
    <w:name w:val="51E20E03FCEC49988B69C3598A6806FA1"/>
    <w:rsid w:val="00047EDB"/>
    <w:rPr>
      <w:rFonts w:eastAsiaTheme="minorHAnsi"/>
    </w:rPr>
  </w:style>
  <w:style w:type="paragraph" w:customStyle="1" w:styleId="E7B4A25A04044135B4315E6843C476B81">
    <w:name w:val="E7B4A25A04044135B4315E6843C476B81"/>
    <w:rsid w:val="00047EDB"/>
    <w:rPr>
      <w:rFonts w:eastAsiaTheme="minorHAnsi"/>
    </w:rPr>
  </w:style>
  <w:style w:type="paragraph" w:customStyle="1" w:styleId="B243160E9A574973877BA00674961CB91">
    <w:name w:val="B243160E9A574973877BA00674961CB91"/>
    <w:rsid w:val="00047EDB"/>
    <w:rPr>
      <w:rFonts w:eastAsiaTheme="minorHAnsi"/>
    </w:rPr>
  </w:style>
  <w:style w:type="paragraph" w:customStyle="1" w:styleId="83E47DEB4B914FA9A0CC095CF51F3F341">
    <w:name w:val="83E47DEB4B914FA9A0CC095CF51F3F341"/>
    <w:rsid w:val="00047EDB"/>
    <w:rPr>
      <w:rFonts w:eastAsiaTheme="minorHAnsi"/>
    </w:rPr>
  </w:style>
  <w:style w:type="paragraph" w:customStyle="1" w:styleId="15C8D5AD4BB6452F981DE58B086E086F1">
    <w:name w:val="15C8D5AD4BB6452F981DE58B086E086F1"/>
    <w:rsid w:val="00047EDB"/>
    <w:rPr>
      <w:rFonts w:eastAsiaTheme="minorHAnsi"/>
    </w:rPr>
  </w:style>
  <w:style w:type="paragraph" w:customStyle="1" w:styleId="86D2CEFF6F96432AA10D38B8374EB2891">
    <w:name w:val="86D2CEFF6F96432AA10D38B8374EB2891"/>
    <w:rsid w:val="00047EDB"/>
    <w:rPr>
      <w:rFonts w:eastAsiaTheme="minorHAnsi"/>
    </w:rPr>
  </w:style>
  <w:style w:type="paragraph" w:customStyle="1" w:styleId="C13CA4AD2A9B493E9E36C8BD9B4605AA1">
    <w:name w:val="C13CA4AD2A9B493E9E36C8BD9B4605AA1"/>
    <w:rsid w:val="00047EDB"/>
    <w:rPr>
      <w:rFonts w:eastAsiaTheme="minorHAnsi"/>
    </w:rPr>
  </w:style>
  <w:style w:type="paragraph" w:customStyle="1" w:styleId="E6BB043681D7473C9597C6730038E1321">
    <w:name w:val="E6BB043681D7473C9597C6730038E1321"/>
    <w:rsid w:val="00047EDB"/>
    <w:rPr>
      <w:rFonts w:eastAsiaTheme="minorHAnsi"/>
    </w:rPr>
  </w:style>
  <w:style w:type="paragraph" w:customStyle="1" w:styleId="26662C4971374E72B22E7B33B79A1D321">
    <w:name w:val="26662C4971374E72B22E7B33B79A1D321"/>
    <w:rsid w:val="00047EDB"/>
    <w:rPr>
      <w:rFonts w:eastAsiaTheme="minorHAnsi"/>
    </w:rPr>
  </w:style>
  <w:style w:type="paragraph" w:customStyle="1" w:styleId="2D03F4ACB3A740B580C7345C02A4BB741">
    <w:name w:val="2D03F4ACB3A740B580C7345C02A4BB741"/>
    <w:rsid w:val="00047EDB"/>
    <w:rPr>
      <w:rFonts w:eastAsiaTheme="minorHAnsi"/>
    </w:rPr>
  </w:style>
  <w:style w:type="paragraph" w:customStyle="1" w:styleId="6276049E35B248F484F6EB47BEDD15931">
    <w:name w:val="6276049E35B248F484F6EB47BEDD15931"/>
    <w:rsid w:val="00047EDB"/>
    <w:rPr>
      <w:rFonts w:eastAsiaTheme="minorHAnsi"/>
    </w:rPr>
  </w:style>
  <w:style w:type="paragraph" w:customStyle="1" w:styleId="A2E0A0B2B28F443E927127F82F0FF1ED1">
    <w:name w:val="A2E0A0B2B28F443E927127F82F0FF1ED1"/>
    <w:rsid w:val="00047EDB"/>
    <w:rPr>
      <w:rFonts w:eastAsiaTheme="minorHAnsi"/>
    </w:rPr>
  </w:style>
  <w:style w:type="paragraph" w:customStyle="1" w:styleId="3616133FBC244ABF9AD7208266B16ADA1">
    <w:name w:val="3616133FBC244ABF9AD7208266B16ADA1"/>
    <w:rsid w:val="00047EDB"/>
    <w:rPr>
      <w:rFonts w:eastAsiaTheme="minorHAnsi"/>
    </w:rPr>
  </w:style>
  <w:style w:type="paragraph" w:customStyle="1" w:styleId="115C13154B6F4058A7FE8FC2572109651">
    <w:name w:val="115C13154B6F4058A7FE8FC2572109651"/>
    <w:rsid w:val="00047EDB"/>
    <w:rPr>
      <w:rFonts w:eastAsiaTheme="minorHAnsi"/>
    </w:rPr>
  </w:style>
  <w:style w:type="paragraph" w:customStyle="1" w:styleId="89D451FEBC904D27A2949F348FC4E1F01">
    <w:name w:val="89D451FEBC904D27A2949F348FC4E1F01"/>
    <w:rsid w:val="00047EDB"/>
    <w:rPr>
      <w:rFonts w:eastAsiaTheme="minorHAnsi"/>
    </w:rPr>
  </w:style>
  <w:style w:type="paragraph" w:customStyle="1" w:styleId="AC0D6E7633FB41A082B69B6D05DA2A071">
    <w:name w:val="AC0D6E7633FB41A082B69B6D05DA2A071"/>
    <w:rsid w:val="00047EDB"/>
    <w:rPr>
      <w:rFonts w:eastAsiaTheme="minorHAnsi"/>
    </w:rPr>
  </w:style>
  <w:style w:type="paragraph" w:customStyle="1" w:styleId="36DB5A77CC5D449ABDB7B1623A0A18881">
    <w:name w:val="36DB5A77CC5D449ABDB7B1623A0A18881"/>
    <w:rsid w:val="00047EDB"/>
    <w:rPr>
      <w:rFonts w:eastAsiaTheme="minorHAnsi"/>
    </w:rPr>
  </w:style>
  <w:style w:type="paragraph" w:customStyle="1" w:styleId="9BDD23C33061466F98B5DE647ECBE0851">
    <w:name w:val="9BDD23C33061466F98B5DE647ECBE0851"/>
    <w:rsid w:val="00047EDB"/>
    <w:rPr>
      <w:rFonts w:eastAsiaTheme="minorHAnsi"/>
    </w:rPr>
  </w:style>
  <w:style w:type="paragraph" w:customStyle="1" w:styleId="D71D8D48CC87476CB01D70EC898DD2CD1">
    <w:name w:val="D71D8D48CC87476CB01D70EC898DD2CD1"/>
    <w:rsid w:val="00047EDB"/>
    <w:rPr>
      <w:rFonts w:eastAsiaTheme="minorHAnsi"/>
    </w:rPr>
  </w:style>
  <w:style w:type="paragraph" w:customStyle="1" w:styleId="F45B45ED63374586A531429335D94F44">
    <w:name w:val="F45B45ED63374586A531429335D94F44"/>
    <w:rsid w:val="00047EDB"/>
    <w:rPr>
      <w:lang w:val="en-PH" w:eastAsia="en-PH"/>
    </w:rPr>
  </w:style>
  <w:style w:type="paragraph" w:customStyle="1" w:styleId="7245B4474D294B5A9E1D88E10640E149">
    <w:name w:val="7245B4474D294B5A9E1D88E10640E149"/>
    <w:rsid w:val="00047EDB"/>
    <w:rPr>
      <w:lang w:val="en-PH" w:eastAsia="en-PH"/>
    </w:rPr>
  </w:style>
  <w:style w:type="paragraph" w:customStyle="1" w:styleId="9FA418153EDD435AA3AE12916DD97D39">
    <w:name w:val="9FA418153EDD435AA3AE12916DD97D39"/>
    <w:rsid w:val="00047EDB"/>
    <w:rPr>
      <w:lang w:val="en-PH" w:eastAsia="en-PH"/>
    </w:rPr>
  </w:style>
  <w:style w:type="paragraph" w:customStyle="1" w:styleId="FCEEC4B170114E09ACB1523D5A183CFC">
    <w:name w:val="FCEEC4B170114E09ACB1523D5A183CFC"/>
    <w:rsid w:val="00047EDB"/>
    <w:rPr>
      <w:lang w:val="en-PH" w:eastAsia="en-PH"/>
    </w:rPr>
  </w:style>
  <w:style w:type="paragraph" w:customStyle="1" w:styleId="72EA69248338420E8118FDD2E2E797DD">
    <w:name w:val="72EA69248338420E8118FDD2E2E797DD"/>
    <w:rsid w:val="00047EDB"/>
    <w:rPr>
      <w:lang w:val="en-PH" w:eastAsia="en-PH"/>
    </w:rPr>
  </w:style>
  <w:style w:type="paragraph" w:customStyle="1" w:styleId="1B39A2631B1A404AABDCB0A727C3E428">
    <w:name w:val="1B39A2631B1A404AABDCB0A727C3E428"/>
    <w:rsid w:val="00047EDB"/>
    <w:rPr>
      <w:lang w:val="en-PH" w:eastAsia="en-PH"/>
    </w:rPr>
  </w:style>
  <w:style w:type="paragraph" w:customStyle="1" w:styleId="E832A7288EBC44878A8DC5579CFBFBDD">
    <w:name w:val="E832A7288EBC44878A8DC5579CFBFBDD"/>
    <w:rsid w:val="00047EDB"/>
    <w:rPr>
      <w:lang w:val="en-PH" w:eastAsia="en-PH"/>
    </w:rPr>
  </w:style>
  <w:style w:type="paragraph" w:customStyle="1" w:styleId="28BB92E4E46044DFBBD775C6C42DB99B">
    <w:name w:val="28BB92E4E46044DFBBD775C6C42DB99B"/>
    <w:rsid w:val="00047EDB"/>
    <w:rPr>
      <w:lang w:val="en-PH" w:eastAsia="en-PH"/>
    </w:rPr>
  </w:style>
  <w:style w:type="paragraph" w:customStyle="1" w:styleId="6BBA77DDBA514B3EA4F47862B0BFE5CE">
    <w:name w:val="6BBA77DDBA514B3EA4F47862B0BFE5CE"/>
    <w:rsid w:val="00047EDB"/>
    <w:rPr>
      <w:lang w:val="en-PH" w:eastAsia="en-PH"/>
    </w:rPr>
  </w:style>
  <w:style w:type="paragraph" w:customStyle="1" w:styleId="C3DE4382BFFD45ACB38641C35B9633F5">
    <w:name w:val="C3DE4382BFFD45ACB38641C35B9633F5"/>
    <w:rsid w:val="00047EDB"/>
    <w:rPr>
      <w:lang w:val="en-PH" w:eastAsia="en-PH"/>
    </w:rPr>
  </w:style>
  <w:style w:type="paragraph" w:customStyle="1" w:styleId="60AC6A0F75964F699B462BFBD14446FB">
    <w:name w:val="60AC6A0F75964F699B462BFBD14446FB"/>
    <w:rsid w:val="00047EDB"/>
    <w:rPr>
      <w:lang w:val="en-PH" w:eastAsia="en-PH"/>
    </w:rPr>
  </w:style>
  <w:style w:type="paragraph" w:customStyle="1" w:styleId="5A6C8F4F02A34DAEBB8FCFB6DA5823D6">
    <w:name w:val="5A6C8F4F02A34DAEBB8FCFB6DA5823D6"/>
    <w:rsid w:val="00047EDB"/>
    <w:rPr>
      <w:lang w:val="en-PH" w:eastAsia="en-PH"/>
    </w:rPr>
  </w:style>
  <w:style w:type="paragraph" w:customStyle="1" w:styleId="33B7CF6C01A5443F92DB3C9C0802715A">
    <w:name w:val="33B7CF6C01A5443F92DB3C9C0802715A"/>
    <w:rsid w:val="00047EDB"/>
    <w:rPr>
      <w:lang w:val="en-PH" w:eastAsia="en-PH"/>
    </w:rPr>
  </w:style>
  <w:style w:type="paragraph" w:customStyle="1" w:styleId="61C18230A97342BAA61BBA85D8D21052">
    <w:name w:val="61C18230A97342BAA61BBA85D8D21052"/>
    <w:rsid w:val="00047EDB"/>
    <w:rPr>
      <w:lang w:val="en-PH" w:eastAsia="en-PH"/>
    </w:rPr>
  </w:style>
  <w:style w:type="paragraph" w:customStyle="1" w:styleId="B8668BB40CFC4CFFB46DA07949463CF2">
    <w:name w:val="B8668BB40CFC4CFFB46DA07949463CF2"/>
    <w:rsid w:val="00047EDB"/>
    <w:rPr>
      <w:lang w:val="en-PH" w:eastAsia="en-PH"/>
    </w:rPr>
  </w:style>
  <w:style w:type="paragraph" w:customStyle="1" w:styleId="4900492ADD9E44D98754EA24ED5799B7">
    <w:name w:val="4900492ADD9E44D98754EA24ED5799B7"/>
    <w:rsid w:val="00047EDB"/>
    <w:rPr>
      <w:lang w:val="en-PH" w:eastAsia="en-PH"/>
    </w:rPr>
  </w:style>
  <w:style w:type="paragraph" w:customStyle="1" w:styleId="5EF4AFC3ED384951B14A52FD0CC13210">
    <w:name w:val="5EF4AFC3ED384951B14A52FD0CC13210"/>
    <w:rsid w:val="00047EDB"/>
    <w:rPr>
      <w:lang w:val="en-PH" w:eastAsia="en-PH"/>
    </w:rPr>
  </w:style>
  <w:style w:type="paragraph" w:customStyle="1" w:styleId="BB0ECAA886A143CF9034CAF8AD3824DA">
    <w:name w:val="BB0ECAA886A143CF9034CAF8AD3824DA"/>
    <w:rsid w:val="00047EDB"/>
    <w:rPr>
      <w:lang w:val="en-PH" w:eastAsia="en-PH"/>
    </w:rPr>
  </w:style>
  <w:style w:type="paragraph" w:customStyle="1" w:styleId="B76B5E03A671420AB93C08F4CED2112B">
    <w:name w:val="B76B5E03A671420AB93C08F4CED2112B"/>
    <w:rsid w:val="00047EDB"/>
    <w:rPr>
      <w:lang w:val="en-PH" w:eastAsia="en-PH"/>
    </w:rPr>
  </w:style>
  <w:style w:type="paragraph" w:customStyle="1" w:styleId="BDBFF2C5A2AD44CEA36EF85281E3D8C7">
    <w:name w:val="BDBFF2C5A2AD44CEA36EF85281E3D8C7"/>
    <w:rsid w:val="00047EDB"/>
    <w:rPr>
      <w:lang w:val="en-PH" w:eastAsia="en-PH"/>
    </w:rPr>
  </w:style>
  <w:style w:type="paragraph" w:customStyle="1" w:styleId="E67B6272F1AE4617BA32EBBCB17ACB91">
    <w:name w:val="E67B6272F1AE4617BA32EBBCB17ACB91"/>
    <w:rsid w:val="00047EDB"/>
    <w:rPr>
      <w:lang w:val="en-PH" w:eastAsia="en-PH"/>
    </w:rPr>
  </w:style>
  <w:style w:type="paragraph" w:customStyle="1" w:styleId="10E3E2CC84FF49CE9B9D1AF1D69D7901">
    <w:name w:val="10E3E2CC84FF49CE9B9D1AF1D69D7901"/>
    <w:rsid w:val="00047EDB"/>
    <w:rPr>
      <w:lang w:val="en-PH" w:eastAsia="en-PH"/>
    </w:rPr>
  </w:style>
  <w:style w:type="paragraph" w:customStyle="1" w:styleId="D2199EF9F31A4C7CAC2D4FC7E92E183F">
    <w:name w:val="D2199EF9F31A4C7CAC2D4FC7E92E183F"/>
    <w:rsid w:val="00047EDB"/>
    <w:rPr>
      <w:lang w:val="en-PH" w:eastAsia="en-PH"/>
    </w:rPr>
  </w:style>
  <w:style w:type="paragraph" w:customStyle="1" w:styleId="6323D61EFDFA4FE5842D515E40D98367">
    <w:name w:val="6323D61EFDFA4FE5842D515E40D98367"/>
    <w:rsid w:val="00047EDB"/>
    <w:rPr>
      <w:lang w:val="en-PH" w:eastAsia="en-PH"/>
    </w:rPr>
  </w:style>
  <w:style w:type="paragraph" w:customStyle="1" w:styleId="0A2744380B4F450D9975BF872C32AA0D">
    <w:name w:val="0A2744380B4F450D9975BF872C32AA0D"/>
    <w:rsid w:val="00047EDB"/>
    <w:rPr>
      <w:lang w:val="en-PH" w:eastAsia="en-PH"/>
    </w:rPr>
  </w:style>
  <w:style w:type="paragraph" w:customStyle="1" w:styleId="B3059C77656D4D55870A13B4E5B87D75">
    <w:name w:val="B3059C77656D4D55870A13B4E5B87D75"/>
    <w:rsid w:val="00047EDB"/>
    <w:rPr>
      <w:lang w:val="en-PH" w:eastAsia="en-PH"/>
    </w:rPr>
  </w:style>
  <w:style w:type="paragraph" w:customStyle="1" w:styleId="A2310737B3B64C3EA1DDE38BB1EF86B2">
    <w:name w:val="A2310737B3B64C3EA1DDE38BB1EF86B2"/>
    <w:rsid w:val="00047EDB"/>
    <w:rPr>
      <w:lang w:val="en-PH" w:eastAsia="en-PH"/>
    </w:rPr>
  </w:style>
  <w:style w:type="paragraph" w:customStyle="1" w:styleId="5E5BC2F493AB4A09B062DDF1F6550E95">
    <w:name w:val="5E5BC2F493AB4A09B062DDF1F6550E95"/>
    <w:rsid w:val="00047EDB"/>
    <w:rPr>
      <w:lang w:val="en-PH" w:eastAsia="en-PH"/>
    </w:rPr>
  </w:style>
  <w:style w:type="paragraph" w:customStyle="1" w:styleId="314FAB6BBB9D4E26A59E63665D27B460">
    <w:name w:val="314FAB6BBB9D4E26A59E63665D27B460"/>
    <w:rsid w:val="00047EDB"/>
    <w:rPr>
      <w:lang w:val="en-PH" w:eastAsia="en-PH"/>
    </w:rPr>
  </w:style>
  <w:style w:type="paragraph" w:customStyle="1" w:styleId="585F3EC2934F404887AEAF677A3F13DC">
    <w:name w:val="585F3EC2934F404887AEAF677A3F13DC"/>
    <w:rsid w:val="00047EDB"/>
    <w:rPr>
      <w:lang w:val="en-PH" w:eastAsia="en-PH"/>
    </w:rPr>
  </w:style>
  <w:style w:type="paragraph" w:customStyle="1" w:styleId="531AC373D4604858859AE43E99C483CE">
    <w:name w:val="531AC373D4604858859AE43E99C483CE"/>
    <w:rsid w:val="00047EDB"/>
    <w:rPr>
      <w:lang w:val="en-PH" w:eastAsia="en-PH"/>
    </w:rPr>
  </w:style>
  <w:style w:type="paragraph" w:customStyle="1" w:styleId="1FE1D8E0B5FC402DB1068E99B72FA4A2">
    <w:name w:val="1FE1D8E0B5FC402DB1068E99B72FA4A2"/>
    <w:rsid w:val="00047EDB"/>
    <w:rPr>
      <w:lang w:val="en-PH" w:eastAsia="en-PH"/>
    </w:rPr>
  </w:style>
  <w:style w:type="paragraph" w:customStyle="1" w:styleId="A5C9D518916942ABB5B6ABB4B7FAFB7B">
    <w:name w:val="A5C9D518916942ABB5B6ABB4B7FAFB7B"/>
    <w:rsid w:val="00047EDB"/>
    <w:rPr>
      <w:lang w:val="en-PH" w:eastAsia="en-PH"/>
    </w:rPr>
  </w:style>
  <w:style w:type="paragraph" w:customStyle="1" w:styleId="90633880C8ED493285C95C469DC3F0BB">
    <w:name w:val="90633880C8ED493285C95C469DC3F0BB"/>
    <w:rsid w:val="00047EDB"/>
    <w:rPr>
      <w:lang w:val="en-PH" w:eastAsia="en-PH"/>
    </w:rPr>
  </w:style>
  <w:style w:type="paragraph" w:customStyle="1" w:styleId="1CCB4DF8B7404E199EA24882234C8F3F">
    <w:name w:val="1CCB4DF8B7404E199EA24882234C8F3F"/>
    <w:rsid w:val="00047EDB"/>
    <w:rPr>
      <w:lang w:val="en-PH" w:eastAsia="en-PH"/>
    </w:rPr>
  </w:style>
  <w:style w:type="paragraph" w:customStyle="1" w:styleId="A567F57D16734A2FB0F69CF4E185FD60">
    <w:name w:val="A567F57D16734A2FB0F69CF4E185FD60"/>
    <w:rsid w:val="00047EDB"/>
    <w:rPr>
      <w:lang w:val="en-PH" w:eastAsia="en-PH"/>
    </w:rPr>
  </w:style>
  <w:style w:type="paragraph" w:customStyle="1" w:styleId="EC640520602042BCA58F8BA1574631E0">
    <w:name w:val="EC640520602042BCA58F8BA1574631E0"/>
    <w:rsid w:val="00047EDB"/>
    <w:rPr>
      <w:lang w:val="en-PH" w:eastAsia="en-PH"/>
    </w:rPr>
  </w:style>
  <w:style w:type="paragraph" w:customStyle="1" w:styleId="E1E4890FEBA9407B8161DE0CBC2C41C1">
    <w:name w:val="E1E4890FEBA9407B8161DE0CBC2C41C1"/>
    <w:rsid w:val="00047EDB"/>
    <w:rPr>
      <w:lang w:val="en-PH" w:eastAsia="en-PH"/>
    </w:rPr>
  </w:style>
  <w:style w:type="paragraph" w:customStyle="1" w:styleId="750E980CF9D24B9FA31E05FF76AD8710">
    <w:name w:val="750E980CF9D24B9FA31E05FF76AD8710"/>
    <w:rsid w:val="00047EDB"/>
    <w:rPr>
      <w:lang w:val="en-PH" w:eastAsia="en-PH"/>
    </w:rPr>
  </w:style>
  <w:style w:type="paragraph" w:customStyle="1" w:styleId="D46E77728A174A41B920C3D6C8FA7450">
    <w:name w:val="D46E77728A174A41B920C3D6C8FA7450"/>
    <w:rsid w:val="00047EDB"/>
    <w:rPr>
      <w:lang w:val="en-PH" w:eastAsia="en-PH"/>
    </w:rPr>
  </w:style>
  <w:style w:type="paragraph" w:customStyle="1" w:styleId="7BC3FE728E6844D4B67CC4B11B08DB59">
    <w:name w:val="7BC3FE728E6844D4B67CC4B11B08DB59"/>
    <w:rsid w:val="00047EDB"/>
    <w:rPr>
      <w:lang w:val="en-PH" w:eastAsia="en-PH"/>
    </w:rPr>
  </w:style>
  <w:style w:type="paragraph" w:customStyle="1" w:styleId="9B9897E7C2D848569FEC2CC3E26218AC">
    <w:name w:val="9B9897E7C2D848569FEC2CC3E26218AC"/>
    <w:rsid w:val="00047EDB"/>
    <w:rPr>
      <w:lang w:val="en-PH" w:eastAsia="en-PH"/>
    </w:rPr>
  </w:style>
  <w:style w:type="paragraph" w:customStyle="1" w:styleId="7C56FDF00A94431DAB1321385785D5EC">
    <w:name w:val="7C56FDF00A94431DAB1321385785D5EC"/>
    <w:rsid w:val="00047EDB"/>
    <w:rPr>
      <w:lang w:val="en-PH" w:eastAsia="en-PH"/>
    </w:rPr>
  </w:style>
  <w:style w:type="paragraph" w:customStyle="1" w:styleId="ED9E4246D62E422EA48B13299F4AB8B0">
    <w:name w:val="ED9E4246D62E422EA48B13299F4AB8B0"/>
    <w:rsid w:val="00047EDB"/>
    <w:rPr>
      <w:lang w:val="en-PH" w:eastAsia="en-PH"/>
    </w:rPr>
  </w:style>
  <w:style w:type="paragraph" w:customStyle="1" w:styleId="71DD7448D3D347379E6E871A8D07226C">
    <w:name w:val="71DD7448D3D347379E6E871A8D07226C"/>
    <w:rsid w:val="00047EDB"/>
    <w:rPr>
      <w:lang w:val="en-PH" w:eastAsia="en-PH"/>
    </w:rPr>
  </w:style>
  <w:style w:type="paragraph" w:customStyle="1" w:styleId="0EC681E14F0245329D5B40A584F69748">
    <w:name w:val="0EC681E14F0245329D5B40A584F69748"/>
    <w:rsid w:val="00047EDB"/>
    <w:rPr>
      <w:lang w:val="en-PH" w:eastAsia="en-PH"/>
    </w:rPr>
  </w:style>
  <w:style w:type="paragraph" w:customStyle="1" w:styleId="228884E624844112B450EA03885C2DC2">
    <w:name w:val="228884E624844112B450EA03885C2DC2"/>
    <w:rsid w:val="00047EDB"/>
    <w:rPr>
      <w:lang w:val="en-PH" w:eastAsia="en-PH"/>
    </w:rPr>
  </w:style>
  <w:style w:type="paragraph" w:customStyle="1" w:styleId="2369C5D7334A4915A6009D3D54D323A1">
    <w:name w:val="2369C5D7334A4915A6009D3D54D323A1"/>
    <w:rsid w:val="00047EDB"/>
    <w:rPr>
      <w:lang w:val="en-PH" w:eastAsia="en-PH"/>
    </w:rPr>
  </w:style>
  <w:style w:type="paragraph" w:customStyle="1" w:styleId="44D3B49E4B7F4A5FBE07EA4CDFF9A9FD">
    <w:name w:val="44D3B49E4B7F4A5FBE07EA4CDFF9A9FD"/>
    <w:rsid w:val="00047EDB"/>
    <w:rPr>
      <w:lang w:val="en-PH" w:eastAsia="en-PH"/>
    </w:rPr>
  </w:style>
  <w:style w:type="paragraph" w:customStyle="1" w:styleId="EDB019106A86439A878ADD185F082C2F">
    <w:name w:val="EDB019106A86439A878ADD185F082C2F"/>
    <w:rsid w:val="00047EDB"/>
    <w:rPr>
      <w:lang w:val="en-PH" w:eastAsia="en-PH"/>
    </w:rPr>
  </w:style>
  <w:style w:type="paragraph" w:customStyle="1" w:styleId="5E3B9259B65048A18289D806502A5E13">
    <w:name w:val="5E3B9259B65048A18289D806502A5E13"/>
    <w:rsid w:val="00047EDB"/>
    <w:rPr>
      <w:lang w:val="en-PH" w:eastAsia="en-PH"/>
    </w:rPr>
  </w:style>
  <w:style w:type="paragraph" w:customStyle="1" w:styleId="63379903D5A9483CA5283BC21DE902B6">
    <w:name w:val="63379903D5A9483CA5283BC21DE902B6"/>
    <w:rsid w:val="00047EDB"/>
    <w:rPr>
      <w:lang w:val="en-PH" w:eastAsia="en-PH"/>
    </w:rPr>
  </w:style>
  <w:style w:type="paragraph" w:customStyle="1" w:styleId="AE75BFD4A614473995BB3DC258DE839B">
    <w:name w:val="AE75BFD4A614473995BB3DC258DE839B"/>
    <w:rsid w:val="00047EDB"/>
    <w:rPr>
      <w:lang w:val="en-PH" w:eastAsia="en-PH"/>
    </w:rPr>
  </w:style>
  <w:style w:type="paragraph" w:customStyle="1" w:styleId="9AB76130374547D68FD3640553E02C7E">
    <w:name w:val="9AB76130374547D68FD3640553E02C7E"/>
    <w:rsid w:val="00047EDB"/>
    <w:rPr>
      <w:lang w:val="en-PH" w:eastAsia="en-PH"/>
    </w:rPr>
  </w:style>
  <w:style w:type="paragraph" w:customStyle="1" w:styleId="2EBC6F4E3354458B8D1386BC9031083F">
    <w:name w:val="2EBC6F4E3354458B8D1386BC9031083F"/>
    <w:rsid w:val="00047EDB"/>
    <w:rPr>
      <w:lang w:val="en-PH" w:eastAsia="en-PH"/>
    </w:rPr>
  </w:style>
  <w:style w:type="paragraph" w:customStyle="1" w:styleId="931D34A065F144B995AC82CB30B02CC3">
    <w:name w:val="931D34A065F144B995AC82CB30B02CC3"/>
    <w:rsid w:val="00047EDB"/>
    <w:rPr>
      <w:lang w:val="en-PH" w:eastAsia="en-PH"/>
    </w:rPr>
  </w:style>
  <w:style w:type="paragraph" w:customStyle="1" w:styleId="F674E01ADE694E04B0656304B0ADC5DC">
    <w:name w:val="F674E01ADE694E04B0656304B0ADC5DC"/>
    <w:rsid w:val="00047EDB"/>
    <w:rPr>
      <w:lang w:val="en-PH" w:eastAsia="en-PH"/>
    </w:rPr>
  </w:style>
  <w:style w:type="paragraph" w:customStyle="1" w:styleId="1A362C6D97D54AD3AB97689256FAA086">
    <w:name w:val="1A362C6D97D54AD3AB97689256FAA086"/>
    <w:rsid w:val="00047EDB"/>
    <w:rPr>
      <w:lang w:val="en-PH" w:eastAsia="en-PH"/>
    </w:rPr>
  </w:style>
  <w:style w:type="paragraph" w:customStyle="1" w:styleId="A5942371F29C4E86855F4F3172F3401D">
    <w:name w:val="A5942371F29C4E86855F4F3172F3401D"/>
    <w:rsid w:val="00047EDB"/>
    <w:rPr>
      <w:lang w:val="en-PH" w:eastAsia="en-PH"/>
    </w:rPr>
  </w:style>
  <w:style w:type="paragraph" w:customStyle="1" w:styleId="A8D869C4BB424FDA8525C93DA143946B">
    <w:name w:val="A8D869C4BB424FDA8525C93DA143946B"/>
    <w:rsid w:val="00047EDB"/>
    <w:rPr>
      <w:lang w:val="en-PH" w:eastAsia="en-PH"/>
    </w:rPr>
  </w:style>
  <w:style w:type="paragraph" w:customStyle="1" w:styleId="B9CB4F374FBF46CC816EB24604380835">
    <w:name w:val="B9CB4F374FBF46CC816EB24604380835"/>
    <w:rsid w:val="00047EDB"/>
    <w:rPr>
      <w:lang w:val="en-PH" w:eastAsia="en-PH"/>
    </w:rPr>
  </w:style>
  <w:style w:type="paragraph" w:customStyle="1" w:styleId="A43CD0390F824A629BF124123815CA9F">
    <w:name w:val="A43CD0390F824A629BF124123815CA9F"/>
    <w:rsid w:val="00047EDB"/>
    <w:rPr>
      <w:lang w:val="en-PH" w:eastAsia="en-PH"/>
    </w:rPr>
  </w:style>
  <w:style w:type="paragraph" w:customStyle="1" w:styleId="A82E1E5015D84BF29975F5EFFD4D821C">
    <w:name w:val="A82E1E5015D84BF29975F5EFFD4D821C"/>
    <w:rsid w:val="00047EDB"/>
    <w:rPr>
      <w:lang w:val="en-PH" w:eastAsia="en-PH"/>
    </w:rPr>
  </w:style>
  <w:style w:type="paragraph" w:customStyle="1" w:styleId="4D8D3CB376DA4439B89A860615CD4247">
    <w:name w:val="4D8D3CB376DA4439B89A860615CD4247"/>
    <w:rsid w:val="00047EDB"/>
    <w:rPr>
      <w:lang w:val="en-PH" w:eastAsia="en-PH"/>
    </w:rPr>
  </w:style>
  <w:style w:type="paragraph" w:customStyle="1" w:styleId="017796FFA9B840D294E7B78DAE2AFF0A">
    <w:name w:val="017796FFA9B840D294E7B78DAE2AFF0A"/>
    <w:rsid w:val="00047EDB"/>
    <w:rPr>
      <w:lang w:val="en-PH" w:eastAsia="en-PH"/>
    </w:rPr>
  </w:style>
  <w:style w:type="paragraph" w:customStyle="1" w:styleId="7730C21F1B944248987FBC1C28F0A76D">
    <w:name w:val="7730C21F1B944248987FBC1C28F0A76D"/>
    <w:rsid w:val="00047EDB"/>
    <w:rPr>
      <w:lang w:val="en-PH" w:eastAsia="en-PH"/>
    </w:rPr>
  </w:style>
  <w:style w:type="paragraph" w:customStyle="1" w:styleId="CE38D4D4F0254807BC801DE6E74D92C6">
    <w:name w:val="CE38D4D4F0254807BC801DE6E74D92C6"/>
    <w:rsid w:val="00047EDB"/>
    <w:rPr>
      <w:lang w:val="en-PH" w:eastAsia="en-PH"/>
    </w:rPr>
  </w:style>
  <w:style w:type="paragraph" w:customStyle="1" w:styleId="B39E945D94204FCDB3179CB7C93EF1AB">
    <w:name w:val="B39E945D94204FCDB3179CB7C93EF1AB"/>
    <w:rsid w:val="00047EDB"/>
    <w:rPr>
      <w:lang w:val="en-PH" w:eastAsia="en-PH"/>
    </w:rPr>
  </w:style>
  <w:style w:type="paragraph" w:customStyle="1" w:styleId="25E0E02B77AD40DFA3E6D11A32B8F91E">
    <w:name w:val="25E0E02B77AD40DFA3E6D11A32B8F91E"/>
    <w:rsid w:val="00047EDB"/>
    <w:rPr>
      <w:lang w:val="en-PH" w:eastAsia="en-PH"/>
    </w:rPr>
  </w:style>
  <w:style w:type="paragraph" w:customStyle="1" w:styleId="A51A2500563C49CF81813D82A667ED59">
    <w:name w:val="A51A2500563C49CF81813D82A667ED59"/>
    <w:rsid w:val="00047EDB"/>
    <w:rPr>
      <w:lang w:val="en-PH" w:eastAsia="en-PH"/>
    </w:rPr>
  </w:style>
  <w:style w:type="paragraph" w:customStyle="1" w:styleId="59813A40179341399441DE2102286C57">
    <w:name w:val="59813A40179341399441DE2102286C57"/>
    <w:rsid w:val="00047EDB"/>
    <w:rPr>
      <w:lang w:val="en-PH" w:eastAsia="en-PH"/>
    </w:rPr>
  </w:style>
  <w:style w:type="paragraph" w:customStyle="1" w:styleId="3019C08D74B547D594CC4B70DE19BE5B">
    <w:name w:val="3019C08D74B547D594CC4B70DE19BE5B"/>
    <w:rsid w:val="00047EDB"/>
    <w:rPr>
      <w:lang w:val="en-PH" w:eastAsia="en-PH"/>
    </w:rPr>
  </w:style>
  <w:style w:type="paragraph" w:customStyle="1" w:styleId="831A5A542DB14A958752F8ADBE85F760">
    <w:name w:val="831A5A542DB14A958752F8ADBE85F760"/>
    <w:rsid w:val="00047EDB"/>
    <w:rPr>
      <w:lang w:val="en-PH" w:eastAsia="en-PH"/>
    </w:rPr>
  </w:style>
  <w:style w:type="paragraph" w:customStyle="1" w:styleId="046028297497472E81E52929A71802E8">
    <w:name w:val="046028297497472E81E52929A71802E8"/>
    <w:rsid w:val="00047EDB"/>
    <w:rPr>
      <w:lang w:val="en-PH" w:eastAsia="en-PH"/>
    </w:rPr>
  </w:style>
  <w:style w:type="paragraph" w:customStyle="1" w:styleId="094FAFC159F44F0C9EFB61324AC8A159">
    <w:name w:val="094FAFC159F44F0C9EFB61324AC8A159"/>
    <w:rsid w:val="00047EDB"/>
    <w:rPr>
      <w:lang w:val="en-PH" w:eastAsia="en-PH"/>
    </w:rPr>
  </w:style>
  <w:style w:type="paragraph" w:customStyle="1" w:styleId="73E54580477A4C1ABF6E2BD5A1DCA922">
    <w:name w:val="73E54580477A4C1ABF6E2BD5A1DCA922"/>
    <w:rsid w:val="00047EDB"/>
    <w:rPr>
      <w:lang w:val="en-PH" w:eastAsia="en-PH"/>
    </w:rPr>
  </w:style>
  <w:style w:type="paragraph" w:customStyle="1" w:styleId="24F03A0F90414B0DAA76510EFEB6CA76">
    <w:name w:val="24F03A0F90414B0DAA76510EFEB6CA76"/>
    <w:rsid w:val="00047EDB"/>
    <w:rPr>
      <w:lang w:val="en-PH" w:eastAsia="en-PH"/>
    </w:rPr>
  </w:style>
  <w:style w:type="paragraph" w:customStyle="1" w:styleId="8AB5730872AB47D4A823AB2A11FF73EE">
    <w:name w:val="8AB5730872AB47D4A823AB2A11FF73EE"/>
    <w:rsid w:val="00047EDB"/>
    <w:rPr>
      <w:lang w:val="en-PH" w:eastAsia="en-PH"/>
    </w:rPr>
  </w:style>
  <w:style w:type="paragraph" w:customStyle="1" w:styleId="B56BD41D0FA04AE4BE9CF4817A1AF94E">
    <w:name w:val="B56BD41D0FA04AE4BE9CF4817A1AF94E"/>
    <w:rsid w:val="00047EDB"/>
    <w:rPr>
      <w:lang w:val="en-PH" w:eastAsia="en-PH"/>
    </w:rPr>
  </w:style>
  <w:style w:type="paragraph" w:customStyle="1" w:styleId="AE7EB152B2D346D493AE70DEB4EE3DC1">
    <w:name w:val="AE7EB152B2D346D493AE70DEB4EE3DC1"/>
    <w:rsid w:val="00047EDB"/>
    <w:rPr>
      <w:lang w:val="en-PH" w:eastAsia="en-PH"/>
    </w:rPr>
  </w:style>
  <w:style w:type="paragraph" w:customStyle="1" w:styleId="FEC6A04D67D747919FBE75472275484F">
    <w:name w:val="FEC6A04D67D747919FBE75472275484F"/>
    <w:rsid w:val="00047EDB"/>
    <w:rPr>
      <w:lang w:val="en-PH" w:eastAsia="en-PH"/>
    </w:rPr>
  </w:style>
  <w:style w:type="paragraph" w:customStyle="1" w:styleId="D24DDAD31910444FAC0AC25F4F53523C">
    <w:name w:val="D24DDAD31910444FAC0AC25F4F53523C"/>
    <w:rsid w:val="00047EDB"/>
    <w:rPr>
      <w:lang w:val="en-PH" w:eastAsia="en-PH"/>
    </w:rPr>
  </w:style>
  <w:style w:type="paragraph" w:customStyle="1" w:styleId="7DB13D0CB6024905A6331A143D06CD02">
    <w:name w:val="7DB13D0CB6024905A6331A143D06CD02"/>
    <w:rsid w:val="00047EDB"/>
    <w:rPr>
      <w:lang w:val="en-PH" w:eastAsia="en-PH"/>
    </w:rPr>
  </w:style>
  <w:style w:type="paragraph" w:customStyle="1" w:styleId="6A18096800C74763993D4307F9CB44E2">
    <w:name w:val="6A18096800C74763993D4307F9CB44E2"/>
    <w:rsid w:val="00047EDB"/>
    <w:rPr>
      <w:lang w:val="en-PH" w:eastAsia="en-PH"/>
    </w:rPr>
  </w:style>
  <w:style w:type="paragraph" w:customStyle="1" w:styleId="624E6ED391644D1BB862A26A3CE5F575">
    <w:name w:val="624E6ED391644D1BB862A26A3CE5F575"/>
    <w:rsid w:val="00047EDB"/>
    <w:rPr>
      <w:lang w:val="en-PH" w:eastAsia="en-PH"/>
    </w:rPr>
  </w:style>
  <w:style w:type="paragraph" w:customStyle="1" w:styleId="C7BCAAB069474D978E2A1218304408EE">
    <w:name w:val="C7BCAAB069474D978E2A1218304408EE"/>
    <w:rsid w:val="00047EDB"/>
    <w:rPr>
      <w:lang w:val="en-PH" w:eastAsia="en-PH"/>
    </w:rPr>
  </w:style>
  <w:style w:type="paragraph" w:customStyle="1" w:styleId="3FA363E69DE34E7E87A9ED3A241EAF2A">
    <w:name w:val="3FA363E69DE34E7E87A9ED3A241EAF2A"/>
    <w:rsid w:val="00047EDB"/>
    <w:rPr>
      <w:lang w:val="en-PH" w:eastAsia="en-PH"/>
    </w:rPr>
  </w:style>
  <w:style w:type="paragraph" w:customStyle="1" w:styleId="4BC5A170754F4763873C28245E1734D7">
    <w:name w:val="4BC5A170754F4763873C28245E1734D7"/>
    <w:rsid w:val="00047EDB"/>
    <w:rPr>
      <w:lang w:val="en-PH" w:eastAsia="en-PH"/>
    </w:rPr>
  </w:style>
  <w:style w:type="paragraph" w:customStyle="1" w:styleId="A116AF3556E44A3FA61BFE52B1705F1E">
    <w:name w:val="A116AF3556E44A3FA61BFE52B1705F1E"/>
    <w:rsid w:val="00047EDB"/>
    <w:rPr>
      <w:lang w:val="en-PH" w:eastAsia="en-PH"/>
    </w:rPr>
  </w:style>
  <w:style w:type="paragraph" w:customStyle="1" w:styleId="C2A8607E077743FE974DA1C4E21E5143">
    <w:name w:val="C2A8607E077743FE974DA1C4E21E5143"/>
    <w:rsid w:val="00047EDB"/>
    <w:rPr>
      <w:lang w:val="en-PH" w:eastAsia="en-PH"/>
    </w:rPr>
  </w:style>
  <w:style w:type="paragraph" w:customStyle="1" w:styleId="5FB497B3608C45929C751673B873F54C">
    <w:name w:val="5FB497B3608C45929C751673B873F54C"/>
    <w:rsid w:val="00047EDB"/>
    <w:rPr>
      <w:lang w:val="en-PH" w:eastAsia="en-PH"/>
    </w:rPr>
  </w:style>
  <w:style w:type="paragraph" w:customStyle="1" w:styleId="6DCBF44BA30B412ABDAA17F25E5E3426">
    <w:name w:val="6DCBF44BA30B412ABDAA17F25E5E3426"/>
    <w:rsid w:val="00047EDB"/>
    <w:rPr>
      <w:lang w:val="en-PH" w:eastAsia="en-PH"/>
    </w:rPr>
  </w:style>
  <w:style w:type="paragraph" w:customStyle="1" w:styleId="00F626CE83F9475FA9624F2EC504D6AA">
    <w:name w:val="00F626CE83F9475FA9624F2EC504D6AA"/>
    <w:rsid w:val="00047EDB"/>
    <w:rPr>
      <w:lang w:val="en-PH" w:eastAsia="en-PH"/>
    </w:rPr>
  </w:style>
  <w:style w:type="paragraph" w:customStyle="1" w:styleId="816554270E3B46C989CBE770B2B82E8C">
    <w:name w:val="816554270E3B46C989CBE770B2B82E8C"/>
    <w:rsid w:val="00047EDB"/>
    <w:rPr>
      <w:lang w:val="en-PH" w:eastAsia="en-PH"/>
    </w:rPr>
  </w:style>
  <w:style w:type="paragraph" w:customStyle="1" w:styleId="232C4459A6074E90AC2AD918283E2B41">
    <w:name w:val="232C4459A6074E90AC2AD918283E2B41"/>
    <w:rsid w:val="00047EDB"/>
    <w:rPr>
      <w:lang w:val="en-PH" w:eastAsia="en-PH"/>
    </w:rPr>
  </w:style>
  <w:style w:type="paragraph" w:customStyle="1" w:styleId="94F412D37FEC4DB7BDE58EABA5787314">
    <w:name w:val="94F412D37FEC4DB7BDE58EABA5787314"/>
    <w:rsid w:val="00047EDB"/>
    <w:rPr>
      <w:lang w:val="en-PH" w:eastAsia="en-PH"/>
    </w:rPr>
  </w:style>
  <w:style w:type="paragraph" w:customStyle="1" w:styleId="833A0442214C4C2E99968E0D9BB36237">
    <w:name w:val="833A0442214C4C2E99968E0D9BB36237"/>
    <w:rsid w:val="00047EDB"/>
    <w:rPr>
      <w:lang w:val="en-PH" w:eastAsia="en-PH"/>
    </w:rPr>
  </w:style>
  <w:style w:type="paragraph" w:customStyle="1" w:styleId="7A07304C223F474B9C58407DD641A0B4">
    <w:name w:val="7A07304C223F474B9C58407DD641A0B4"/>
    <w:rsid w:val="00047EDB"/>
    <w:rPr>
      <w:lang w:val="en-PH" w:eastAsia="en-PH"/>
    </w:rPr>
  </w:style>
  <w:style w:type="paragraph" w:customStyle="1" w:styleId="6F99D25A1BCA4768BE7A38614C304F60">
    <w:name w:val="6F99D25A1BCA4768BE7A38614C304F60"/>
    <w:rsid w:val="00047EDB"/>
    <w:rPr>
      <w:lang w:val="en-PH" w:eastAsia="en-PH"/>
    </w:rPr>
  </w:style>
  <w:style w:type="paragraph" w:customStyle="1" w:styleId="B5607994F5B449CF9969A16B92F5F20A">
    <w:name w:val="B5607994F5B449CF9969A16B92F5F20A"/>
    <w:rsid w:val="00047EDB"/>
    <w:rPr>
      <w:lang w:val="en-PH" w:eastAsia="en-PH"/>
    </w:rPr>
  </w:style>
  <w:style w:type="paragraph" w:customStyle="1" w:styleId="E4D178C771EE40E391EA10E851013EEA">
    <w:name w:val="E4D178C771EE40E391EA10E851013EEA"/>
    <w:rsid w:val="00047EDB"/>
    <w:rPr>
      <w:lang w:val="en-PH" w:eastAsia="en-PH"/>
    </w:rPr>
  </w:style>
  <w:style w:type="paragraph" w:customStyle="1" w:styleId="FDDFA5C72A4D421397284C09446A8661">
    <w:name w:val="FDDFA5C72A4D421397284C09446A8661"/>
    <w:rsid w:val="00047EDB"/>
    <w:rPr>
      <w:lang w:val="en-PH" w:eastAsia="en-PH"/>
    </w:rPr>
  </w:style>
  <w:style w:type="paragraph" w:customStyle="1" w:styleId="45AA95A1F0464190B4234AC34F53E276">
    <w:name w:val="45AA95A1F0464190B4234AC34F53E276"/>
    <w:rsid w:val="00047EDB"/>
    <w:rPr>
      <w:lang w:val="en-PH" w:eastAsia="en-PH"/>
    </w:rPr>
  </w:style>
  <w:style w:type="paragraph" w:customStyle="1" w:styleId="3FB4DFEA69294CE680E545CB9A604C77">
    <w:name w:val="3FB4DFEA69294CE680E545CB9A604C77"/>
    <w:rsid w:val="00047EDB"/>
    <w:rPr>
      <w:lang w:val="en-PH" w:eastAsia="en-PH"/>
    </w:rPr>
  </w:style>
  <w:style w:type="paragraph" w:customStyle="1" w:styleId="C5B86C9D07F64C01A7CFE566A1FE6A1D">
    <w:name w:val="C5B86C9D07F64C01A7CFE566A1FE6A1D"/>
    <w:rsid w:val="00047EDB"/>
    <w:rPr>
      <w:lang w:val="en-PH" w:eastAsia="en-PH"/>
    </w:rPr>
  </w:style>
  <w:style w:type="paragraph" w:customStyle="1" w:styleId="E081B932823342AA8E8EB39D3C35BC4C">
    <w:name w:val="E081B932823342AA8E8EB39D3C35BC4C"/>
    <w:rsid w:val="00047EDB"/>
    <w:rPr>
      <w:lang w:val="en-PH" w:eastAsia="en-PH"/>
    </w:rPr>
  </w:style>
  <w:style w:type="paragraph" w:customStyle="1" w:styleId="70AF47376AB643DE837BAFAB88E1FBB7">
    <w:name w:val="70AF47376AB643DE837BAFAB88E1FBB7"/>
    <w:rsid w:val="00047EDB"/>
    <w:rPr>
      <w:lang w:val="en-PH" w:eastAsia="en-PH"/>
    </w:rPr>
  </w:style>
  <w:style w:type="paragraph" w:customStyle="1" w:styleId="9BDBF84E481F4B03B120EE0438C72E4F">
    <w:name w:val="9BDBF84E481F4B03B120EE0438C72E4F"/>
    <w:rsid w:val="00047EDB"/>
    <w:rPr>
      <w:lang w:val="en-PH" w:eastAsia="en-PH"/>
    </w:rPr>
  </w:style>
  <w:style w:type="paragraph" w:customStyle="1" w:styleId="0F068675C91341B99DED18ECED7CF757">
    <w:name w:val="0F068675C91341B99DED18ECED7CF757"/>
    <w:rsid w:val="00047EDB"/>
    <w:rPr>
      <w:lang w:val="en-PH" w:eastAsia="en-PH"/>
    </w:rPr>
  </w:style>
  <w:style w:type="paragraph" w:customStyle="1" w:styleId="6B18720BCBE547DAAD6C7369FE09E963">
    <w:name w:val="6B18720BCBE547DAAD6C7369FE09E963"/>
    <w:rsid w:val="00047EDB"/>
    <w:rPr>
      <w:lang w:val="en-PH" w:eastAsia="en-PH"/>
    </w:rPr>
  </w:style>
  <w:style w:type="paragraph" w:customStyle="1" w:styleId="52E9EBFD3868480FAD2F2BA4D7D8B23A">
    <w:name w:val="52E9EBFD3868480FAD2F2BA4D7D8B23A"/>
    <w:rsid w:val="00047EDB"/>
    <w:rPr>
      <w:lang w:val="en-PH" w:eastAsia="en-PH"/>
    </w:rPr>
  </w:style>
  <w:style w:type="paragraph" w:customStyle="1" w:styleId="82AB111C4695450BBFF7A4908D358717">
    <w:name w:val="82AB111C4695450BBFF7A4908D358717"/>
    <w:rsid w:val="00047EDB"/>
    <w:rPr>
      <w:lang w:val="en-PH" w:eastAsia="en-PH"/>
    </w:rPr>
  </w:style>
  <w:style w:type="paragraph" w:customStyle="1" w:styleId="E4CA7C89C727474BBFE1D5196B5859EF">
    <w:name w:val="E4CA7C89C727474BBFE1D5196B5859EF"/>
    <w:rsid w:val="00047EDB"/>
    <w:rPr>
      <w:lang w:val="en-PH" w:eastAsia="en-PH"/>
    </w:rPr>
  </w:style>
  <w:style w:type="paragraph" w:customStyle="1" w:styleId="3DA68DF18B704B578667EEBFF0B62262">
    <w:name w:val="3DA68DF18B704B578667EEBFF0B62262"/>
    <w:rsid w:val="00047EDB"/>
    <w:rPr>
      <w:lang w:val="en-PH" w:eastAsia="en-PH"/>
    </w:rPr>
  </w:style>
  <w:style w:type="paragraph" w:customStyle="1" w:styleId="0F756478BF6942998E397DEDE4C4F20F">
    <w:name w:val="0F756478BF6942998E397DEDE4C4F20F"/>
    <w:rsid w:val="00047EDB"/>
    <w:rPr>
      <w:lang w:val="en-PH" w:eastAsia="en-PH"/>
    </w:rPr>
  </w:style>
  <w:style w:type="paragraph" w:customStyle="1" w:styleId="7F309A20C4C545F5AD4953BCD429640F">
    <w:name w:val="7F309A20C4C545F5AD4953BCD429640F"/>
    <w:rsid w:val="00047EDB"/>
    <w:rPr>
      <w:lang w:val="en-PH" w:eastAsia="en-PH"/>
    </w:rPr>
  </w:style>
  <w:style w:type="paragraph" w:customStyle="1" w:styleId="78159ADBF3E34C52AFAA8740FE35384D">
    <w:name w:val="78159ADBF3E34C52AFAA8740FE35384D"/>
    <w:rsid w:val="00047EDB"/>
    <w:rPr>
      <w:lang w:val="en-PH" w:eastAsia="en-PH"/>
    </w:rPr>
  </w:style>
  <w:style w:type="paragraph" w:customStyle="1" w:styleId="D401A8BB2D124EEFB54E4550B2E659AD">
    <w:name w:val="D401A8BB2D124EEFB54E4550B2E659AD"/>
    <w:rsid w:val="00047EDB"/>
    <w:rPr>
      <w:lang w:val="en-PH" w:eastAsia="en-PH"/>
    </w:rPr>
  </w:style>
  <w:style w:type="paragraph" w:customStyle="1" w:styleId="2BE7FE68B6814675B041DDCB30975EE8">
    <w:name w:val="2BE7FE68B6814675B041DDCB30975EE8"/>
    <w:rsid w:val="00047EDB"/>
    <w:rPr>
      <w:lang w:val="en-PH" w:eastAsia="en-PH"/>
    </w:rPr>
  </w:style>
  <w:style w:type="paragraph" w:customStyle="1" w:styleId="0B14BE32E30941F7AA9A58D94FC5CFFD">
    <w:name w:val="0B14BE32E30941F7AA9A58D94FC5CFFD"/>
    <w:rsid w:val="00047EDB"/>
    <w:rPr>
      <w:lang w:val="en-PH" w:eastAsia="en-PH"/>
    </w:rPr>
  </w:style>
  <w:style w:type="paragraph" w:customStyle="1" w:styleId="89E5D59A49A14A449268C459F375411E">
    <w:name w:val="89E5D59A49A14A449268C459F375411E"/>
    <w:rsid w:val="00047EDB"/>
    <w:rPr>
      <w:lang w:val="en-PH" w:eastAsia="en-PH"/>
    </w:rPr>
  </w:style>
  <w:style w:type="paragraph" w:customStyle="1" w:styleId="E11FD2DD34404609A5B4EDB7A637A23C">
    <w:name w:val="E11FD2DD34404609A5B4EDB7A637A23C"/>
    <w:rsid w:val="00047EDB"/>
    <w:rPr>
      <w:lang w:val="en-PH" w:eastAsia="en-PH"/>
    </w:rPr>
  </w:style>
  <w:style w:type="paragraph" w:customStyle="1" w:styleId="B088A51967FD49FBB3989A8E1E0256B0">
    <w:name w:val="B088A51967FD49FBB3989A8E1E0256B0"/>
    <w:rsid w:val="00047EDB"/>
    <w:rPr>
      <w:lang w:val="en-PH" w:eastAsia="en-PH"/>
    </w:rPr>
  </w:style>
  <w:style w:type="paragraph" w:customStyle="1" w:styleId="6B1C91706F084511938420B69488119F">
    <w:name w:val="6B1C91706F084511938420B69488119F"/>
    <w:rsid w:val="00047EDB"/>
    <w:rPr>
      <w:lang w:val="en-PH" w:eastAsia="en-PH"/>
    </w:rPr>
  </w:style>
  <w:style w:type="paragraph" w:customStyle="1" w:styleId="CB02652FD62947CA8465E0EB73C6397A">
    <w:name w:val="CB02652FD62947CA8465E0EB73C6397A"/>
    <w:rsid w:val="00047EDB"/>
    <w:rPr>
      <w:lang w:val="en-PH" w:eastAsia="en-PH"/>
    </w:rPr>
  </w:style>
  <w:style w:type="paragraph" w:customStyle="1" w:styleId="EE3E85D34D8C44B0B66B9A37A31D1534">
    <w:name w:val="EE3E85D34D8C44B0B66B9A37A31D1534"/>
    <w:rsid w:val="00047EDB"/>
    <w:rPr>
      <w:lang w:val="en-PH" w:eastAsia="en-PH"/>
    </w:rPr>
  </w:style>
  <w:style w:type="paragraph" w:customStyle="1" w:styleId="9920EA6EA3EE44D494813278F9C17565">
    <w:name w:val="9920EA6EA3EE44D494813278F9C17565"/>
    <w:rsid w:val="00047EDB"/>
    <w:rPr>
      <w:lang w:val="en-PH" w:eastAsia="en-PH"/>
    </w:rPr>
  </w:style>
  <w:style w:type="paragraph" w:customStyle="1" w:styleId="877484AE4B6646E680D63D315C59C67B">
    <w:name w:val="877484AE4B6646E680D63D315C59C67B"/>
    <w:rsid w:val="00047EDB"/>
    <w:rPr>
      <w:lang w:val="en-PH" w:eastAsia="en-PH"/>
    </w:rPr>
  </w:style>
  <w:style w:type="paragraph" w:customStyle="1" w:styleId="6359B7C8AB3C4425999A6C6EB37A8180">
    <w:name w:val="6359B7C8AB3C4425999A6C6EB37A8180"/>
    <w:rsid w:val="00047EDB"/>
    <w:rPr>
      <w:lang w:val="en-PH" w:eastAsia="en-PH"/>
    </w:rPr>
  </w:style>
  <w:style w:type="paragraph" w:customStyle="1" w:styleId="721EEB84A3B840B6AB67BA8E404433F1">
    <w:name w:val="721EEB84A3B840B6AB67BA8E404433F1"/>
    <w:rsid w:val="00047EDB"/>
    <w:rPr>
      <w:lang w:val="en-PH" w:eastAsia="en-PH"/>
    </w:rPr>
  </w:style>
  <w:style w:type="paragraph" w:customStyle="1" w:styleId="1F25702CCFC04CBAB2020DD5C904BCA9">
    <w:name w:val="1F25702CCFC04CBAB2020DD5C904BCA9"/>
    <w:rsid w:val="00047EDB"/>
    <w:rPr>
      <w:lang w:val="en-PH" w:eastAsia="en-PH"/>
    </w:rPr>
  </w:style>
  <w:style w:type="paragraph" w:customStyle="1" w:styleId="8AB9FC6F30D949339D4B57BF92EBAEDB">
    <w:name w:val="8AB9FC6F30D949339D4B57BF92EBAEDB"/>
    <w:rsid w:val="00047EDB"/>
    <w:rPr>
      <w:lang w:val="en-PH" w:eastAsia="en-PH"/>
    </w:rPr>
  </w:style>
  <w:style w:type="paragraph" w:customStyle="1" w:styleId="380BDDD06D34406B8A121DDC9E368D32">
    <w:name w:val="380BDDD06D34406B8A121DDC9E368D32"/>
    <w:rsid w:val="00047EDB"/>
    <w:rPr>
      <w:lang w:val="en-PH" w:eastAsia="en-PH"/>
    </w:rPr>
  </w:style>
  <w:style w:type="paragraph" w:customStyle="1" w:styleId="6A60ADC5C3E74742BCE1C504ACCCE42C">
    <w:name w:val="6A60ADC5C3E74742BCE1C504ACCCE42C"/>
    <w:rsid w:val="00047EDB"/>
    <w:rPr>
      <w:lang w:val="en-PH" w:eastAsia="en-PH"/>
    </w:rPr>
  </w:style>
  <w:style w:type="paragraph" w:customStyle="1" w:styleId="9DC267B33EBC48D2A4A840102810CD40">
    <w:name w:val="9DC267B33EBC48D2A4A840102810CD40"/>
    <w:rsid w:val="00047EDB"/>
    <w:rPr>
      <w:lang w:val="en-PH" w:eastAsia="en-PH"/>
    </w:rPr>
  </w:style>
  <w:style w:type="paragraph" w:customStyle="1" w:styleId="DF4B73BD985044A6AF13426E07512D5B">
    <w:name w:val="DF4B73BD985044A6AF13426E07512D5B"/>
    <w:rsid w:val="00047EDB"/>
    <w:rPr>
      <w:lang w:val="en-PH" w:eastAsia="en-PH"/>
    </w:rPr>
  </w:style>
  <w:style w:type="paragraph" w:customStyle="1" w:styleId="7590205D2C4546709DAD54AB4240FADC">
    <w:name w:val="7590205D2C4546709DAD54AB4240FADC"/>
    <w:rsid w:val="00047EDB"/>
    <w:rPr>
      <w:lang w:val="en-PH" w:eastAsia="en-PH"/>
    </w:rPr>
  </w:style>
  <w:style w:type="paragraph" w:customStyle="1" w:styleId="921CE68D1E8B4ED68060E10D252E6315">
    <w:name w:val="921CE68D1E8B4ED68060E10D252E6315"/>
    <w:rsid w:val="00047EDB"/>
    <w:rPr>
      <w:lang w:val="en-PH" w:eastAsia="en-PH"/>
    </w:rPr>
  </w:style>
  <w:style w:type="paragraph" w:customStyle="1" w:styleId="07CDCA2E929449BEA2B6D77298D0B3C9">
    <w:name w:val="07CDCA2E929449BEA2B6D77298D0B3C9"/>
    <w:rsid w:val="00047EDB"/>
    <w:rPr>
      <w:lang w:val="en-PH" w:eastAsia="en-PH"/>
    </w:rPr>
  </w:style>
  <w:style w:type="paragraph" w:customStyle="1" w:styleId="E29CFE8C3D6A4B9C849BC7CF33F49BFA">
    <w:name w:val="E29CFE8C3D6A4B9C849BC7CF33F49BFA"/>
    <w:rsid w:val="00047EDB"/>
    <w:rPr>
      <w:lang w:val="en-PH" w:eastAsia="en-PH"/>
    </w:rPr>
  </w:style>
  <w:style w:type="paragraph" w:customStyle="1" w:styleId="7E6A7A8033A042E4838FC58A72A41CFF">
    <w:name w:val="7E6A7A8033A042E4838FC58A72A41CFF"/>
    <w:rsid w:val="00047EDB"/>
    <w:rPr>
      <w:lang w:val="en-PH" w:eastAsia="en-PH"/>
    </w:rPr>
  </w:style>
  <w:style w:type="paragraph" w:customStyle="1" w:styleId="C57F1A5FA62C40099B89063A7E7C17E3">
    <w:name w:val="C57F1A5FA62C40099B89063A7E7C17E3"/>
    <w:rsid w:val="00047EDB"/>
    <w:rPr>
      <w:lang w:val="en-PH" w:eastAsia="en-PH"/>
    </w:rPr>
  </w:style>
  <w:style w:type="paragraph" w:customStyle="1" w:styleId="DC0134BB95054093AA86BB4873C3B8BA">
    <w:name w:val="DC0134BB95054093AA86BB4873C3B8BA"/>
    <w:rsid w:val="00047EDB"/>
    <w:rPr>
      <w:lang w:val="en-PH" w:eastAsia="en-PH"/>
    </w:rPr>
  </w:style>
  <w:style w:type="paragraph" w:customStyle="1" w:styleId="C936B348FB9043BE9E4409AB381F35FB">
    <w:name w:val="C936B348FB9043BE9E4409AB381F35FB"/>
    <w:rsid w:val="00047EDB"/>
    <w:rPr>
      <w:lang w:val="en-PH" w:eastAsia="en-PH"/>
    </w:rPr>
  </w:style>
  <w:style w:type="paragraph" w:customStyle="1" w:styleId="5FAA3892A23A4B9D860E7159B254DFB9">
    <w:name w:val="5FAA3892A23A4B9D860E7159B254DFB9"/>
    <w:rsid w:val="00047EDB"/>
    <w:rPr>
      <w:lang w:val="en-PH" w:eastAsia="en-PH"/>
    </w:rPr>
  </w:style>
  <w:style w:type="paragraph" w:customStyle="1" w:styleId="0E8413A3B84C4AF6A4F50AF1D3556656">
    <w:name w:val="0E8413A3B84C4AF6A4F50AF1D3556656"/>
    <w:rsid w:val="00047EDB"/>
    <w:rPr>
      <w:lang w:val="en-PH" w:eastAsia="en-PH"/>
    </w:rPr>
  </w:style>
  <w:style w:type="paragraph" w:customStyle="1" w:styleId="6A2CF40615224C38BBA3B99705A0356A">
    <w:name w:val="6A2CF40615224C38BBA3B99705A0356A"/>
    <w:rsid w:val="00047EDB"/>
    <w:rPr>
      <w:lang w:val="en-PH" w:eastAsia="en-PH"/>
    </w:rPr>
  </w:style>
  <w:style w:type="paragraph" w:customStyle="1" w:styleId="05AE53AB301245FF848CE02CA1648B71">
    <w:name w:val="05AE53AB301245FF848CE02CA1648B71"/>
    <w:rsid w:val="00047EDB"/>
    <w:rPr>
      <w:lang w:val="en-PH" w:eastAsia="en-PH"/>
    </w:rPr>
  </w:style>
  <w:style w:type="paragraph" w:customStyle="1" w:styleId="14A81193AD8E4CAAA65BDC91B78DF78B">
    <w:name w:val="14A81193AD8E4CAAA65BDC91B78DF78B"/>
    <w:rsid w:val="00047EDB"/>
    <w:rPr>
      <w:lang w:val="en-PH" w:eastAsia="en-PH"/>
    </w:rPr>
  </w:style>
  <w:style w:type="paragraph" w:customStyle="1" w:styleId="61C9C6C407384637B651000E6D0BA706">
    <w:name w:val="61C9C6C407384637B651000E6D0BA706"/>
    <w:rsid w:val="00047EDB"/>
    <w:rPr>
      <w:lang w:val="en-PH" w:eastAsia="en-PH"/>
    </w:rPr>
  </w:style>
  <w:style w:type="paragraph" w:customStyle="1" w:styleId="F2B60564878A47A8B52163630DBC0546">
    <w:name w:val="F2B60564878A47A8B52163630DBC0546"/>
    <w:rsid w:val="00047EDB"/>
    <w:rPr>
      <w:lang w:val="en-PH" w:eastAsia="en-PH"/>
    </w:rPr>
  </w:style>
  <w:style w:type="paragraph" w:customStyle="1" w:styleId="20F3A860C38E406C95385A7AC0AAF385">
    <w:name w:val="20F3A860C38E406C95385A7AC0AAF385"/>
    <w:rsid w:val="00047EDB"/>
    <w:rPr>
      <w:lang w:val="en-PH" w:eastAsia="en-PH"/>
    </w:rPr>
  </w:style>
  <w:style w:type="paragraph" w:customStyle="1" w:styleId="04C6F79B1DD74C67A5CB72D74AF731EE">
    <w:name w:val="04C6F79B1DD74C67A5CB72D74AF731EE"/>
    <w:rsid w:val="00047EDB"/>
    <w:rPr>
      <w:lang w:val="en-PH" w:eastAsia="en-PH"/>
    </w:rPr>
  </w:style>
  <w:style w:type="paragraph" w:customStyle="1" w:styleId="DEAC720EAFCE40A99552A79CEE1FF27D">
    <w:name w:val="DEAC720EAFCE40A99552A79CEE1FF27D"/>
    <w:rsid w:val="00047EDB"/>
    <w:rPr>
      <w:lang w:val="en-PH" w:eastAsia="en-PH"/>
    </w:rPr>
  </w:style>
  <w:style w:type="paragraph" w:customStyle="1" w:styleId="92AD10F2467F4E568E97C5BE3F9EDA0B">
    <w:name w:val="92AD10F2467F4E568E97C5BE3F9EDA0B"/>
    <w:rsid w:val="00047EDB"/>
    <w:rPr>
      <w:lang w:val="en-PH" w:eastAsia="en-PH"/>
    </w:rPr>
  </w:style>
  <w:style w:type="paragraph" w:customStyle="1" w:styleId="0697BE22C2BD494BB34B4C1715A5463E">
    <w:name w:val="0697BE22C2BD494BB34B4C1715A5463E"/>
    <w:rsid w:val="00047EDB"/>
    <w:rPr>
      <w:lang w:val="en-PH" w:eastAsia="en-PH"/>
    </w:rPr>
  </w:style>
  <w:style w:type="paragraph" w:customStyle="1" w:styleId="7AB47CCCDCC340179A796B80E7296731">
    <w:name w:val="7AB47CCCDCC340179A796B80E7296731"/>
    <w:rsid w:val="00047EDB"/>
    <w:rPr>
      <w:lang w:val="en-PH" w:eastAsia="en-PH"/>
    </w:rPr>
  </w:style>
  <w:style w:type="paragraph" w:customStyle="1" w:styleId="C28E87848079452386A6A4954B04D1B7">
    <w:name w:val="C28E87848079452386A6A4954B04D1B7"/>
    <w:rsid w:val="00047EDB"/>
    <w:rPr>
      <w:lang w:val="en-PH" w:eastAsia="en-PH"/>
    </w:rPr>
  </w:style>
  <w:style w:type="paragraph" w:customStyle="1" w:styleId="39005B2CC8D04C048AC6C792F0CD5F0D">
    <w:name w:val="39005B2CC8D04C048AC6C792F0CD5F0D"/>
    <w:rsid w:val="00047EDB"/>
    <w:rPr>
      <w:lang w:val="en-PH" w:eastAsia="en-PH"/>
    </w:rPr>
  </w:style>
  <w:style w:type="paragraph" w:customStyle="1" w:styleId="446B29A395964A76856229939BDB5580">
    <w:name w:val="446B29A395964A76856229939BDB5580"/>
    <w:rsid w:val="00047EDB"/>
    <w:rPr>
      <w:lang w:val="en-PH" w:eastAsia="en-PH"/>
    </w:rPr>
  </w:style>
  <w:style w:type="paragraph" w:customStyle="1" w:styleId="9669F32ADA8C49F79D11B5233884A5E3">
    <w:name w:val="9669F32ADA8C49F79D11B5233884A5E3"/>
    <w:rsid w:val="00047EDB"/>
    <w:rPr>
      <w:lang w:val="en-PH" w:eastAsia="en-PH"/>
    </w:rPr>
  </w:style>
  <w:style w:type="paragraph" w:customStyle="1" w:styleId="7DCBF2CA9FA74FD78148368009CF08A7">
    <w:name w:val="7DCBF2CA9FA74FD78148368009CF08A7"/>
    <w:rsid w:val="00047EDB"/>
    <w:rPr>
      <w:lang w:val="en-PH" w:eastAsia="en-PH"/>
    </w:rPr>
  </w:style>
  <w:style w:type="paragraph" w:customStyle="1" w:styleId="EE6ACA4D29F3461D861FF9AC43D3C94F">
    <w:name w:val="EE6ACA4D29F3461D861FF9AC43D3C94F"/>
    <w:rsid w:val="00047EDB"/>
    <w:rPr>
      <w:lang w:val="en-PH" w:eastAsia="en-PH"/>
    </w:rPr>
  </w:style>
  <w:style w:type="paragraph" w:customStyle="1" w:styleId="8F01BD1C04DE41E9BDC0C3CB9443FC17">
    <w:name w:val="8F01BD1C04DE41E9BDC0C3CB9443FC17"/>
    <w:rsid w:val="00047EDB"/>
    <w:rPr>
      <w:lang w:val="en-PH" w:eastAsia="en-PH"/>
    </w:rPr>
  </w:style>
  <w:style w:type="paragraph" w:customStyle="1" w:styleId="93C48D7BBEEB4B50B1981DE0DCBC8D1A">
    <w:name w:val="93C48D7BBEEB4B50B1981DE0DCBC8D1A"/>
    <w:rsid w:val="00047EDB"/>
    <w:rPr>
      <w:lang w:val="en-PH" w:eastAsia="en-PH"/>
    </w:rPr>
  </w:style>
  <w:style w:type="paragraph" w:customStyle="1" w:styleId="8666B6A44A064FC9B00A6CF8922F64D1">
    <w:name w:val="8666B6A44A064FC9B00A6CF8922F64D1"/>
    <w:rsid w:val="00047EDB"/>
    <w:rPr>
      <w:lang w:val="en-PH" w:eastAsia="en-PH"/>
    </w:rPr>
  </w:style>
  <w:style w:type="paragraph" w:customStyle="1" w:styleId="80B3CA34D54A4410A483DC70FC310294">
    <w:name w:val="80B3CA34D54A4410A483DC70FC310294"/>
    <w:rsid w:val="00047EDB"/>
    <w:rPr>
      <w:lang w:val="en-PH" w:eastAsia="en-PH"/>
    </w:rPr>
  </w:style>
  <w:style w:type="paragraph" w:customStyle="1" w:styleId="D52D939F70524FB2A10156B019FA4678">
    <w:name w:val="D52D939F70524FB2A10156B019FA4678"/>
    <w:rsid w:val="00047EDB"/>
    <w:rPr>
      <w:lang w:val="en-PH" w:eastAsia="en-PH"/>
    </w:rPr>
  </w:style>
  <w:style w:type="paragraph" w:customStyle="1" w:styleId="22A50250FCD54098968807816E0E351A">
    <w:name w:val="22A50250FCD54098968807816E0E351A"/>
    <w:rsid w:val="00047EDB"/>
    <w:rPr>
      <w:lang w:val="en-PH" w:eastAsia="en-PH"/>
    </w:rPr>
  </w:style>
  <w:style w:type="paragraph" w:customStyle="1" w:styleId="9AFA2F3157C440D9843EF9C36E698FA2">
    <w:name w:val="9AFA2F3157C440D9843EF9C36E698FA2"/>
    <w:rsid w:val="00047EDB"/>
    <w:rPr>
      <w:lang w:val="en-PH" w:eastAsia="en-PH"/>
    </w:rPr>
  </w:style>
  <w:style w:type="paragraph" w:customStyle="1" w:styleId="F8A0C134BC1A480ABD50FDA586FC92CD">
    <w:name w:val="F8A0C134BC1A480ABD50FDA586FC92CD"/>
    <w:rsid w:val="00047EDB"/>
    <w:rPr>
      <w:lang w:val="en-PH" w:eastAsia="en-PH"/>
    </w:rPr>
  </w:style>
  <w:style w:type="paragraph" w:customStyle="1" w:styleId="28B429BA59F844DD8F4FAA4B2295A0B4">
    <w:name w:val="28B429BA59F844DD8F4FAA4B2295A0B4"/>
    <w:rsid w:val="00047EDB"/>
    <w:rPr>
      <w:lang w:val="en-PH" w:eastAsia="en-PH"/>
    </w:rPr>
  </w:style>
  <w:style w:type="paragraph" w:customStyle="1" w:styleId="8EF1993CDA444FA18854C04F55C2DDB6">
    <w:name w:val="8EF1993CDA444FA18854C04F55C2DDB6"/>
    <w:rsid w:val="00047EDB"/>
    <w:rPr>
      <w:lang w:val="en-PH" w:eastAsia="en-PH"/>
    </w:rPr>
  </w:style>
  <w:style w:type="paragraph" w:customStyle="1" w:styleId="95CCE5F9EEAE45468EF349577A1D1ACD">
    <w:name w:val="95CCE5F9EEAE45468EF349577A1D1ACD"/>
    <w:rsid w:val="00047EDB"/>
    <w:rPr>
      <w:lang w:val="en-PH" w:eastAsia="en-PH"/>
    </w:rPr>
  </w:style>
  <w:style w:type="paragraph" w:customStyle="1" w:styleId="BEDAD2AA5262457E86022C5F0EE15C1A">
    <w:name w:val="BEDAD2AA5262457E86022C5F0EE15C1A"/>
    <w:rsid w:val="00047EDB"/>
    <w:rPr>
      <w:lang w:val="en-PH" w:eastAsia="en-PH"/>
    </w:rPr>
  </w:style>
  <w:style w:type="paragraph" w:customStyle="1" w:styleId="4C911816511E4236B3F93F10322E56EC">
    <w:name w:val="4C911816511E4236B3F93F10322E56EC"/>
    <w:rsid w:val="00047EDB"/>
    <w:rPr>
      <w:lang w:val="en-PH" w:eastAsia="en-PH"/>
    </w:rPr>
  </w:style>
  <w:style w:type="paragraph" w:customStyle="1" w:styleId="3E2BFE02C4F8420BA1EBF956C738D79A">
    <w:name w:val="3E2BFE02C4F8420BA1EBF956C738D79A"/>
    <w:rsid w:val="00047EDB"/>
    <w:rPr>
      <w:lang w:val="en-PH" w:eastAsia="en-PH"/>
    </w:rPr>
  </w:style>
  <w:style w:type="paragraph" w:customStyle="1" w:styleId="541AC36C75DC44CA9964183FEF99950B">
    <w:name w:val="541AC36C75DC44CA9964183FEF99950B"/>
    <w:rsid w:val="00047EDB"/>
    <w:rPr>
      <w:lang w:val="en-PH" w:eastAsia="en-PH"/>
    </w:rPr>
  </w:style>
  <w:style w:type="paragraph" w:customStyle="1" w:styleId="4C95AE026C074C398A6B96360BA25F11">
    <w:name w:val="4C95AE026C074C398A6B96360BA25F11"/>
    <w:rsid w:val="00047EDB"/>
    <w:rPr>
      <w:lang w:val="en-PH" w:eastAsia="en-PH"/>
    </w:rPr>
  </w:style>
  <w:style w:type="paragraph" w:customStyle="1" w:styleId="AD689F120F5D458D86E3FD1E724B94CA">
    <w:name w:val="AD689F120F5D458D86E3FD1E724B94CA"/>
    <w:rsid w:val="00047EDB"/>
    <w:rPr>
      <w:lang w:val="en-PH" w:eastAsia="en-PH"/>
    </w:rPr>
  </w:style>
  <w:style w:type="paragraph" w:customStyle="1" w:styleId="54036ED9E3624F7392355D15E3D83E86">
    <w:name w:val="54036ED9E3624F7392355D15E3D83E86"/>
    <w:rsid w:val="00047EDB"/>
    <w:rPr>
      <w:lang w:val="en-PH" w:eastAsia="en-PH"/>
    </w:rPr>
  </w:style>
  <w:style w:type="paragraph" w:customStyle="1" w:styleId="4CE20634CD9240DAA5CD92773D0E26E0">
    <w:name w:val="4CE20634CD9240DAA5CD92773D0E26E0"/>
    <w:rsid w:val="00047EDB"/>
    <w:rPr>
      <w:lang w:val="en-PH" w:eastAsia="en-PH"/>
    </w:rPr>
  </w:style>
  <w:style w:type="paragraph" w:customStyle="1" w:styleId="8C7D3CC8E3D44F6A8087208EC34D258A">
    <w:name w:val="8C7D3CC8E3D44F6A8087208EC34D258A"/>
    <w:rsid w:val="00047EDB"/>
    <w:rPr>
      <w:lang w:val="en-PH" w:eastAsia="en-PH"/>
    </w:rPr>
  </w:style>
  <w:style w:type="paragraph" w:customStyle="1" w:styleId="4182B5B56D004CAC9C58403FBC2DFF29">
    <w:name w:val="4182B5B56D004CAC9C58403FBC2DFF29"/>
    <w:rsid w:val="00047EDB"/>
    <w:rPr>
      <w:lang w:val="en-PH" w:eastAsia="en-PH"/>
    </w:rPr>
  </w:style>
  <w:style w:type="paragraph" w:customStyle="1" w:styleId="6B1FD47EDB0641DA9B6BA3FDF04B163B">
    <w:name w:val="6B1FD47EDB0641DA9B6BA3FDF04B163B"/>
    <w:rsid w:val="00047EDB"/>
    <w:rPr>
      <w:lang w:val="en-PH" w:eastAsia="en-PH"/>
    </w:rPr>
  </w:style>
  <w:style w:type="paragraph" w:customStyle="1" w:styleId="D88E8AF3712C4963A429742C1C4EA655">
    <w:name w:val="D88E8AF3712C4963A429742C1C4EA655"/>
    <w:rsid w:val="00047EDB"/>
    <w:rPr>
      <w:lang w:val="en-PH" w:eastAsia="en-PH"/>
    </w:rPr>
  </w:style>
  <w:style w:type="paragraph" w:customStyle="1" w:styleId="9FB874ED562849B5BC5B283374A09EC0">
    <w:name w:val="9FB874ED562849B5BC5B283374A09EC0"/>
    <w:rsid w:val="00047EDB"/>
    <w:rPr>
      <w:lang w:val="en-PH" w:eastAsia="en-PH"/>
    </w:rPr>
  </w:style>
  <w:style w:type="paragraph" w:customStyle="1" w:styleId="8AF6149C10AD45C684AEDA3F5D113160">
    <w:name w:val="8AF6149C10AD45C684AEDA3F5D113160"/>
    <w:rsid w:val="00047EDB"/>
    <w:rPr>
      <w:lang w:val="en-PH" w:eastAsia="en-PH"/>
    </w:rPr>
  </w:style>
  <w:style w:type="paragraph" w:customStyle="1" w:styleId="974DA8D0D960420B9B6A426062AA48B1">
    <w:name w:val="974DA8D0D960420B9B6A426062AA48B1"/>
    <w:rsid w:val="00047EDB"/>
    <w:rPr>
      <w:lang w:val="en-PH" w:eastAsia="en-PH"/>
    </w:rPr>
  </w:style>
  <w:style w:type="paragraph" w:customStyle="1" w:styleId="3425245289C1432F856AFCFE031B6E9D">
    <w:name w:val="3425245289C1432F856AFCFE031B6E9D"/>
    <w:rsid w:val="00047EDB"/>
    <w:rPr>
      <w:lang w:val="en-PH" w:eastAsia="en-PH"/>
    </w:rPr>
  </w:style>
  <w:style w:type="paragraph" w:customStyle="1" w:styleId="9DE6C6441E8D47F7B2A22B8CFFEEC716">
    <w:name w:val="9DE6C6441E8D47F7B2A22B8CFFEEC716"/>
    <w:rsid w:val="00047EDB"/>
    <w:rPr>
      <w:lang w:val="en-PH" w:eastAsia="en-PH"/>
    </w:rPr>
  </w:style>
  <w:style w:type="paragraph" w:customStyle="1" w:styleId="96595468E6EE44F48D5187BCDA63A320">
    <w:name w:val="96595468E6EE44F48D5187BCDA63A320"/>
    <w:rsid w:val="00047EDB"/>
    <w:rPr>
      <w:lang w:val="en-PH" w:eastAsia="en-PH"/>
    </w:rPr>
  </w:style>
  <w:style w:type="paragraph" w:customStyle="1" w:styleId="BEE74590D4BC4EDEA1BFE0CBC68C8276">
    <w:name w:val="BEE74590D4BC4EDEA1BFE0CBC68C8276"/>
    <w:rsid w:val="00047EDB"/>
    <w:rPr>
      <w:lang w:val="en-PH" w:eastAsia="en-PH"/>
    </w:rPr>
  </w:style>
  <w:style w:type="paragraph" w:customStyle="1" w:styleId="D16E9C440FDF4B05978BBFF5C40E52F4">
    <w:name w:val="D16E9C440FDF4B05978BBFF5C40E52F4"/>
    <w:rsid w:val="00047EDB"/>
    <w:rPr>
      <w:lang w:val="en-PH" w:eastAsia="en-PH"/>
    </w:rPr>
  </w:style>
  <w:style w:type="paragraph" w:customStyle="1" w:styleId="4F533337623E462DBAC02F388D8BCA57">
    <w:name w:val="4F533337623E462DBAC02F388D8BCA57"/>
    <w:rsid w:val="00047EDB"/>
    <w:rPr>
      <w:lang w:val="en-PH" w:eastAsia="en-PH"/>
    </w:rPr>
  </w:style>
  <w:style w:type="paragraph" w:customStyle="1" w:styleId="E6C9AF356544414EB79548C6355804E8">
    <w:name w:val="E6C9AF356544414EB79548C6355804E8"/>
    <w:rsid w:val="00047EDB"/>
    <w:rPr>
      <w:lang w:val="en-PH" w:eastAsia="en-PH"/>
    </w:rPr>
  </w:style>
  <w:style w:type="paragraph" w:customStyle="1" w:styleId="60D9D3F9A6CF483387FB3FC6BBE6E936">
    <w:name w:val="60D9D3F9A6CF483387FB3FC6BBE6E936"/>
    <w:rsid w:val="00047EDB"/>
    <w:rPr>
      <w:lang w:val="en-PH" w:eastAsia="en-PH"/>
    </w:rPr>
  </w:style>
  <w:style w:type="paragraph" w:customStyle="1" w:styleId="C38CB47E7E12439BAB31853504226804">
    <w:name w:val="C38CB47E7E12439BAB31853504226804"/>
    <w:rsid w:val="00047EDB"/>
    <w:rPr>
      <w:lang w:val="en-PH" w:eastAsia="en-PH"/>
    </w:rPr>
  </w:style>
  <w:style w:type="paragraph" w:customStyle="1" w:styleId="3F9EBE8212C04506BF5344700CF46DC5">
    <w:name w:val="3F9EBE8212C04506BF5344700CF46DC5"/>
    <w:rsid w:val="00047EDB"/>
    <w:rPr>
      <w:lang w:val="en-PH" w:eastAsia="en-PH"/>
    </w:rPr>
  </w:style>
  <w:style w:type="paragraph" w:customStyle="1" w:styleId="79213EE8BC7C4CC5B1C6CD81D0514591">
    <w:name w:val="79213EE8BC7C4CC5B1C6CD81D0514591"/>
    <w:rsid w:val="00047EDB"/>
    <w:rPr>
      <w:lang w:val="en-PH" w:eastAsia="en-PH"/>
    </w:rPr>
  </w:style>
  <w:style w:type="paragraph" w:customStyle="1" w:styleId="5D543EE1AAC646988F577DBD5047D039">
    <w:name w:val="5D543EE1AAC646988F577DBD5047D039"/>
    <w:rsid w:val="00047EDB"/>
    <w:rPr>
      <w:lang w:val="en-PH" w:eastAsia="en-PH"/>
    </w:rPr>
  </w:style>
  <w:style w:type="paragraph" w:customStyle="1" w:styleId="A557DDCF906249E782B4797D5D0E98D7">
    <w:name w:val="A557DDCF906249E782B4797D5D0E98D7"/>
    <w:rsid w:val="00047EDB"/>
    <w:rPr>
      <w:lang w:val="en-PH" w:eastAsia="en-PH"/>
    </w:rPr>
  </w:style>
  <w:style w:type="paragraph" w:customStyle="1" w:styleId="43665FC2CF0247E6ADE93D67223D9AF5">
    <w:name w:val="43665FC2CF0247E6ADE93D67223D9AF5"/>
    <w:rsid w:val="00047EDB"/>
    <w:rPr>
      <w:lang w:val="en-PH" w:eastAsia="en-PH"/>
    </w:rPr>
  </w:style>
  <w:style w:type="paragraph" w:customStyle="1" w:styleId="E33B46A49A844017A2A9CAC5407C6628">
    <w:name w:val="E33B46A49A844017A2A9CAC5407C6628"/>
    <w:rsid w:val="00047EDB"/>
    <w:rPr>
      <w:lang w:val="en-PH" w:eastAsia="en-PH"/>
    </w:rPr>
  </w:style>
  <w:style w:type="paragraph" w:customStyle="1" w:styleId="A5EA864EA5B2477D846E172D2CD4D33D">
    <w:name w:val="A5EA864EA5B2477D846E172D2CD4D33D"/>
    <w:rsid w:val="00047EDB"/>
    <w:rPr>
      <w:lang w:val="en-PH" w:eastAsia="en-PH"/>
    </w:rPr>
  </w:style>
  <w:style w:type="paragraph" w:customStyle="1" w:styleId="EEC90986FA9E422C931352C67FA2CFF0">
    <w:name w:val="EEC90986FA9E422C931352C67FA2CFF0"/>
    <w:rsid w:val="00047EDB"/>
    <w:rPr>
      <w:lang w:val="en-PH" w:eastAsia="en-PH"/>
    </w:rPr>
  </w:style>
  <w:style w:type="paragraph" w:customStyle="1" w:styleId="35F4311E68E142E1B23877A9827DD209">
    <w:name w:val="35F4311E68E142E1B23877A9827DD209"/>
    <w:rsid w:val="00047EDB"/>
    <w:rPr>
      <w:lang w:val="en-PH" w:eastAsia="en-PH"/>
    </w:rPr>
  </w:style>
  <w:style w:type="paragraph" w:customStyle="1" w:styleId="919BDB6A34F046178C99F4676354FB8D">
    <w:name w:val="919BDB6A34F046178C99F4676354FB8D"/>
    <w:rsid w:val="00047EDB"/>
    <w:rPr>
      <w:lang w:val="en-PH" w:eastAsia="en-PH"/>
    </w:rPr>
  </w:style>
  <w:style w:type="paragraph" w:customStyle="1" w:styleId="9B2C7FB49A704E9B85C8DF265EC7149A">
    <w:name w:val="9B2C7FB49A704E9B85C8DF265EC7149A"/>
    <w:rsid w:val="00047EDB"/>
    <w:rPr>
      <w:lang w:val="en-PH" w:eastAsia="en-PH"/>
    </w:rPr>
  </w:style>
  <w:style w:type="paragraph" w:customStyle="1" w:styleId="5A5326FCB64A4681AFE3DF45F55AEF93">
    <w:name w:val="5A5326FCB64A4681AFE3DF45F55AEF93"/>
    <w:rsid w:val="00047EDB"/>
    <w:rPr>
      <w:lang w:val="en-PH" w:eastAsia="en-PH"/>
    </w:rPr>
  </w:style>
  <w:style w:type="paragraph" w:customStyle="1" w:styleId="CFAD2B9AB33D49A9BADD6BA7E9A60C7E">
    <w:name w:val="CFAD2B9AB33D49A9BADD6BA7E9A60C7E"/>
    <w:rsid w:val="00047EDB"/>
    <w:rPr>
      <w:lang w:val="en-PH" w:eastAsia="en-PH"/>
    </w:rPr>
  </w:style>
  <w:style w:type="paragraph" w:customStyle="1" w:styleId="09240D6FB5894855B925ED55B709A875">
    <w:name w:val="09240D6FB5894855B925ED55B709A875"/>
    <w:rsid w:val="00047EDB"/>
    <w:rPr>
      <w:lang w:val="en-PH" w:eastAsia="en-PH"/>
    </w:rPr>
  </w:style>
  <w:style w:type="paragraph" w:customStyle="1" w:styleId="BE5EE51EE3CA40C8AB9365556E35D76B">
    <w:name w:val="BE5EE51EE3CA40C8AB9365556E35D76B"/>
    <w:rsid w:val="00047EDB"/>
    <w:rPr>
      <w:lang w:val="en-PH" w:eastAsia="en-PH"/>
    </w:rPr>
  </w:style>
  <w:style w:type="paragraph" w:customStyle="1" w:styleId="1EF1AB0D471544AABF1E6A93EEAC48DD">
    <w:name w:val="1EF1AB0D471544AABF1E6A93EEAC48DD"/>
    <w:rsid w:val="00047EDB"/>
    <w:rPr>
      <w:lang w:val="en-PH" w:eastAsia="en-PH"/>
    </w:rPr>
  </w:style>
  <w:style w:type="paragraph" w:customStyle="1" w:styleId="22755BC34F464EEBA999EFD7B827B709">
    <w:name w:val="22755BC34F464EEBA999EFD7B827B709"/>
    <w:rsid w:val="00047EDB"/>
    <w:rPr>
      <w:lang w:val="en-PH" w:eastAsia="en-PH"/>
    </w:rPr>
  </w:style>
  <w:style w:type="paragraph" w:customStyle="1" w:styleId="5F24532590D04FEE9F8B69996F6FFAFE">
    <w:name w:val="5F24532590D04FEE9F8B69996F6FFAFE"/>
    <w:rsid w:val="00047EDB"/>
    <w:rPr>
      <w:lang w:val="en-PH" w:eastAsia="en-PH"/>
    </w:rPr>
  </w:style>
  <w:style w:type="paragraph" w:customStyle="1" w:styleId="C8B0E97DE4154840848A66E1CD9DE183">
    <w:name w:val="C8B0E97DE4154840848A66E1CD9DE183"/>
    <w:rsid w:val="00047EDB"/>
    <w:rPr>
      <w:lang w:val="en-PH" w:eastAsia="en-PH"/>
    </w:rPr>
  </w:style>
  <w:style w:type="paragraph" w:customStyle="1" w:styleId="5B319CC5B2294A29BC0CF79DB7E0FA14">
    <w:name w:val="5B319CC5B2294A29BC0CF79DB7E0FA14"/>
    <w:rsid w:val="00047EDB"/>
    <w:rPr>
      <w:lang w:val="en-PH" w:eastAsia="en-PH"/>
    </w:rPr>
  </w:style>
  <w:style w:type="paragraph" w:customStyle="1" w:styleId="DE0154FBFAF2491C88C8436E7DBA196D">
    <w:name w:val="DE0154FBFAF2491C88C8436E7DBA196D"/>
    <w:rsid w:val="00047EDB"/>
    <w:rPr>
      <w:lang w:val="en-PH" w:eastAsia="en-PH"/>
    </w:rPr>
  </w:style>
  <w:style w:type="paragraph" w:customStyle="1" w:styleId="BA99BD6263284D0783DF7FC3FF5B9650">
    <w:name w:val="BA99BD6263284D0783DF7FC3FF5B9650"/>
    <w:rsid w:val="00047EDB"/>
    <w:rPr>
      <w:lang w:val="en-PH" w:eastAsia="en-PH"/>
    </w:rPr>
  </w:style>
  <w:style w:type="paragraph" w:customStyle="1" w:styleId="F942B29517DF489DBA8500B120757B85">
    <w:name w:val="F942B29517DF489DBA8500B120757B85"/>
    <w:rsid w:val="00047EDB"/>
    <w:rPr>
      <w:lang w:val="en-PH" w:eastAsia="en-PH"/>
    </w:rPr>
  </w:style>
  <w:style w:type="paragraph" w:customStyle="1" w:styleId="8A5B3E4C2AEF441DBD0C34B1ED6EA29F">
    <w:name w:val="8A5B3E4C2AEF441DBD0C34B1ED6EA29F"/>
    <w:rsid w:val="00047EDB"/>
    <w:rPr>
      <w:lang w:val="en-PH" w:eastAsia="en-PH"/>
    </w:rPr>
  </w:style>
  <w:style w:type="paragraph" w:customStyle="1" w:styleId="171582F6A5B5407DA8A3779D42B8E9CB">
    <w:name w:val="171582F6A5B5407DA8A3779D42B8E9CB"/>
    <w:rsid w:val="00047EDB"/>
    <w:rPr>
      <w:lang w:val="en-PH" w:eastAsia="en-PH"/>
    </w:rPr>
  </w:style>
  <w:style w:type="paragraph" w:customStyle="1" w:styleId="DA67D1ED59FE4DDABA848E2B506DC528">
    <w:name w:val="DA67D1ED59FE4DDABA848E2B506DC528"/>
    <w:rsid w:val="00047EDB"/>
    <w:rPr>
      <w:lang w:val="en-PH" w:eastAsia="en-PH"/>
    </w:rPr>
  </w:style>
  <w:style w:type="paragraph" w:customStyle="1" w:styleId="C4B322642CD04921AF2B461896F80CB3">
    <w:name w:val="C4B322642CD04921AF2B461896F80CB3"/>
    <w:rsid w:val="00047EDB"/>
    <w:rPr>
      <w:lang w:val="en-PH" w:eastAsia="en-PH"/>
    </w:rPr>
  </w:style>
  <w:style w:type="paragraph" w:customStyle="1" w:styleId="85E7B8CF5B6D4ACBB9D91D49CCA38B0E">
    <w:name w:val="85E7B8CF5B6D4ACBB9D91D49CCA38B0E"/>
    <w:rsid w:val="00047EDB"/>
    <w:rPr>
      <w:lang w:val="en-PH" w:eastAsia="en-PH"/>
    </w:rPr>
  </w:style>
  <w:style w:type="paragraph" w:customStyle="1" w:styleId="F1E8916ADE0A4F86B5C95839B8DEEBB6">
    <w:name w:val="F1E8916ADE0A4F86B5C95839B8DEEBB6"/>
    <w:rsid w:val="00047EDB"/>
    <w:rPr>
      <w:lang w:val="en-PH" w:eastAsia="en-PH"/>
    </w:rPr>
  </w:style>
  <w:style w:type="paragraph" w:customStyle="1" w:styleId="C79AC8AB93D14B489EC6D31797CC4878">
    <w:name w:val="C79AC8AB93D14B489EC6D31797CC4878"/>
    <w:rsid w:val="00047EDB"/>
    <w:rPr>
      <w:lang w:val="en-PH" w:eastAsia="en-PH"/>
    </w:rPr>
  </w:style>
  <w:style w:type="paragraph" w:customStyle="1" w:styleId="CECC08ACDCD54DFC827C5478B56847DD">
    <w:name w:val="CECC08ACDCD54DFC827C5478B56847DD"/>
    <w:rsid w:val="00047EDB"/>
    <w:rPr>
      <w:lang w:val="en-PH" w:eastAsia="en-PH"/>
    </w:rPr>
  </w:style>
  <w:style w:type="paragraph" w:customStyle="1" w:styleId="A610A0D5602445C59C89D68C0228A702">
    <w:name w:val="A610A0D5602445C59C89D68C0228A702"/>
    <w:rsid w:val="00047EDB"/>
    <w:rPr>
      <w:lang w:val="en-PH" w:eastAsia="en-PH"/>
    </w:rPr>
  </w:style>
  <w:style w:type="paragraph" w:customStyle="1" w:styleId="D038E451E2C94F82BA0FC68FF0EE7304">
    <w:name w:val="D038E451E2C94F82BA0FC68FF0EE7304"/>
    <w:rsid w:val="00047EDB"/>
    <w:rPr>
      <w:lang w:val="en-PH" w:eastAsia="en-PH"/>
    </w:rPr>
  </w:style>
  <w:style w:type="paragraph" w:customStyle="1" w:styleId="0D72D3351A42408CA5F1FC0B5C2D7B21">
    <w:name w:val="0D72D3351A42408CA5F1FC0B5C2D7B21"/>
    <w:rsid w:val="00047EDB"/>
    <w:rPr>
      <w:lang w:val="en-PH" w:eastAsia="en-PH"/>
    </w:rPr>
  </w:style>
  <w:style w:type="paragraph" w:customStyle="1" w:styleId="04B634945521402B9F4671365BEE6780">
    <w:name w:val="04B634945521402B9F4671365BEE6780"/>
    <w:rsid w:val="00047EDB"/>
    <w:rPr>
      <w:lang w:val="en-PH" w:eastAsia="en-PH"/>
    </w:rPr>
  </w:style>
  <w:style w:type="paragraph" w:customStyle="1" w:styleId="5EE222A9EEB44DE49F1FB26D9CAEF2F7">
    <w:name w:val="5EE222A9EEB44DE49F1FB26D9CAEF2F7"/>
    <w:rsid w:val="00047EDB"/>
    <w:rPr>
      <w:lang w:val="en-PH" w:eastAsia="en-PH"/>
    </w:rPr>
  </w:style>
  <w:style w:type="paragraph" w:customStyle="1" w:styleId="07C5675B375B405CB5B588FCA61C9221">
    <w:name w:val="07C5675B375B405CB5B588FCA61C9221"/>
    <w:rsid w:val="00047EDB"/>
    <w:rPr>
      <w:lang w:val="en-PH" w:eastAsia="en-PH"/>
    </w:rPr>
  </w:style>
  <w:style w:type="paragraph" w:customStyle="1" w:styleId="DB8D6F7B33754474BE9BEE3392DC8467">
    <w:name w:val="DB8D6F7B33754474BE9BEE3392DC8467"/>
    <w:rsid w:val="00047EDB"/>
    <w:rPr>
      <w:lang w:val="en-PH" w:eastAsia="en-PH"/>
    </w:rPr>
  </w:style>
  <w:style w:type="paragraph" w:customStyle="1" w:styleId="56B9FCABE1C4491B91B7D08E1ACFB0FC">
    <w:name w:val="56B9FCABE1C4491B91B7D08E1ACFB0FC"/>
    <w:rsid w:val="00047EDB"/>
    <w:rPr>
      <w:lang w:val="en-PH" w:eastAsia="en-PH"/>
    </w:rPr>
  </w:style>
  <w:style w:type="paragraph" w:customStyle="1" w:styleId="B7C91113896E4613A5CE640FDF93943B">
    <w:name w:val="B7C91113896E4613A5CE640FDF93943B"/>
    <w:rsid w:val="00047EDB"/>
    <w:rPr>
      <w:lang w:val="en-PH" w:eastAsia="en-PH"/>
    </w:rPr>
  </w:style>
  <w:style w:type="paragraph" w:customStyle="1" w:styleId="1A041CEFDA6B44BCB2595D71AFE35122">
    <w:name w:val="1A041CEFDA6B44BCB2595D71AFE35122"/>
    <w:rsid w:val="00047EDB"/>
    <w:rPr>
      <w:lang w:val="en-PH" w:eastAsia="en-PH"/>
    </w:rPr>
  </w:style>
  <w:style w:type="paragraph" w:customStyle="1" w:styleId="D64F78024B7749D1A35F00762B108C1A">
    <w:name w:val="D64F78024B7749D1A35F00762B108C1A"/>
    <w:rsid w:val="00047EDB"/>
    <w:rPr>
      <w:lang w:val="en-PH" w:eastAsia="en-PH"/>
    </w:rPr>
  </w:style>
  <w:style w:type="paragraph" w:customStyle="1" w:styleId="B806AFCED4254D6D93A36672CC134604">
    <w:name w:val="B806AFCED4254D6D93A36672CC134604"/>
    <w:rsid w:val="00047EDB"/>
    <w:rPr>
      <w:lang w:val="en-PH" w:eastAsia="en-PH"/>
    </w:rPr>
  </w:style>
  <w:style w:type="paragraph" w:customStyle="1" w:styleId="7ED035FB84F542509C5631F04DD4161F">
    <w:name w:val="7ED035FB84F542509C5631F04DD4161F"/>
    <w:rsid w:val="00047EDB"/>
    <w:rPr>
      <w:lang w:val="en-PH" w:eastAsia="en-PH"/>
    </w:rPr>
  </w:style>
  <w:style w:type="paragraph" w:customStyle="1" w:styleId="9280F7D74A02483993A389FCCB88C723">
    <w:name w:val="9280F7D74A02483993A389FCCB88C723"/>
    <w:rsid w:val="00047EDB"/>
    <w:rPr>
      <w:lang w:val="en-PH" w:eastAsia="en-PH"/>
    </w:rPr>
  </w:style>
  <w:style w:type="paragraph" w:customStyle="1" w:styleId="CF6CF1EABE264D3D81F649670E94A831">
    <w:name w:val="CF6CF1EABE264D3D81F649670E94A831"/>
    <w:rsid w:val="00047EDB"/>
    <w:rPr>
      <w:lang w:val="en-PH" w:eastAsia="en-PH"/>
    </w:rPr>
  </w:style>
  <w:style w:type="paragraph" w:customStyle="1" w:styleId="3832225ADD83433F8F158449C4F0DC8B">
    <w:name w:val="3832225ADD83433F8F158449C4F0DC8B"/>
    <w:rsid w:val="00047EDB"/>
    <w:rPr>
      <w:lang w:val="en-PH" w:eastAsia="en-PH"/>
    </w:rPr>
  </w:style>
  <w:style w:type="paragraph" w:customStyle="1" w:styleId="94358DA6AFD04E43B983F1B26140B110">
    <w:name w:val="94358DA6AFD04E43B983F1B26140B110"/>
    <w:rsid w:val="00047EDB"/>
    <w:rPr>
      <w:lang w:val="en-PH" w:eastAsia="en-PH"/>
    </w:rPr>
  </w:style>
  <w:style w:type="paragraph" w:customStyle="1" w:styleId="4C0A1276C6154626856B7B40A904FD60">
    <w:name w:val="4C0A1276C6154626856B7B40A904FD60"/>
    <w:rsid w:val="00047EDB"/>
    <w:rPr>
      <w:lang w:val="en-PH" w:eastAsia="en-PH"/>
    </w:rPr>
  </w:style>
  <w:style w:type="paragraph" w:customStyle="1" w:styleId="1DD76D52A507444AADECCC93434CEDB7">
    <w:name w:val="1DD76D52A507444AADECCC93434CEDB7"/>
    <w:rsid w:val="00047EDB"/>
    <w:rPr>
      <w:lang w:val="en-PH" w:eastAsia="en-PH"/>
    </w:rPr>
  </w:style>
  <w:style w:type="paragraph" w:customStyle="1" w:styleId="3EB7E19F033A4AAEA4922A3C53B53762">
    <w:name w:val="3EB7E19F033A4AAEA4922A3C53B53762"/>
    <w:rsid w:val="00047EDB"/>
    <w:rPr>
      <w:lang w:val="en-PH" w:eastAsia="en-PH"/>
    </w:rPr>
  </w:style>
  <w:style w:type="paragraph" w:customStyle="1" w:styleId="F5523E40674940F4A20DC3FA79D18F17">
    <w:name w:val="F5523E40674940F4A20DC3FA79D18F17"/>
    <w:rsid w:val="00047EDB"/>
    <w:rPr>
      <w:lang w:val="en-PH" w:eastAsia="en-PH"/>
    </w:rPr>
  </w:style>
  <w:style w:type="paragraph" w:customStyle="1" w:styleId="369021E876984506BB97CCC8A9786B2D">
    <w:name w:val="369021E876984506BB97CCC8A9786B2D"/>
    <w:rsid w:val="00047EDB"/>
    <w:rPr>
      <w:lang w:val="en-PH" w:eastAsia="en-PH"/>
    </w:rPr>
  </w:style>
  <w:style w:type="paragraph" w:customStyle="1" w:styleId="4874D7240F1E45BAACCBD06BB23BFCCF">
    <w:name w:val="4874D7240F1E45BAACCBD06BB23BFCCF"/>
    <w:rsid w:val="00047EDB"/>
    <w:rPr>
      <w:lang w:val="en-PH" w:eastAsia="en-PH"/>
    </w:rPr>
  </w:style>
  <w:style w:type="paragraph" w:customStyle="1" w:styleId="5B045AC04B5A47E4990E05D303434A82">
    <w:name w:val="5B045AC04B5A47E4990E05D303434A82"/>
    <w:rsid w:val="00047EDB"/>
    <w:rPr>
      <w:lang w:val="en-PH" w:eastAsia="en-PH"/>
    </w:rPr>
  </w:style>
  <w:style w:type="paragraph" w:customStyle="1" w:styleId="2CD614502307489BAA8AF9AC49541A13">
    <w:name w:val="2CD614502307489BAA8AF9AC49541A13"/>
    <w:rsid w:val="00047EDB"/>
    <w:rPr>
      <w:lang w:val="en-PH" w:eastAsia="en-PH"/>
    </w:rPr>
  </w:style>
  <w:style w:type="paragraph" w:customStyle="1" w:styleId="FEA80E6C1E564C1EA4B90180B222CE4C">
    <w:name w:val="FEA80E6C1E564C1EA4B90180B222CE4C"/>
    <w:rsid w:val="00047EDB"/>
    <w:rPr>
      <w:lang w:val="en-PH" w:eastAsia="en-PH"/>
    </w:rPr>
  </w:style>
  <w:style w:type="paragraph" w:customStyle="1" w:styleId="E1716FB4356246FFA3CD2358432F72CF">
    <w:name w:val="E1716FB4356246FFA3CD2358432F72CF"/>
    <w:rsid w:val="00047EDB"/>
    <w:rPr>
      <w:lang w:val="en-PH" w:eastAsia="en-PH"/>
    </w:rPr>
  </w:style>
  <w:style w:type="paragraph" w:customStyle="1" w:styleId="9D2643B88EC640C88E9ED44F7325D6C9">
    <w:name w:val="9D2643B88EC640C88E9ED44F7325D6C9"/>
    <w:rsid w:val="00047EDB"/>
    <w:rPr>
      <w:lang w:val="en-PH" w:eastAsia="en-PH"/>
    </w:rPr>
  </w:style>
  <w:style w:type="paragraph" w:customStyle="1" w:styleId="B36EB86D05794C199C660E99104B8458">
    <w:name w:val="B36EB86D05794C199C660E99104B8458"/>
    <w:rsid w:val="00047EDB"/>
    <w:rPr>
      <w:lang w:val="en-PH" w:eastAsia="en-PH"/>
    </w:rPr>
  </w:style>
  <w:style w:type="paragraph" w:customStyle="1" w:styleId="480D3D1346D547C6B9F5D910D68A6D44">
    <w:name w:val="480D3D1346D547C6B9F5D910D68A6D44"/>
    <w:rsid w:val="00047EDB"/>
    <w:rPr>
      <w:lang w:val="en-PH" w:eastAsia="en-PH"/>
    </w:rPr>
  </w:style>
  <w:style w:type="paragraph" w:customStyle="1" w:styleId="01A478852B7B46ECB9EA4C634F7B40B7">
    <w:name w:val="01A478852B7B46ECB9EA4C634F7B40B7"/>
    <w:rsid w:val="00047EDB"/>
    <w:rPr>
      <w:lang w:val="en-PH" w:eastAsia="en-PH"/>
    </w:rPr>
  </w:style>
  <w:style w:type="paragraph" w:customStyle="1" w:styleId="DF471A36D48447B7A0978D1B509E1C2A">
    <w:name w:val="DF471A36D48447B7A0978D1B509E1C2A"/>
    <w:rsid w:val="00047EDB"/>
    <w:rPr>
      <w:lang w:val="en-PH" w:eastAsia="en-PH"/>
    </w:rPr>
  </w:style>
  <w:style w:type="paragraph" w:customStyle="1" w:styleId="4472F726E649440092372686783C99F9">
    <w:name w:val="4472F726E649440092372686783C99F9"/>
    <w:rsid w:val="00047EDB"/>
    <w:rPr>
      <w:lang w:val="en-PH" w:eastAsia="en-PH"/>
    </w:rPr>
  </w:style>
  <w:style w:type="paragraph" w:customStyle="1" w:styleId="32E7972124034388B4A243143E8782E1">
    <w:name w:val="32E7972124034388B4A243143E8782E1"/>
    <w:rsid w:val="00047EDB"/>
    <w:rPr>
      <w:lang w:val="en-PH" w:eastAsia="en-PH"/>
    </w:rPr>
  </w:style>
  <w:style w:type="paragraph" w:customStyle="1" w:styleId="7F9F1A7CA8404955BE547DA32A73CEAD">
    <w:name w:val="7F9F1A7CA8404955BE547DA32A73CEAD"/>
    <w:rsid w:val="00047EDB"/>
    <w:rPr>
      <w:lang w:val="en-PH" w:eastAsia="en-PH"/>
    </w:rPr>
  </w:style>
  <w:style w:type="paragraph" w:customStyle="1" w:styleId="6DCDAC5838404C3790CE78E55546FD9E">
    <w:name w:val="6DCDAC5838404C3790CE78E55546FD9E"/>
    <w:rsid w:val="00047EDB"/>
    <w:rPr>
      <w:lang w:val="en-PH" w:eastAsia="en-PH"/>
    </w:rPr>
  </w:style>
  <w:style w:type="paragraph" w:customStyle="1" w:styleId="9A950E8DDE554BFDA9FE0B626643DFFB">
    <w:name w:val="9A950E8DDE554BFDA9FE0B626643DFFB"/>
    <w:rsid w:val="00047EDB"/>
    <w:rPr>
      <w:lang w:val="en-PH" w:eastAsia="en-PH"/>
    </w:rPr>
  </w:style>
  <w:style w:type="paragraph" w:customStyle="1" w:styleId="1656F0973D7845FEA404218F1B348692">
    <w:name w:val="1656F0973D7845FEA404218F1B348692"/>
    <w:rsid w:val="00047EDB"/>
    <w:rPr>
      <w:lang w:val="en-PH" w:eastAsia="en-PH"/>
    </w:rPr>
  </w:style>
  <w:style w:type="paragraph" w:customStyle="1" w:styleId="08B893A3A382420CB1F8B3FADA9FC609">
    <w:name w:val="08B893A3A382420CB1F8B3FADA9FC609"/>
    <w:rsid w:val="00047EDB"/>
    <w:rPr>
      <w:lang w:val="en-PH" w:eastAsia="en-PH"/>
    </w:rPr>
  </w:style>
  <w:style w:type="paragraph" w:customStyle="1" w:styleId="53D7C9CA3199436F942A1FC1D91E3C84">
    <w:name w:val="53D7C9CA3199436F942A1FC1D91E3C84"/>
    <w:rsid w:val="00047EDB"/>
    <w:rPr>
      <w:lang w:val="en-PH" w:eastAsia="en-PH"/>
    </w:rPr>
  </w:style>
  <w:style w:type="paragraph" w:customStyle="1" w:styleId="20AEFEC82F0549B5B67A6AFC33788128">
    <w:name w:val="20AEFEC82F0549B5B67A6AFC33788128"/>
    <w:rsid w:val="00047EDB"/>
    <w:rPr>
      <w:lang w:val="en-PH" w:eastAsia="en-PH"/>
    </w:rPr>
  </w:style>
  <w:style w:type="paragraph" w:customStyle="1" w:styleId="3C8BA5B7C5934207A8AE32589BA8B472">
    <w:name w:val="3C8BA5B7C5934207A8AE32589BA8B472"/>
    <w:rsid w:val="00047EDB"/>
    <w:rPr>
      <w:lang w:val="en-PH" w:eastAsia="en-PH"/>
    </w:rPr>
  </w:style>
  <w:style w:type="paragraph" w:customStyle="1" w:styleId="8C244FB63B324B06930A9856B3196A3D">
    <w:name w:val="8C244FB63B324B06930A9856B3196A3D"/>
    <w:rsid w:val="00047EDB"/>
    <w:rPr>
      <w:lang w:val="en-PH" w:eastAsia="en-PH"/>
    </w:rPr>
  </w:style>
  <w:style w:type="paragraph" w:customStyle="1" w:styleId="D2B2C65FAF78476CB9EB31BDF57D1260">
    <w:name w:val="D2B2C65FAF78476CB9EB31BDF57D1260"/>
    <w:rsid w:val="00047EDB"/>
    <w:rPr>
      <w:lang w:val="en-PH" w:eastAsia="en-PH"/>
    </w:rPr>
  </w:style>
  <w:style w:type="paragraph" w:customStyle="1" w:styleId="2232B4EF02D4499BA9678B5085AE1B0E">
    <w:name w:val="2232B4EF02D4499BA9678B5085AE1B0E"/>
    <w:rsid w:val="00047EDB"/>
    <w:rPr>
      <w:lang w:val="en-PH" w:eastAsia="en-PH"/>
    </w:rPr>
  </w:style>
  <w:style w:type="paragraph" w:customStyle="1" w:styleId="CD26DEE2C37A4A8BA7243D12761C29B9">
    <w:name w:val="CD26DEE2C37A4A8BA7243D12761C29B9"/>
    <w:rsid w:val="00047EDB"/>
    <w:rPr>
      <w:lang w:val="en-PH" w:eastAsia="en-PH"/>
    </w:rPr>
  </w:style>
  <w:style w:type="paragraph" w:customStyle="1" w:styleId="58AA78F9B8BF4DB2BBA259974D394AFC">
    <w:name w:val="58AA78F9B8BF4DB2BBA259974D394AFC"/>
    <w:rsid w:val="00047EDB"/>
    <w:rPr>
      <w:lang w:val="en-PH" w:eastAsia="en-PH"/>
    </w:rPr>
  </w:style>
  <w:style w:type="paragraph" w:customStyle="1" w:styleId="47D759039C104888AF505FFB735D84DE">
    <w:name w:val="47D759039C104888AF505FFB735D84DE"/>
    <w:rsid w:val="00047EDB"/>
    <w:rPr>
      <w:lang w:val="en-PH" w:eastAsia="en-PH"/>
    </w:rPr>
  </w:style>
  <w:style w:type="paragraph" w:customStyle="1" w:styleId="BACF18D52D4943E9BF5FBECF6D3238DB">
    <w:name w:val="BACF18D52D4943E9BF5FBECF6D3238DB"/>
    <w:rsid w:val="00047EDB"/>
    <w:rPr>
      <w:lang w:val="en-PH" w:eastAsia="en-PH"/>
    </w:rPr>
  </w:style>
  <w:style w:type="paragraph" w:customStyle="1" w:styleId="4FDAB2415E924E6FA2408F4E751C32AC">
    <w:name w:val="4FDAB2415E924E6FA2408F4E751C32AC"/>
    <w:rsid w:val="00047EDB"/>
    <w:rPr>
      <w:lang w:val="en-PH" w:eastAsia="en-PH"/>
    </w:rPr>
  </w:style>
  <w:style w:type="paragraph" w:customStyle="1" w:styleId="6A15EDC3FABF4CEF94586403521DFCDF">
    <w:name w:val="6A15EDC3FABF4CEF94586403521DFCDF"/>
    <w:rsid w:val="00047EDB"/>
    <w:rPr>
      <w:lang w:val="en-PH" w:eastAsia="en-PH"/>
    </w:rPr>
  </w:style>
  <w:style w:type="paragraph" w:customStyle="1" w:styleId="F2CA33EA77EB49378A1AF323CFEFC4D1">
    <w:name w:val="F2CA33EA77EB49378A1AF323CFEFC4D1"/>
    <w:rsid w:val="00047EDB"/>
    <w:rPr>
      <w:lang w:val="en-PH" w:eastAsia="en-PH"/>
    </w:rPr>
  </w:style>
  <w:style w:type="paragraph" w:customStyle="1" w:styleId="367291B99C594556A4226DC71A26E003">
    <w:name w:val="367291B99C594556A4226DC71A26E003"/>
    <w:rsid w:val="00047EDB"/>
    <w:rPr>
      <w:lang w:val="en-PH" w:eastAsia="en-PH"/>
    </w:rPr>
  </w:style>
  <w:style w:type="paragraph" w:customStyle="1" w:styleId="136BE893C09643EF91040444F5CB93DC">
    <w:name w:val="136BE893C09643EF91040444F5CB93DC"/>
    <w:rsid w:val="00047EDB"/>
    <w:rPr>
      <w:lang w:val="en-PH" w:eastAsia="en-PH"/>
    </w:rPr>
  </w:style>
  <w:style w:type="paragraph" w:customStyle="1" w:styleId="04C0A6ACE66F4D2580906FCC934BC671">
    <w:name w:val="04C0A6ACE66F4D2580906FCC934BC671"/>
    <w:rsid w:val="00047EDB"/>
    <w:rPr>
      <w:lang w:val="en-PH" w:eastAsia="en-PH"/>
    </w:rPr>
  </w:style>
  <w:style w:type="paragraph" w:customStyle="1" w:styleId="2F45FA8D2E4F4F7CBAB19A44803046FB">
    <w:name w:val="2F45FA8D2E4F4F7CBAB19A44803046FB"/>
    <w:rsid w:val="00047EDB"/>
    <w:rPr>
      <w:lang w:val="en-PH" w:eastAsia="en-PH"/>
    </w:rPr>
  </w:style>
  <w:style w:type="paragraph" w:customStyle="1" w:styleId="2D0D20A9CCA6415B9E927DE251051573">
    <w:name w:val="2D0D20A9CCA6415B9E927DE251051573"/>
    <w:rsid w:val="00047EDB"/>
    <w:rPr>
      <w:lang w:val="en-PH" w:eastAsia="en-PH"/>
    </w:rPr>
  </w:style>
  <w:style w:type="paragraph" w:customStyle="1" w:styleId="64259F6B50894DD780EA0A4C93249EB8">
    <w:name w:val="64259F6B50894DD780EA0A4C93249EB8"/>
    <w:rsid w:val="00047EDB"/>
    <w:rPr>
      <w:lang w:val="en-PH" w:eastAsia="en-PH"/>
    </w:rPr>
  </w:style>
  <w:style w:type="paragraph" w:customStyle="1" w:styleId="1280B36034D147A49ABC8AC30487F2D5">
    <w:name w:val="1280B36034D147A49ABC8AC30487F2D5"/>
    <w:rsid w:val="00047EDB"/>
    <w:rPr>
      <w:lang w:val="en-PH" w:eastAsia="en-PH"/>
    </w:rPr>
  </w:style>
  <w:style w:type="paragraph" w:customStyle="1" w:styleId="9B8F0B0979F449838285A2D73438C17C">
    <w:name w:val="9B8F0B0979F449838285A2D73438C17C"/>
    <w:rsid w:val="00047EDB"/>
    <w:rPr>
      <w:lang w:val="en-PH" w:eastAsia="en-PH"/>
    </w:rPr>
  </w:style>
  <w:style w:type="paragraph" w:customStyle="1" w:styleId="02E091150413403BB2A8821A76B8D85B">
    <w:name w:val="02E091150413403BB2A8821A76B8D85B"/>
    <w:rsid w:val="00047EDB"/>
    <w:rPr>
      <w:lang w:val="en-PH" w:eastAsia="en-PH"/>
    </w:rPr>
  </w:style>
  <w:style w:type="paragraph" w:customStyle="1" w:styleId="E8399C0B8B6041858640810E4F0A6BCF">
    <w:name w:val="E8399C0B8B6041858640810E4F0A6BCF"/>
    <w:rsid w:val="00047EDB"/>
    <w:rPr>
      <w:lang w:val="en-PH" w:eastAsia="en-PH"/>
    </w:rPr>
  </w:style>
  <w:style w:type="paragraph" w:customStyle="1" w:styleId="739124B6E5844E468F983D4D15FE1FB9">
    <w:name w:val="739124B6E5844E468F983D4D15FE1FB9"/>
    <w:rsid w:val="00047EDB"/>
    <w:rPr>
      <w:lang w:val="en-PH" w:eastAsia="en-PH"/>
    </w:rPr>
  </w:style>
  <w:style w:type="paragraph" w:customStyle="1" w:styleId="D43F4A656B504932BC9C6362783766AF">
    <w:name w:val="D43F4A656B504932BC9C6362783766AF"/>
    <w:rsid w:val="00047EDB"/>
    <w:rPr>
      <w:lang w:val="en-PH" w:eastAsia="en-PH"/>
    </w:rPr>
  </w:style>
  <w:style w:type="paragraph" w:customStyle="1" w:styleId="623CC5169CAB45D08FAB8A9930012706">
    <w:name w:val="623CC5169CAB45D08FAB8A9930012706"/>
    <w:rsid w:val="00047EDB"/>
    <w:rPr>
      <w:lang w:val="en-PH" w:eastAsia="en-PH"/>
    </w:rPr>
  </w:style>
  <w:style w:type="paragraph" w:customStyle="1" w:styleId="D50824A9D69545C5A4B4711BCF5BC5E0">
    <w:name w:val="D50824A9D69545C5A4B4711BCF5BC5E0"/>
    <w:rsid w:val="00047EDB"/>
    <w:rPr>
      <w:lang w:val="en-PH" w:eastAsia="en-PH"/>
    </w:rPr>
  </w:style>
  <w:style w:type="paragraph" w:customStyle="1" w:styleId="D680F4D981DD4E05A8270C658A1C96A0">
    <w:name w:val="D680F4D981DD4E05A8270C658A1C96A0"/>
    <w:rsid w:val="00047EDB"/>
    <w:rPr>
      <w:lang w:val="en-PH" w:eastAsia="en-PH"/>
    </w:rPr>
  </w:style>
  <w:style w:type="paragraph" w:customStyle="1" w:styleId="14F06DA5F6BB4D8A80FE43A6B78ADBA5">
    <w:name w:val="14F06DA5F6BB4D8A80FE43A6B78ADBA5"/>
    <w:rsid w:val="00047EDB"/>
    <w:rPr>
      <w:lang w:val="en-PH" w:eastAsia="en-PH"/>
    </w:rPr>
  </w:style>
  <w:style w:type="paragraph" w:customStyle="1" w:styleId="5D3D56FE272444D8B148BE8CC1CA9CB7">
    <w:name w:val="5D3D56FE272444D8B148BE8CC1CA9CB7"/>
    <w:rsid w:val="00047EDB"/>
    <w:rPr>
      <w:lang w:val="en-PH" w:eastAsia="en-PH"/>
    </w:rPr>
  </w:style>
  <w:style w:type="paragraph" w:customStyle="1" w:styleId="0A22C6ABEDFF4B50A8CAC735771533FE">
    <w:name w:val="0A22C6ABEDFF4B50A8CAC735771533FE"/>
    <w:rsid w:val="00047EDB"/>
    <w:rPr>
      <w:lang w:val="en-PH" w:eastAsia="en-PH"/>
    </w:rPr>
  </w:style>
  <w:style w:type="paragraph" w:customStyle="1" w:styleId="608BFB37054741428B558A0A36E4AEB3">
    <w:name w:val="608BFB37054741428B558A0A36E4AEB3"/>
    <w:rsid w:val="00047EDB"/>
    <w:rPr>
      <w:lang w:val="en-PH" w:eastAsia="en-PH"/>
    </w:rPr>
  </w:style>
  <w:style w:type="paragraph" w:customStyle="1" w:styleId="4C75B7F7B789460ABC3B60C092F9AB0A">
    <w:name w:val="4C75B7F7B789460ABC3B60C092F9AB0A"/>
    <w:rsid w:val="00047EDB"/>
    <w:rPr>
      <w:lang w:val="en-PH" w:eastAsia="en-PH"/>
    </w:rPr>
  </w:style>
  <w:style w:type="paragraph" w:customStyle="1" w:styleId="85D5994453884536A2212664596B31C5">
    <w:name w:val="85D5994453884536A2212664596B31C5"/>
    <w:rsid w:val="00047EDB"/>
    <w:rPr>
      <w:lang w:val="en-PH" w:eastAsia="en-PH"/>
    </w:rPr>
  </w:style>
  <w:style w:type="paragraph" w:customStyle="1" w:styleId="D2A13487AA234C9FA01F7A249941A9B6">
    <w:name w:val="D2A13487AA234C9FA01F7A249941A9B6"/>
    <w:rsid w:val="00047EDB"/>
    <w:rPr>
      <w:lang w:val="en-PH" w:eastAsia="en-PH"/>
    </w:rPr>
  </w:style>
  <w:style w:type="paragraph" w:customStyle="1" w:styleId="FA40781F3D0C472D8AFA0334A5D75DA9">
    <w:name w:val="FA40781F3D0C472D8AFA0334A5D75DA9"/>
    <w:rsid w:val="00047EDB"/>
    <w:rPr>
      <w:lang w:val="en-PH" w:eastAsia="en-PH"/>
    </w:rPr>
  </w:style>
  <w:style w:type="paragraph" w:customStyle="1" w:styleId="0DE808BD27F9453F811CBCCA00196A09">
    <w:name w:val="0DE808BD27F9453F811CBCCA00196A09"/>
    <w:rsid w:val="00047EDB"/>
    <w:rPr>
      <w:lang w:val="en-PH" w:eastAsia="en-PH"/>
    </w:rPr>
  </w:style>
  <w:style w:type="paragraph" w:customStyle="1" w:styleId="FB0232129CFD42D3AC092CD3FC154B84">
    <w:name w:val="FB0232129CFD42D3AC092CD3FC154B84"/>
    <w:rsid w:val="00047EDB"/>
    <w:rPr>
      <w:lang w:val="en-PH" w:eastAsia="en-PH"/>
    </w:rPr>
  </w:style>
  <w:style w:type="paragraph" w:customStyle="1" w:styleId="8220F1A121CC4DB5A77EEE5FE4B9F38E">
    <w:name w:val="8220F1A121CC4DB5A77EEE5FE4B9F38E"/>
    <w:rsid w:val="00047EDB"/>
    <w:rPr>
      <w:lang w:val="en-PH" w:eastAsia="en-PH"/>
    </w:rPr>
  </w:style>
  <w:style w:type="paragraph" w:customStyle="1" w:styleId="1F41C746AF234D7493D1FB7BCD049215">
    <w:name w:val="1F41C746AF234D7493D1FB7BCD049215"/>
    <w:rsid w:val="00047EDB"/>
    <w:rPr>
      <w:lang w:val="en-PH" w:eastAsia="en-PH"/>
    </w:rPr>
  </w:style>
  <w:style w:type="paragraph" w:customStyle="1" w:styleId="3A7FEE421DC74D53A66FD48C9078C6CF">
    <w:name w:val="3A7FEE421DC74D53A66FD48C9078C6CF"/>
    <w:rsid w:val="00047EDB"/>
    <w:rPr>
      <w:lang w:val="en-PH" w:eastAsia="en-PH"/>
    </w:rPr>
  </w:style>
  <w:style w:type="paragraph" w:customStyle="1" w:styleId="FF2F4A2591E14F249E04E96B50B326E7">
    <w:name w:val="FF2F4A2591E14F249E04E96B50B326E7"/>
    <w:rsid w:val="00047EDB"/>
    <w:rPr>
      <w:lang w:val="en-PH" w:eastAsia="en-PH"/>
    </w:rPr>
  </w:style>
  <w:style w:type="paragraph" w:customStyle="1" w:styleId="E3558BBB52CD45DD9FAFADE6D5CB2A99">
    <w:name w:val="E3558BBB52CD45DD9FAFADE6D5CB2A99"/>
    <w:rsid w:val="00047EDB"/>
    <w:rPr>
      <w:lang w:val="en-PH" w:eastAsia="en-PH"/>
    </w:rPr>
  </w:style>
  <w:style w:type="paragraph" w:customStyle="1" w:styleId="96F54E7043384FD28DF6E83AEF1EE040">
    <w:name w:val="96F54E7043384FD28DF6E83AEF1EE040"/>
    <w:rsid w:val="00047EDB"/>
    <w:rPr>
      <w:lang w:val="en-PH" w:eastAsia="en-PH"/>
    </w:rPr>
  </w:style>
  <w:style w:type="paragraph" w:customStyle="1" w:styleId="9FAB99660DBC4FD3972D0CCC28D804C5">
    <w:name w:val="9FAB99660DBC4FD3972D0CCC28D804C5"/>
    <w:rsid w:val="00047EDB"/>
    <w:rPr>
      <w:lang w:val="en-PH" w:eastAsia="en-PH"/>
    </w:rPr>
  </w:style>
  <w:style w:type="paragraph" w:customStyle="1" w:styleId="669BF6670E1544BC8AECFAD8429820F2">
    <w:name w:val="669BF6670E1544BC8AECFAD8429820F2"/>
    <w:rsid w:val="00047EDB"/>
    <w:rPr>
      <w:lang w:val="en-PH" w:eastAsia="en-PH"/>
    </w:rPr>
  </w:style>
  <w:style w:type="paragraph" w:customStyle="1" w:styleId="BE2C084F98414067B9B88A58E35442F0">
    <w:name w:val="BE2C084F98414067B9B88A58E35442F0"/>
    <w:rsid w:val="00047EDB"/>
    <w:rPr>
      <w:lang w:val="en-PH" w:eastAsia="en-PH"/>
    </w:rPr>
  </w:style>
  <w:style w:type="paragraph" w:customStyle="1" w:styleId="42A602AB584646A291E8192241D5B527">
    <w:name w:val="42A602AB584646A291E8192241D5B527"/>
    <w:rsid w:val="00047EDB"/>
    <w:rPr>
      <w:lang w:val="en-PH" w:eastAsia="en-PH"/>
    </w:rPr>
  </w:style>
  <w:style w:type="paragraph" w:customStyle="1" w:styleId="E848E9F53F294DE08490150220F18329">
    <w:name w:val="E848E9F53F294DE08490150220F18329"/>
    <w:rsid w:val="00047EDB"/>
    <w:rPr>
      <w:lang w:val="en-PH" w:eastAsia="en-PH"/>
    </w:rPr>
  </w:style>
  <w:style w:type="paragraph" w:customStyle="1" w:styleId="77ACE14C96244CB1A7660759BDE69324">
    <w:name w:val="77ACE14C96244CB1A7660759BDE69324"/>
    <w:rsid w:val="00047EDB"/>
    <w:rPr>
      <w:lang w:val="en-PH" w:eastAsia="en-PH"/>
    </w:rPr>
  </w:style>
  <w:style w:type="paragraph" w:customStyle="1" w:styleId="B04BACC7D4EA4DE396EADE4443282A4A">
    <w:name w:val="B04BACC7D4EA4DE396EADE4443282A4A"/>
    <w:rsid w:val="00047EDB"/>
    <w:rPr>
      <w:lang w:val="en-PH" w:eastAsia="en-PH"/>
    </w:rPr>
  </w:style>
  <w:style w:type="paragraph" w:customStyle="1" w:styleId="3897BCD2CA2B456890AA37AAE106D656">
    <w:name w:val="3897BCD2CA2B456890AA37AAE106D656"/>
    <w:rsid w:val="00047EDB"/>
    <w:rPr>
      <w:lang w:val="en-PH" w:eastAsia="en-PH"/>
    </w:rPr>
  </w:style>
  <w:style w:type="paragraph" w:customStyle="1" w:styleId="7BC9A48535DD4CEA81E119E88141F8EF">
    <w:name w:val="7BC9A48535DD4CEA81E119E88141F8EF"/>
    <w:rsid w:val="00047EDB"/>
    <w:rPr>
      <w:lang w:val="en-PH" w:eastAsia="en-PH"/>
    </w:rPr>
  </w:style>
  <w:style w:type="paragraph" w:customStyle="1" w:styleId="DE18795D813B426EAB5268729B7EB4DB">
    <w:name w:val="DE18795D813B426EAB5268729B7EB4DB"/>
    <w:rsid w:val="00047EDB"/>
    <w:rPr>
      <w:lang w:val="en-PH" w:eastAsia="en-PH"/>
    </w:rPr>
  </w:style>
  <w:style w:type="paragraph" w:customStyle="1" w:styleId="0116AAEB609A4FF894FBBBEA48A05178">
    <w:name w:val="0116AAEB609A4FF894FBBBEA48A05178"/>
    <w:rsid w:val="00047EDB"/>
    <w:rPr>
      <w:lang w:val="en-PH" w:eastAsia="en-PH"/>
    </w:rPr>
  </w:style>
  <w:style w:type="paragraph" w:customStyle="1" w:styleId="94A63E13AD8E4D679E7896611DFA8BD8">
    <w:name w:val="94A63E13AD8E4D679E7896611DFA8BD8"/>
    <w:rsid w:val="00047EDB"/>
    <w:rPr>
      <w:lang w:val="en-PH" w:eastAsia="en-PH"/>
    </w:rPr>
  </w:style>
  <w:style w:type="paragraph" w:customStyle="1" w:styleId="DB008E2BBEAC442583F34EFD3B2EDD88">
    <w:name w:val="DB008E2BBEAC442583F34EFD3B2EDD88"/>
    <w:rsid w:val="00047EDB"/>
    <w:rPr>
      <w:lang w:val="en-PH" w:eastAsia="en-PH"/>
    </w:rPr>
  </w:style>
  <w:style w:type="paragraph" w:customStyle="1" w:styleId="1BF315E414B24AF1A83F5D5734D6DCC5">
    <w:name w:val="1BF315E414B24AF1A83F5D5734D6DCC5"/>
    <w:rsid w:val="00047EDB"/>
    <w:rPr>
      <w:lang w:val="en-PH" w:eastAsia="en-PH"/>
    </w:rPr>
  </w:style>
  <w:style w:type="paragraph" w:customStyle="1" w:styleId="0520A0A7B7234029B164706D6CE5E62D">
    <w:name w:val="0520A0A7B7234029B164706D6CE5E62D"/>
    <w:rsid w:val="00047EDB"/>
    <w:rPr>
      <w:lang w:val="en-PH" w:eastAsia="en-PH"/>
    </w:rPr>
  </w:style>
  <w:style w:type="paragraph" w:customStyle="1" w:styleId="EED2E2D920104F828FE159F5B1CC12A1">
    <w:name w:val="EED2E2D920104F828FE159F5B1CC12A1"/>
    <w:rsid w:val="00047EDB"/>
    <w:rPr>
      <w:lang w:val="en-PH" w:eastAsia="en-PH"/>
    </w:rPr>
  </w:style>
  <w:style w:type="paragraph" w:customStyle="1" w:styleId="03A0F046176B46F894EC3561D6257205">
    <w:name w:val="03A0F046176B46F894EC3561D6257205"/>
    <w:rsid w:val="00047EDB"/>
    <w:rPr>
      <w:lang w:val="en-PH" w:eastAsia="en-PH"/>
    </w:rPr>
  </w:style>
  <w:style w:type="paragraph" w:customStyle="1" w:styleId="C75C60A48750478BBC6726270CD46C7D">
    <w:name w:val="C75C60A48750478BBC6726270CD46C7D"/>
    <w:rsid w:val="00047EDB"/>
    <w:rPr>
      <w:lang w:val="en-PH" w:eastAsia="en-PH"/>
    </w:rPr>
  </w:style>
  <w:style w:type="paragraph" w:customStyle="1" w:styleId="7B3EDDC9742840D297D4C630CDB64F65">
    <w:name w:val="7B3EDDC9742840D297D4C630CDB64F65"/>
    <w:rsid w:val="00047EDB"/>
    <w:rPr>
      <w:lang w:val="en-PH" w:eastAsia="en-PH"/>
    </w:rPr>
  </w:style>
  <w:style w:type="paragraph" w:customStyle="1" w:styleId="D62FC77542A84C9DB13988A514B4E7C7">
    <w:name w:val="D62FC77542A84C9DB13988A514B4E7C7"/>
    <w:rsid w:val="00047EDB"/>
    <w:rPr>
      <w:lang w:val="en-PH" w:eastAsia="en-PH"/>
    </w:rPr>
  </w:style>
  <w:style w:type="paragraph" w:customStyle="1" w:styleId="4236FFFD64464C7FA5055F78D32B0712">
    <w:name w:val="4236FFFD64464C7FA5055F78D32B0712"/>
    <w:rsid w:val="00047EDB"/>
    <w:rPr>
      <w:lang w:val="en-PH" w:eastAsia="en-PH"/>
    </w:rPr>
  </w:style>
  <w:style w:type="paragraph" w:customStyle="1" w:styleId="CF985EF134D14E74B062CBE81FBA6596">
    <w:name w:val="CF985EF134D14E74B062CBE81FBA6596"/>
    <w:rsid w:val="00047EDB"/>
    <w:rPr>
      <w:lang w:val="en-PH" w:eastAsia="en-PH"/>
    </w:rPr>
  </w:style>
  <w:style w:type="paragraph" w:customStyle="1" w:styleId="CC9DD354DC67433EAD33F4DA859E9776">
    <w:name w:val="CC9DD354DC67433EAD33F4DA859E9776"/>
    <w:rsid w:val="00047EDB"/>
    <w:rPr>
      <w:lang w:val="en-PH" w:eastAsia="en-PH"/>
    </w:rPr>
  </w:style>
  <w:style w:type="paragraph" w:customStyle="1" w:styleId="8794333679FE4364BC890A43B914C9F8">
    <w:name w:val="8794333679FE4364BC890A43B914C9F8"/>
    <w:rsid w:val="00047EDB"/>
    <w:rPr>
      <w:lang w:val="en-PH" w:eastAsia="en-PH"/>
    </w:rPr>
  </w:style>
  <w:style w:type="paragraph" w:customStyle="1" w:styleId="9D38BDD535D247E4B87C885D351BB834">
    <w:name w:val="9D38BDD535D247E4B87C885D351BB834"/>
    <w:rsid w:val="00047EDB"/>
    <w:rPr>
      <w:lang w:val="en-PH" w:eastAsia="en-PH"/>
    </w:rPr>
  </w:style>
  <w:style w:type="paragraph" w:customStyle="1" w:styleId="06141828CA604CB2867DF7707FFD2854">
    <w:name w:val="06141828CA604CB2867DF7707FFD2854"/>
    <w:rsid w:val="00047EDB"/>
    <w:rPr>
      <w:lang w:val="en-PH" w:eastAsia="en-PH"/>
    </w:rPr>
  </w:style>
  <w:style w:type="paragraph" w:customStyle="1" w:styleId="01A83093F2CC43FE8601778289DE79EE">
    <w:name w:val="01A83093F2CC43FE8601778289DE79EE"/>
    <w:rsid w:val="00047EDB"/>
    <w:rPr>
      <w:lang w:val="en-PH" w:eastAsia="en-PH"/>
    </w:rPr>
  </w:style>
  <w:style w:type="paragraph" w:customStyle="1" w:styleId="C1D4189E014A46339854EC87328E8DD8">
    <w:name w:val="C1D4189E014A46339854EC87328E8DD8"/>
    <w:rsid w:val="00047EDB"/>
    <w:rPr>
      <w:lang w:val="en-PH" w:eastAsia="en-PH"/>
    </w:rPr>
  </w:style>
  <w:style w:type="paragraph" w:customStyle="1" w:styleId="1468EC03CB444923BFCF533042334226">
    <w:name w:val="1468EC03CB444923BFCF533042334226"/>
    <w:rsid w:val="00047EDB"/>
    <w:rPr>
      <w:lang w:val="en-PH" w:eastAsia="en-PH"/>
    </w:rPr>
  </w:style>
  <w:style w:type="paragraph" w:customStyle="1" w:styleId="4BD5AEC2F60749949BB1BA9191BA4299">
    <w:name w:val="4BD5AEC2F60749949BB1BA9191BA4299"/>
    <w:rsid w:val="00047EDB"/>
    <w:rPr>
      <w:lang w:val="en-PH" w:eastAsia="en-PH"/>
    </w:rPr>
  </w:style>
  <w:style w:type="paragraph" w:customStyle="1" w:styleId="EE60A3A626EE4EDDAC7145241D716A42">
    <w:name w:val="EE60A3A626EE4EDDAC7145241D716A42"/>
    <w:rsid w:val="00047EDB"/>
    <w:rPr>
      <w:lang w:val="en-PH" w:eastAsia="en-PH"/>
    </w:rPr>
  </w:style>
  <w:style w:type="paragraph" w:customStyle="1" w:styleId="04A38FBFA1124720A61EE8598582CCF1">
    <w:name w:val="04A38FBFA1124720A61EE8598582CCF1"/>
    <w:rsid w:val="00047EDB"/>
    <w:rPr>
      <w:lang w:val="en-PH" w:eastAsia="en-PH"/>
    </w:rPr>
  </w:style>
  <w:style w:type="paragraph" w:customStyle="1" w:styleId="F8B0D934C9B14B8692F87A3091864996">
    <w:name w:val="F8B0D934C9B14B8692F87A3091864996"/>
    <w:rsid w:val="00047EDB"/>
    <w:rPr>
      <w:lang w:val="en-PH" w:eastAsia="en-PH"/>
    </w:rPr>
  </w:style>
  <w:style w:type="paragraph" w:customStyle="1" w:styleId="8772E784710E459BBD6C278E86EF5614">
    <w:name w:val="8772E784710E459BBD6C278E86EF5614"/>
    <w:rsid w:val="00047EDB"/>
    <w:rPr>
      <w:lang w:val="en-PH" w:eastAsia="en-PH"/>
    </w:rPr>
  </w:style>
  <w:style w:type="paragraph" w:customStyle="1" w:styleId="600462E12E144BF5A1737CA8CB930B28">
    <w:name w:val="600462E12E144BF5A1737CA8CB930B28"/>
    <w:rsid w:val="00047EDB"/>
    <w:rPr>
      <w:lang w:val="en-PH" w:eastAsia="en-PH"/>
    </w:rPr>
  </w:style>
  <w:style w:type="paragraph" w:customStyle="1" w:styleId="CDEF82365E914A968582686EC9514A84">
    <w:name w:val="CDEF82365E914A968582686EC9514A84"/>
    <w:rsid w:val="00047EDB"/>
    <w:rPr>
      <w:lang w:val="en-PH" w:eastAsia="en-PH"/>
    </w:rPr>
  </w:style>
  <w:style w:type="paragraph" w:customStyle="1" w:styleId="C5BA3465B56B491786DC6B8B05FF6421">
    <w:name w:val="C5BA3465B56B491786DC6B8B05FF6421"/>
    <w:rsid w:val="00047EDB"/>
    <w:rPr>
      <w:lang w:val="en-PH" w:eastAsia="en-PH"/>
    </w:rPr>
  </w:style>
  <w:style w:type="paragraph" w:customStyle="1" w:styleId="9F87EF7FE02649C89A56DE98FCA5AB18">
    <w:name w:val="9F87EF7FE02649C89A56DE98FCA5AB18"/>
    <w:rsid w:val="00047EDB"/>
    <w:rPr>
      <w:lang w:val="en-PH" w:eastAsia="en-PH"/>
    </w:rPr>
  </w:style>
  <w:style w:type="paragraph" w:customStyle="1" w:styleId="1B4DB8C30E084F9A8D5C6F76EF06B4AC">
    <w:name w:val="1B4DB8C30E084F9A8D5C6F76EF06B4AC"/>
    <w:rsid w:val="00047EDB"/>
    <w:rPr>
      <w:lang w:val="en-PH" w:eastAsia="en-PH"/>
    </w:rPr>
  </w:style>
  <w:style w:type="paragraph" w:customStyle="1" w:styleId="32A7D1E07AD1402D860C5737BE921AF9">
    <w:name w:val="32A7D1E07AD1402D860C5737BE921AF9"/>
    <w:rsid w:val="00047EDB"/>
    <w:rPr>
      <w:lang w:val="en-PH" w:eastAsia="en-PH"/>
    </w:rPr>
  </w:style>
  <w:style w:type="paragraph" w:customStyle="1" w:styleId="4C3CCB79F19240E5BE01B407588219FE">
    <w:name w:val="4C3CCB79F19240E5BE01B407588219FE"/>
    <w:rsid w:val="00047EDB"/>
    <w:rPr>
      <w:lang w:val="en-PH" w:eastAsia="en-PH"/>
    </w:rPr>
  </w:style>
  <w:style w:type="paragraph" w:customStyle="1" w:styleId="111E7CD6718C4D59AA98EDF33AF9444D">
    <w:name w:val="111E7CD6718C4D59AA98EDF33AF9444D"/>
    <w:rsid w:val="00047EDB"/>
    <w:rPr>
      <w:lang w:val="en-PH" w:eastAsia="en-PH"/>
    </w:rPr>
  </w:style>
  <w:style w:type="paragraph" w:customStyle="1" w:styleId="D18CB1BE7CF543CE82F353708A59EE36">
    <w:name w:val="D18CB1BE7CF543CE82F353708A59EE36"/>
    <w:rsid w:val="00047EDB"/>
    <w:rPr>
      <w:lang w:val="en-PH" w:eastAsia="en-PH"/>
    </w:rPr>
  </w:style>
  <w:style w:type="paragraph" w:customStyle="1" w:styleId="67FDE4646C824E54987241B6F313ECFA">
    <w:name w:val="67FDE4646C824E54987241B6F313ECFA"/>
    <w:rsid w:val="00047EDB"/>
    <w:rPr>
      <w:lang w:val="en-PH" w:eastAsia="en-PH"/>
    </w:rPr>
  </w:style>
  <w:style w:type="paragraph" w:customStyle="1" w:styleId="680EDE0B491E48D086B3F090C4E11BA1">
    <w:name w:val="680EDE0B491E48D086B3F090C4E11BA1"/>
    <w:rsid w:val="00047EDB"/>
    <w:rPr>
      <w:lang w:val="en-PH" w:eastAsia="en-PH"/>
    </w:rPr>
  </w:style>
  <w:style w:type="paragraph" w:customStyle="1" w:styleId="211A010691124DB087495BB5446AC270">
    <w:name w:val="211A010691124DB087495BB5446AC270"/>
    <w:rsid w:val="00047EDB"/>
    <w:rPr>
      <w:lang w:val="en-PH" w:eastAsia="en-PH"/>
    </w:rPr>
  </w:style>
  <w:style w:type="paragraph" w:customStyle="1" w:styleId="CA038224335C4EBDAC2EEB7B71231810">
    <w:name w:val="CA038224335C4EBDAC2EEB7B71231810"/>
    <w:rsid w:val="00047EDB"/>
    <w:rPr>
      <w:lang w:val="en-PH" w:eastAsia="en-PH"/>
    </w:rPr>
  </w:style>
  <w:style w:type="paragraph" w:customStyle="1" w:styleId="2B26682003CA45FFA91929963668178B">
    <w:name w:val="2B26682003CA45FFA91929963668178B"/>
    <w:rsid w:val="00047EDB"/>
    <w:rPr>
      <w:lang w:val="en-PH" w:eastAsia="en-PH"/>
    </w:rPr>
  </w:style>
  <w:style w:type="paragraph" w:customStyle="1" w:styleId="79D04EAF1BDA47AB96E371BF771A5DF5">
    <w:name w:val="79D04EAF1BDA47AB96E371BF771A5DF5"/>
    <w:rsid w:val="00047EDB"/>
    <w:rPr>
      <w:lang w:val="en-PH" w:eastAsia="en-PH"/>
    </w:rPr>
  </w:style>
  <w:style w:type="paragraph" w:customStyle="1" w:styleId="6CCABDE6076444FF8E133E8591AD83B8">
    <w:name w:val="6CCABDE6076444FF8E133E8591AD83B8"/>
    <w:rsid w:val="00047EDB"/>
    <w:rPr>
      <w:lang w:val="en-PH" w:eastAsia="en-PH"/>
    </w:rPr>
  </w:style>
  <w:style w:type="paragraph" w:customStyle="1" w:styleId="284649C420EF489BAEDBB294DA82D2D1">
    <w:name w:val="284649C420EF489BAEDBB294DA82D2D1"/>
    <w:rsid w:val="00047EDB"/>
    <w:rPr>
      <w:lang w:val="en-PH" w:eastAsia="en-PH"/>
    </w:rPr>
  </w:style>
  <w:style w:type="paragraph" w:customStyle="1" w:styleId="18445F0B88BC4956844BDE1AF3AC95D0">
    <w:name w:val="18445F0B88BC4956844BDE1AF3AC95D0"/>
    <w:rsid w:val="00047EDB"/>
    <w:rPr>
      <w:lang w:val="en-PH" w:eastAsia="en-PH"/>
    </w:rPr>
  </w:style>
  <w:style w:type="paragraph" w:customStyle="1" w:styleId="BB90B82F58504DF4B0F705366F8E8605">
    <w:name w:val="BB90B82F58504DF4B0F705366F8E8605"/>
    <w:rsid w:val="00047EDB"/>
    <w:rPr>
      <w:lang w:val="en-PH" w:eastAsia="en-PH"/>
    </w:rPr>
  </w:style>
  <w:style w:type="paragraph" w:customStyle="1" w:styleId="57162C30C3134F5F9B8A5AF772C1B03F">
    <w:name w:val="57162C30C3134F5F9B8A5AF772C1B03F"/>
    <w:rsid w:val="00047EDB"/>
    <w:rPr>
      <w:lang w:val="en-PH" w:eastAsia="en-PH"/>
    </w:rPr>
  </w:style>
  <w:style w:type="paragraph" w:customStyle="1" w:styleId="ACC2C49408914DF281EABD5AC7342DD7">
    <w:name w:val="ACC2C49408914DF281EABD5AC7342DD7"/>
    <w:rsid w:val="00047EDB"/>
    <w:rPr>
      <w:lang w:val="en-PH" w:eastAsia="en-PH"/>
    </w:rPr>
  </w:style>
  <w:style w:type="paragraph" w:customStyle="1" w:styleId="2ACDD3BB804B46DDA688C1763F6E74A2">
    <w:name w:val="2ACDD3BB804B46DDA688C1763F6E74A2"/>
    <w:rsid w:val="00047EDB"/>
    <w:rPr>
      <w:lang w:val="en-PH" w:eastAsia="en-PH"/>
    </w:rPr>
  </w:style>
  <w:style w:type="paragraph" w:customStyle="1" w:styleId="52ACC2CBEFB74FCFBBB504D66C4A9B5B">
    <w:name w:val="52ACC2CBEFB74FCFBBB504D66C4A9B5B"/>
    <w:rsid w:val="00047EDB"/>
    <w:rPr>
      <w:lang w:val="en-PH" w:eastAsia="en-PH"/>
    </w:rPr>
  </w:style>
  <w:style w:type="paragraph" w:customStyle="1" w:styleId="5A2D33C304C9404597ABC4A724C54DCE">
    <w:name w:val="5A2D33C304C9404597ABC4A724C54DCE"/>
    <w:rsid w:val="00047EDB"/>
    <w:rPr>
      <w:lang w:val="en-PH" w:eastAsia="en-PH"/>
    </w:rPr>
  </w:style>
  <w:style w:type="paragraph" w:customStyle="1" w:styleId="FEFC83874D8341FB966FA4AA8EB56041">
    <w:name w:val="FEFC83874D8341FB966FA4AA8EB56041"/>
    <w:rsid w:val="00047EDB"/>
    <w:rPr>
      <w:lang w:val="en-PH" w:eastAsia="en-PH"/>
    </w:rPr>
  </w:style>
  <w:style w:type="paragraph" w:customStyle="1" w:styleId="2809D19C245E4805AC5C32ECB4C1D67B">
    <w:name w:val="2809D19C245E4805AC5C32ECB4C1D67B"/>
    <w:rsid w:val="00047EDB"/>
    <w:rPr>
      <w:lang w:val="en-PH" w:eastAsia="en-PH"/>
    </w:rPr>
  </w:style>
  <w:style w:type="paragraph" w:customStyle="1" w:styleId="E45149C314AA46E29B38D8FD07DF86C5">
    <w:name w:val="E45149C314AA46E29B38D8FD07DF86C5"/>
    <w:rsid w:val="00047EDB"/>
    <w:rPr>
      <w:lang w:val="en-PH" w:eastAsia="en-PH"/>
    </w:rPr>
  </w:style>
  <w:style w:type="paragraph" w:customStyle="1" w:styleId="0DA9A1BDA4D74FFC8040D9A348CFDD5D">
    <w:name w:val="0DA9A1BDA4D74FFC8040D9A348CFDD5D"/>
    <w:rsid w:val="00047EDB"/>
    <w:rPr>
      <w:lang w:val="en-PH" w:eastAsia="en-PH"/>
    </w:rPr>
  </w:style>
  <w:style w:type="paragraph" w:customStyle="1" w:styleId="F8986B78CA794FDD99569562C331E8FA">
    <w:name w:val="F8986B78CA794FDD99569562C331E8FA"/>
    <w:rsid w:val="00047EDB"/>
    <w:rPr>
      <w:lang w:val="en-PH" w:eastAsia="en-PH"/>
    </w:rPr>
  </w:style>
  <w:style w:type="paragraph" w:customStyle="1" w:styleId="1ECD7757309E4B36978194DAA9522C75">
    <w:name w:val="1ECD7757309E4B36978194DAA9522C75"/>
    <w:rsid w:val="00047EDB"/>
    <w:rPr>
      <w:lang w:val="en-PH" w:eastAsia="en-PH"/>
    </w:rPr>
  </w:style>
  <w:style w:type="paragraph" w:customStyle="1" w:styleId="1ED7AD4A0F984AFBA5A5C2FA11D4D92E">
    <w:name w:val="1ED7AD4A0F984AFBA5A5C2FA11D4D92E"/>
    <w:rsid w:val="00047EDB"/>
    <w:rPr>
      <w:lang w:val="en-PH" w:eastAsia="en-PH"/>
    </w:rPr>
  </w:style>
  <w:style w:type="paragraph" w:customStyle="1" w:styleId="C59BDC9E95D441C18DB590F7032AF5C1">
    <w:name w:val="C59BDC9E95D441C18DB590F7032AF5C1"/>
    <w:rsid w:val="00047EDB"/>
    <w:rPr>
      <w:lang w:val="en-PH" w:eastAsia="en-PH"/>
    </w:rPr>
  </w:style>
  <w:style w:type="paragraph" w:customStyle="1" w:styleId="C4C8E503DEDA4C21BFCAAEFF8C47D9AC">
    <w:name w:val="C4C8E503DEDA4C21BFCAAEFF8C47D9AC"/>
    <w:rsid w:val="00047EDB"/>
    <w:rPr>
      <w:lang w:val="en-PH" w:eastAsia="en-PH"/>
    </w:rPr>
  </w:style>
  <w:style w:type="paragraph" w:customStyle="1" w:styleId="83403C5C2E4F44FDA1B07790454E8E33">
    <w:name w:val="83403C5C2E4F44FDA1B07790454E8E33"/>
    <w:rsid w:val="00047EDB"/>
    <w:rPr>
      <w:lang w:val="en-PH" w:eastAsia="en-PH"/>
    </w:rPr>
  </w:style>
  <w:style w:type="paragraph" w:customStyle="1" w:styleId="22F876B6B9094942854D35F6C4EE8483">
    <w:name w:val="22F876B6B9094942854D35F6C4EE8483"/>
    <w:rsid w:val="00047EDB"/>
    <w:rPr>
      <w:lang w:val="en-PH" w:eastAsia="en-PH"/>
    </w:rPr>
  </w:style>
  <w:style w:type="paragraph" w:customStyle="1" w:styleId="2A77B0C550004ECA8D4FA11239B62A2F">
    <w:name w:val="2A77B0C550004ECA8D4FA11239B62A2F"/>
    <w:rsid w:val="00047EDB"/>
    <w:rPr>
      <w:lang w:val="en-PH" w:eastAsia="en-PH"/>
    </w:rPr>
  </w:style>
  <w:style w:type="paragraph" w:customStyle="1" w:styleId="A2E9ED62DADB41FE8BA333A62158503A">
    <w:name w:val="A2E9ED62DADB41FE8BA333A62158503A"/>
    <w:rsid w:val="00047EDB"/>
    <w:rPr>
      <w:lang w:val="en-PH" w:eastAsia="en-PH"/>
    </w:rPr>
  </w:style>
  <w:style w:type="paragraph" w:customStyle="1" w:styleId="BD5B99F3C090430691213449B6E28762">
    <w:name w:val="BD5B99F3C090430691213449B6E28762"/>
    <w:rsid w:val="00047EDB"/>
    <w:rPr>
      <w:lang w:val="en-PH" w:eastAsia="en-PH"/>
    </w:rPr>
  </w:style>
  <w:style w:type="paragraph" w:customStyle="1" w:styleId="791311D552044F198C74FC3F9D2289FD">
    <w:name w:val="791311D552044F198C74FC3F9D2289FD"/>
    <w:rsid w:val="00047EDB"/>
    <w:rPr>
      <w:lang w:val="en-PH" w:eastAsia="en-PH"/>
    </w:rPr>
  </w:style>
  <w:style w:type="paragraph" w:customStyle="1" w:styleId="12AABAB22ED44D4CA0BEDFB7976EA410">
    <w:name w:val="12AABAB22ED44D4CA0BEDFB7976EA410"/>
    <w:rsid w:val="00047EDB"/>
    <w:rPr>
      <w:lang w:val="en-PH" w:eastAsia="en-PH"/>
    </w:rPr>
  </w:style>
  <w:style w:type="paragraph" w:customStyle="1" w:styleId="6641B95B852D48E8BF1079283CF3B212">
    <w:name w:val="6641B95B852D48E8BF1079283CF3B212"/>
    <w:rsid w:val="00047EDB"/>
    <w:rPr>
      <w:lang w:val="en-PH" w:eastAsia="en-PH"/>
    </w:rPr>
  </w:style>
  <w:style w:type="paragraph" w:customStyle="1" w:styleId="2AB35BBA7FF54523B77DB54AC6268CD8">
    <w:name w:val="2AB35BBA7FF54523B77DB54AC6268CD8"/>
    <w:rsid w:val="00047EDB"/>
    <w:rPr>
      <w:lang w:val="en-PH" w:eastAsia="en-PH"/>
    </w:rPr>
  </w:style>
  <w:style w:type="paragraph" w:customStyle="1" w:styleId="23DA832784C542E3AD0E88DA8A25F29B">
    <w:name w:val="23DA832784C542E3AD0E88DA8A25F29B"/>
    <w:rsid w:val="00047EDB"/>
    <w:rPr>
      <w:lang w:val="en-PH" w:eastAsia="en-PH"/>
    </w:rPr>
  </w:style>
  <w:style w:type="paragraph" w:customStyle="1" w:styleId="A736AB45006147608E73E80AD9F88C2F">
    <w:name w:val="A736AB45006147608E73E80AD9F88C2F"/>
    <w:rsid w:val="00047EDB"/>
    <w:rPr>
      <w:lang w:val="en-PH" w:eastAsia="en-PH"/>
    </w:rPr>
  </w:style>
  <w:style w:type="paragraph" w:customStyle="1" w:styleId="EF3F53713ED44F728655469A80D7E687">
    <w:name w:val="EF3F53713ED44F728655469A80D7E687"/>
    <w:rsid w:val="00047EDB"/>
    <w:rPr>
      <w:lang w:val="en-PH" w:eastAsia="en-PH"/>
    </w:rPr>
  </w:style>
  <w:style w:type="paragraph" w:customStyle="1" w:styleId="55D49A0CEF2C4FF7AD6100E8185F26EF">
    <w:name w:val="55D49A0CEF2C4FF7AD6100E8185F26EF"/>
    <w:rsid w:val="00047EDB"/>
    <w:rPr>
      <w:lang w:val="en-PH" w:eastAsia="en-PH"/>
    </w:rPr>
  </w:style>
  <w:style w:type="paragraph" w:customStyle="1" w:styleId="143014F791D848EF9B8FB6172D29B6AA">
    <w:name w:val="143014F791D848EF9B8FB6172D29B6AA"/>
    <w:rsid w:val="00047EDB"/>
    <w:rPr>
      <w:lang w:val="en-PH" w:eastAsia="en-PH"/>
    </w:rPr>
  </w:style>
  <w:style w:type="paragraph" w:customStyle="1" w:styleId="F39A32F367D049479722D07B80E4BAB9">
    <w:name w:val="F39A32F367D049479722D07B80E4BAB9"/>
    <w:rsid w:val="00047EDB"/>
    <w:rPr>
      <w:lang w:val="en-PH" w:eastAsia="en-PH"/>
    </w:rPr>
  </w:style>
  <w:style w:type="paragraph" w:customStyle="1" w:styleId="8CF227B284B64A168351B6FE49698D51">
    <w:name w:val="8CF227B284B64A168351B6FE49698D51"/>
    <w:rsid w:val="00047EDB"/>
    <w:rPr>
      <w:lang w:val="en-PH" w:eastAsia="en-PH"/>
    </w:rPr>
  </w:style>
  <w:style w:type="paragraph" w:customStyle="1" w:styleId="74670F3B94474DB1993E5A127E272EE2">
    <w:name w:val="74670F3B94474DB1993E5A127E272EE2"/>
    <w:rsid w:val="00047EDB"/>
    <w:rPr>
      <w:lang w:val="en-PH" w:eastAsia="en-PH"/>
    </w:rPr>
  </w:style>
  <w:style w:type="paragraph" w:customStyle="1" w:styleId="65111D75DC684E0FABEDE0C331EDEA87">
    <w:name w:val="65111D75DC684E0FABEDE0C331EDEA87"/>
    <w:rsid w:val="00047EDB"/>
    <w:rPr>
      <w:lang w:val="en-PH" w:eastAsia="en-PH"/>
    </w:rPr>
  </w:style>
  <w:style w:type="paragraph" w:customStyle="1" w:styleId="5E315E8601984B83BFC1B5F01A737478">
    <w:name w:val="5E315E8601984B83BFC1B5F01A737478"/>
    <w:rsid w:val="00047EDB"/>
    <w:rPr>
      <w:lang w:val="en-PH" w:eastAsia="en-PH"/>
    </w:rPr>
  </w:style>
  <w:style w:type="paragraph" w:customStyle="1" w:styleId="B3BF48527B104334BF1B3E2E6D0745D0">
    <w:name w:val="B3BF48527B104334BF1B3E2E6D0745D0"/>
    <w:rsid w:val="00047EDB"/>
    <w:rPr>
      <w:lang w:val="en-PH" w:eastAsia="en-PH"/>
    </w:rPr>
  </w:style>
  <w:style w:type="paragraph" w:customStyle="1" w:styleId="D446882AFF4845FE9BA3DDAC0DAA9516">
    <w:name w:val="D446882AFF4845FE9BA3DDAC0DAA9516"/>
    <w:rsid w:val="00047EDB"/>
    <w:rPr>
      <w:lang w:val="en-PH" w:eastAsia="en-PH"/>
    </w:rPr>
  </w:style>
  <w:style w:type="paragraph" w:customStyle="1" w:styleId="66382C67597B4D2B8E6D59A879135569">
    <w:name w:val="66382C67597B4D2B8E6D59A879135569"/>
    <w:rsid w:val="00047EDB"/>
    <w:rPr>
      <w:lang w:val="en-PH" w:eastAsia="en-PH"/>
    </w:rPr>
  </w:style>
  <w:style w:type="paragraph" w:customStyle="1" w:styleId="294486E4EA794383BBF1C33C131EE374">
    <w:name w:val="294486E4EA794383BBF1C33C131EE374"/>
    <w:rsid w:val="00047EDB"/>
    <w:rPr>
      <w:lang w:val="en-PH" w:eastAsia="en-PH"/>
    </w:rPr>
  </w:style>
  <w:style w:type="paragraph" w:customStyle="1" w:styleId="60D47B2B361942F58080DBF9C1DD1061">
    <w:name w:val="60D47B2B361942F58080DBF9C1DD1061"/>
    <w:rsid w:val="00047EDB"/>
    <w:rPr>
      <w:lang w:val="en-PH" w:eastAsia="en-PH"/>
    </w:rPr>
  </w:style>
  <w:style w:type="paragraph" w:customStyle="1" w:styleId="DC972AF19C70467DAD086BF8048DE20F">
    <w:name w:val="DC972AF19C70467DAD086BF8048DE20F"/>
    <w:rsid w:val="00047EDB"/>
    <w:rPr>
      <w:lang w:val="en-PH" w:eastAsia="en-PH"/>
    </w:rPr>
  </w:style>
  <w:style w:type="paragraph" w:customStyle="1" w:styleId="7DFC70805CC442F2A5032DD737B901DB">
    <w:name w:val="7DFC70805CC442F2A5032DD737B901DB"/>
    <w:rsid w:val="00047EDB"/>
    <w:rPr>
      <w:lang w:val="en-PH" w:eastAsia="en-PH"/>
    </w:rPr>
  </w:style>
  <w:style w:type="paragraph" w:customStyle="1" w:styleId="9525D3EDDE14482A950C9C8F613A9F8D">
    <w:name w:val="9525D3EDDE14482A950C9C8F613A9F8D"/>
    <w:rsid w:val="00047EDB"/>
    <w:rPr>
      <w:lang w:val="en-PH" w:eastAsia="en-PH"/>
    </w:rPr>
  </w:style>
  <w:style w:type="paragraph" w:customStyle="1" w:styleId="11BE17C018204528940E10051DDEA254">
    <w:name w:val="11BE17C018204528940E10051DDEA254"/>
    <w:rsid w:val="00047EDB"/>
    <w:rPr>
      <w:lang w:val="en-PH" w:eastAsia="en-PH"/>
    </w:rPr>
  </w:style>
  <w:style w:type="paragraph" w:customStyle="1" w:styleId="689E400797064EE583D024249B13963C">
    <w:name w:val="689E400797064EE583D024249B13963C"/>
    <w:rsid w:val="00047EDB"/>
    <w:rPr>
      <w:lang w:val="en-PH" w:eastAsia="en-PH"/>
    </w:rPr>
  </w:style>
  <w:style w:type="paragraph" w:customStyle="1" w:styleId="0C3153096DD044778A856A8C86B9B057">
    <w:name w:val="0C3153096DD044778A856A8C86B9B057"/>
    <w:rsid w:val="00047EDB"/>
    <w:rPr>
      <w:lang w:val="en-PH" w:eastAsia="en-PH"/>
    </w:rPr>
  </w:style>
  <w:style w:type="paragraph" w:customStyle="1" w:styleId="96CC20792D4841DE824DAAEEF0BA6859">
    <w:name w:val="96CC20792D4841DE824DAAEEF0BA6859"/>
    <w:rsid w:val="00047EDB"/>
    <w:rPr>
      <w:lang w:val="en-PH" w:eastAsia="en-PH"/>
    </w:rPr>
  </w:style>
  <w:style w:type="paragraph" w:customStyle="1" w:styleId="4E9339C188034089962F0D9FD3C928A1">
    <w:name w:val="4E9339C188034089962F0D9FD3C928A1"/>
    <w:rsid w:val="00047EDB"/>
    <w:rPr>
      <w:lang w:val="en-PH" w:eastAsia="en-PH"/>
    </w:rPr>
  </w:style>
  <w:style w:type="paragraph" w:customStyle="1" w:styleId="D46DD2C0390D4B4982D84F236C4F5DA4">
    <w:name w:val="D46DD2C0390D4B4982D84F236C4F5DA4"/>
    <w:rsid w:val="00047EDB"/>
    <w:rPr>
      <w:lang w:val="en-PH" w:eastAsia="en-PH"/>
    </w:rPr>
  </w:style>
  <w:style w:type="paragraph" w:customStyle="1" w:styleId="96AA22937E18412C89200942935BB046">
    <w:name w:val="96AA22937E18412C89200942935BB046"/>
    <w:rsid w:val="00047EDB"/>
    <w:rPr>
      <w:lang w:val="en-PH" w:eastAsia="en-PH"/>
    </w:rPr>
  </w:style>
  <w:style w:type="paragraph" w:customStyle="1" w:styleId="5BC04BFF5C5C4CC1A683FDEA5CEFEAE0">
    <w:name w:val="5BC04BFF5C5C4CC1A683FDEA5CEFEAE0"/>
    <w:rsid w:val="00047EDB"/>
    <w:rPr>
      <w:lang w:val="en-PH" w:eastAsia="en-PH"/>
    </w:rPr>
  </w:style>
  <w:style w:type="paragraph" w:customStyle="1" w:styleId="412BA6CCF59540F4BF9E110B34ACC252">
    <w:name w:val="412BA6CCF59540F4BF9E110B34ACC252"/>
    <w:rsid w:val="00047EDB"/>
    <w:rPr>
      <w:lang w:val="en-PH" w:eastAsia="en-PH"/>
    </w:rPr>
  </w:style>
  <w:style w:type="paragraph" w:customStyle="1" w:styleId="3CCC3531BAEC4003BE1B91C5B1D96593">
    <w:name w:val="3CCC3531BAEC4003BE1B91C5B1D96593"/>
    <w:rsid w:val="00047EDB"/>
    <w:rPr>
      <w:lang w:val="en-PH" w:eastAsia="en-PH"/>
    </w:rPr>
  </w:style>
  <w:style w:type="paragraph" w:customStyle="1" w:styleId="5C5295B0FF9C4680B8893C992F0DBA5D">
    <w:name w:val="5C5295B0FF9C4680B8893C992F0DBA5D"/>
    <w:rsid w:val="00047EDB"/>
    <w:rPr>
      <w:lang w:val="en-PH" w:eastAsia="en-PH"/>
    </w:rPr>
  </w:style>
  <w:style w:type="paragraph" w:customStyle="1" w:styleId="96D73FE1538A4E8FA7580A61AF0ED2DD">
    <w:name w:val="96D73FE1538A4E8FA7580A61AF0ED2DD"/>
    <w:rsid w:val="00047EDB"/>
    <w:rPr>
      <w:lang w:val="en-PH" w:eastAsia="en-PH"/>
    </w:rPr>
  </w:style>
  <w:style w:type="paragraph" w:customStyle="1" w:styleId="1A4B881BD85F48F386025D912EFCA10C">
    <w:name w:val="1A4B881BD85F48F386025D912EFCA10C"/>
    <w:rsid w:val="00047EDB"/>
    <w:rPr>
      <w:lang w:val="en-PH" w:eastAsia="en-PH"/>
    </w:rPr>
  </w:style>
  <w:style w:type="paragraph" w:customStyle="1" w:styleId="6016FFA30E6D4BCD952A263457B49682">
    <w:name w:val="6016FFA30E6D4BCD952A263457B49682"/>
    <w:rsid w:val="00047EDB"/>
    <w:rPr>
      <w:lang w:val="en-PH" w:eastAsia="en-PH"/>
    </w:rPr>
  </w:style>
  <w:style w:type="paragraph" w:customStyle="1" w:styleId="11DB5A81D4464E2786DF708A509F3A05">
    <w:name w:val="11DB5A81D4464E2786DF708A509F3A05"/>
    <w:rsid w:val="00047EDB"/>
    <w:rPr>
      <w:lang w:val="en-PH" w:eastAsia="en-PH"/>
    </w:rPr>
  </w:style>
  <w:style w:type="paragraph" w:customStyle="1" w:styleId="E73CCFC8AB7C4614AF6FF4835D13B534">
    <w:name w:val="E73CCFC8AB7C4614AF6FF4835D13B534"/>
    <w:rsid w:val="00047EDB"/>
    <w:rPr>
      <w:lang w:val="en-PH" w:eastAsia="en-PH"/>
    </w:rPr>
  </w:style>
  <w:style w:type="paragraph" w:customStyle="1" w:styleId="21A0B16CC7994B5A93952FF9B58FE6CF">
    <w:name w:val="21A0B16CC7994B5A93952FF9B58FE6CF"/>
    <w:rsid w:val="00047EDB"/>
    <w:rPr>
      <w:lang w:val="en-PH" w:eastAsia="en-PH"/>
    </w:rPr>
  </w:style>
  <w:style w:type="paragraph" w:customStyle="1" w:styleId="4AB70570071B4B5F8A471FBE88AC374A">
    <w:name w:val="4AB70570071B4B5F8A471FBE88AC374A"/>
    <w:rsid w:val="00047EDB"/>
    <w:rPr>
      <w:lang w:val="en-PH" w:eastAsia="en-PH"/>
    </w:rPr>
  </w:style>
  <w:style w:type="paragraph" w:customStyle="1" w:styleId="CBAEB171F8814767A047879A78E358D0">
    <w:name w:val="CBAEB171F8814767A047879A78E358D0"/>
    <w:rsid w:val="00047EDB"/>
    <w:rPr>
      <w:lang w:val="en-PH" w:eastAsia="en-PH"/>
    </w:rPr>
  </w:style>
  <w:style w:type="paragraph" w:customStyle="1" w:styleId="3A15564CC9694A5088792589A0E2CA1B">
    <w:name w:val="3A15564CC9694A5088792589A0E2CA1B"/>
    <w:rsid w:val="00047EDB"/>
    <w:rPr>
      <w:lang w:val="en-PH" w:eastAsia="en-PH"/>
    </w:rPr>
  </w:style>
  <w:style w:type="paragraph" w:customStyle="1" w:styleId="4AE216C7703445568D1A600888EF6A29">
    <w:name w:val="4AE216C7703445568D1A600888EF6A29"/>
    <w:rsid w:val="00047EDB"/>
    <w:rPr>
      <w:lang w:val="en-PH" w:eastAsia="en-PH"/>
    </w:rPr>
  </w:style>
  <w:style w:type="paragraph" w:customStyle="1" w:styleId="527E2084134444E692941D1229AFCC6E">
    <w:name w:val="527E2084134444E692941D1229AFCC6E"/>
    <w:rsid w:val="00047EDB"/>
    <w:rPr>
      <w:lang w:val="en-PH" w:eastAsia="en-PH"/>
    </w:rPr>
  </w:style>
  <w:style w:type="paragraph" w:customStyle="1" w:styleId="337D5B4D03874B4CA91E213584457004">
    <w:name w:val="337D5B4D03874B4CA91E213584457004"/>
    <w:rsid w:val="00047EDB"/>
    <w:rPr>
      <w:lang w:val="en-PH" w:eastAsia="en-PH"/>
    </w:rPr>
  </w:style>
  <w:style w:type="paragraph" w:customStyle="1" w:styleId="6039C89B436B41F798092D798BCA1B28">
    <w:name w:val="6039C89B436B41F798092D798BCA1B28"/>
    <w:rsid w:val="00047EDB"/>
    <w:rPr>
      <w:lang w:val="en-PH" w:eastAsia="en-PH"/>
    </w:rPr>
  </w:style>
  <w:style w:type="paragraph" w:customStyle="1" w:styleId="3A0A4B68ECBB499DBA5CA537BE193E08">
    <w:name w:val="3A0A4B68ECBB499DBA5CA537BE193E08"/>
    <w:rsid w:val="00047EDB"/>
    <w:rPr>
      <w:lang w:val="en-PH" w:eastAsia="en-PH"/>
    </w:rPr>
  </w:style>
  <w:style w:type="paragraph" w:customStyle="1" w:styleId="4BF64E9A601C45AC9C153A026069A2EE">
    <w:name w:val="4BF64E9A601C45AC9C153A026069A2EE"/>
    <w:rsid w:val="00047EDB"/>
    <w:rPr>
      <w:lang w:val="en-PH" w:eastAsia="en-PH"/>
    </w:rPr>
  </w:style>
  <w:style w:type="paragraph" w:customStyle="1" w:styleId="64877EA194FA418DBEFE5BAAB514AAE2">
    <w:name w:val="64877EA194FA418DBEFE5BAAB514AAE2"/>
    <w:rsid w:val="00047EDB"/>
    <w:rPr>
      <w:lang w:val="en-PH" w:eastAsia="en-PH"/>
    </w:rPr>
  </w:style>
  <w:style w:type="paragraph" w:customStyle="1" w:styleId="4A4BAE344E784635BCA42E1F30A2DECD">
    <w:name w:val="4A4BAE344E784635BCA42E1F30A2DECD"/>
    <w:rsid w:val="00047EDB"/>
    <w:rPr>
      <w:lang w:val="en-PH" w:eastAsia="en-PH"/>
    </w:rPr>
  </w:style>
  <w:style w:type="paragraph" w:customStyle="1" w:styleId="A493EB5B1DB44F8A9BD63DDF40F8BA3A">
    <w:name w:val="A493EB5B1DB44F8A9BD63DDF40F8BA3A"/>
    <w:rsid w:val="00047EDB"/>
    <w:rPr>
      <w:lang w:val="en-PH" w:eastAsia="en-PH"/>
    </w:rPr>
  </w:style>
  <w:style w:type="paragraph" w:customStyle="1" w:styleId="F682784083D444638F611A57FA18F2B1">
    <w:name w:val="F682784083D444638F611A57FA18F2B1"/>
    <w:rsid w:val="00047EDB"/>
    <w:rPr>
      <w:lang w:val="en-PH" w:eastAsia="en-PH"/>
    </w:rPr>
  </w:style>
  <w:style w:type="paragraph" w:customStyle="1" w:styleId="26B76A4C79FB4499BA8868769EEF079F">
    <w:name w:val="26B76A4C79FB4499BA8868769EEF079F"/>
    <w:rsid w:val="00047EDB"/>
    <w:rPr>
      <w:lang w:val="en-PH" w:eastAsia="en-PH"/>
    </w:rPr>
  </w:style>
  <w:style w:type="paragraph" w:customStyle="1" w:styleId="B9A126A8231D42ECAA9C99445F26A034">
    <w:name w:val="B9A126A8231D42ECAA9C99445F26A034"/>
    <w:rsid w:val="00047EDB"/>
    <w:rPr>
      <w:lang w:val="en-PH" w:eastAsia="en-PH"/>
    </w:rPr>
  </w:style>
  <w:style w:type="paragraph" w:customStyle="1" w:styleId="45951B4F1A8A4BE4BD14B154E781F99E">
    <w:name w:val="45951B4F1A8A4BE4BD14B154E781F99E"/>
    <w:rsid w:val="00047EDB"/>
    <w:rPr>
      <w:lang w:val="en-PH" w:eastAsia="en-PH"/>
    </w:rPr>
  </w:style>
  <w:style w:type="paragraph" w:customStyle="1" w:styleId="8ECF198E5C1744BB9542D58B10B33AE2">
    <w:name w:val="8ECF198E5C1744BB9542D58B10B33AE2"/>
    <w:rsid w:val="00047EDB"/>
    <w:rPr>
      <w:lang w:val="en-PH" w:eastAsia="en-PH"/>
    </w:rPr>
  </w:style>
  <w:style w:type="paragraph" w:customStyle="1" w:styleId="2F0D31AC331A4E08A573E54299EEC777">
    <w:name w:val="2F0D31AC331A4E08A573E54299EEC777"/>
    <w:rsid w:val="00047EDB"/>
    <w:rPr>
      <w:lang w:val="en-PH" w:eastAsia="en-PH"/>
    </w:rPr>
  </w:style>
  <w:style w:type="paragraph" w:customStyle="1" w:styleId="4C18747FF532437EA316A1295C3C2424">
    <w:name w:val="4C18747FF532437EA316A1295C3C2424"/>
    <w:rsid w:val="00047EDB"/>
    <w:rPr>
      <w:lang w:val="en-PH" w:eastAsia="en-PH"/>
    </w:rPr>
  </w:style>
  <w:style w:type="paragraph" w:customStyle="1" w:styleId="66506A8A34D34AD6823EA6566F0D9C91">
    <w:name w:val="66506A8A34D34AD6823EA6566F0D9C91"/>
    <w:rsid w:val="00047EDB"/>
    <w:rPr>
      <w:lang w:val="en-PH" w:eastAsia="en-PH"/>
    </w:rPr>
  </w:style>
  <w:style w:type="paragraph" w:customStyle="1" w:styleId="87E24D00CEAF491AB995417F2171BA30">
    <w:name w:val="87E24D00CEAF491AB995417F2171BA30"/>
    <w:rsid w:val="00047EDB"/>
    <w:rPr>
      <w:lang w:val="en-PH" w:eastAsia="en-PH"/>
    </w:rPr>
  </w:style>
  <w:style w:type="paragraph" w:customStyle="1" w:styleId="BCD5F7E3D3754777AC9293FBD58A25A3">
    <w:name w:val="BCD5F7E3D3754777AC9293FBD58A25A3"/>
    <w:rsid w:val="00047EDB"/>
    <w:rPr>
      <w:lang w:val="en-PH" w:eastAsia="en-PH"/>
    </w:rPr>
  </w:style>
  <w:style w:type="paragraph" w:customStyle="1" w:styleId="BDCE0EFA503646759EA636EA2E59B4CB">
    <w:name w:val="BDCE0EFA503646759EA636EA2E59B4CB"/>
    <w:rsid w:val="00047EDB"/>
    <w:rPr>
      <w:lang w:val="en-PH" w:eastAsia="en-PH"/>
    </w:rPr>
  </w:style>
  <w:style w:type="paragraph" w:customStyle="1" w:styleId="C7C8FB14CC394FA5B2A059BDE48141C6">
    <w:name w:val="C7C8FB14CC394FA5B2A059BDE48141C6"/>
    <w:rsid w:val="00047EDB"/>
    <w:rPr>
      <w:lang w:val="en-PH" w:eastAsia="en-PH"/>
    </w:rPr>
  </w:style>
  <w:style w:type="paragraph" w:customStyle="1" w:styleId="E170CE68976C439FBD51DECB410DF39B">
    <w:name w:val="E170CE68976C439FBD51DECB410DF39B"/>
    <w:rsid w:val="00047EDB"/>
    <w:rPr>
      <w:lang w:val="en-PH" w:eastAsia="en-PH"/>
    </w:rPr>
  </w:style>
  <w:style w:type="paragraph" w:customStyle="1" w:styleId="FB16754C02C8417BAE5E0F30FB5902D1">
    <w:name w:val="FB16754C02C8417BAE5E0F30FB5902D1"/>
    <w:rsid w:val="00047EDB"/>
    <w:rPr>
      <w:lang w:val="en-PH" w:eastAsia="en-PH"/>
    </w:rPr>
  </w:style>
  <w:style w:type="paragraph" w:customStyle="1" w:styleId="00C7A38792CA443F82E7CFA314926F14">
    <w:name w:val="00C7A38792CA443F82E7CFA314926F14"/>
    <w:rsid w:val="00047EDB"/>
    <w:rPr>
      <w:lang w:val="en-PH" w:eastAsia="en-PH"/>
    </w:rPr>
  </w:style>
  <w:style w:type="paragraph" w:customStyle="1" w:styleId="2292AD05FF57462A8D66794BAFB50173">
    <w:name w:val="2292AD05FF57462A8D66794BAFB50173"/>
    <w:rsid w:val="00047EDB"/>
    <w:rPr>
      <w:lang w:val="en-PH" w:eastAsia="en-PH"/>
    </w:rPr>
  </w:style>
  <w:style w:type="paragraph" w:customStyle="1" w:styleId="F34912B78D9A44119AA259E72AA6C8F4">
    <w:name w:val="F34912B78D9A44119AA259E72AA6C8F4"/>
    <w:rsid w:val="00047EDB"/>
    <w:rPr>
      <w:lang w:val="en-PH" w:eastAsia="en-PH"/>
    </w:rPr>
  </w:style>
  <w:style w:type="paragraph" w:customStyle="1" w:styleId="A87BC860949A453F82798215FFE7BCE5">
    <w:name w:val="A87BC860949A453F82798215FFE7BCE5"/>
    <w:rsid w:val="00047EDB"/>
    <w:rPr>
      <w:lang w:val="en-PH" w:eastAsia="en-PH"/>
    </w:rPr>
  </w:style>
  <w:style w:type="paragraph" w:customStyle="1" w:styleId="6EB478A7AF354F61AACFED5568A23CAF">
    <w:name w:val="6EB478A7AF354F61AACFED5568A23CAF"/>
    <w:rsid w:val="00047EDB"/>
    <w:rPr>
      <w:lang w:val="en-PH" w:eastAsia="en-PH"/>
    </w:rPr>
  </w:style>
  <w:style w:type="paragraph" w:customStyle="1" w:styleId="09854B9C936049C1AA3197430862AA81">
    <w:name w:val="09854B9C936049C1AA3197430862AA81"/>
    <w:rsid w:val="00047EDB"/>
    <w:rPr>
      <w:lang w:val="en-PH" w:eastAsia="en-PH"/>
    </w:rPr>
  </w:style>
  <w:style w:type="paragraph" w:customStyle="1" w:styleId="924735CA1ADD4530A85DBA003C668826">
    <w:name w:val="924735CA1ADD4530A85DBA003C668826"/>
    <w:rsid w:val="00047EDB"/>
    <w:rPr>
      <w:lang w:val="en-PH" w:eastAsia="en-PH"/>
    </w:rPr>
  </w:style>
  <w:style w:type="paragraph" w:customStyle="1" w:styleId="A3638F7CE00F46F6B86D9FD6FB93CEF6">
    <w:name w:val="A3638F7CE00F46F6B86D9FD6FB93CEF6"/>
    <w:rsid w:val="00047EDB"/>
    <w:rPr>
      <w:lang w:val="en-PH" w:eastAsia="en-PH"/>
    </w:rPr>
  </w:style>
  <w:style w:type="paragraph" w:customStyle="1" w:styleId="B2D63B0951BD4DA4BEDE6A1F4AE884B7">
    <w:name w:val="B2D63B0951BD4DA4BEDE6A1F4AE884B7"/>
    <w:rsid w:val="00047EDB"/>
    <w:rPr>
      <w:lang w:val="en-PH" w:eastAsia="en-PH"/>
    </w:rPr>
  </w:style>
  <w:style w:type="paragraph" w:customStyle="1" w:styleId="19B4F3D0D0EF41828408418BACDA9570">
    <w:name w:val="19B4F3D0D0EF41828408418BACDA9570"/>
    <w:rsid w:val="00047EDB"/>
    <w:rPr>
      <w:lang w:val="en-PH" w:eastAsia="en-PH"/>
    </w:rPr>
  </w:style>
  <w:style w:type="paragraph" w:customStyle="1" w:styleId="449AD50C66714E62A0EB51D9F5A752EE">
    <w:name w:val="449AD50C66714E62A0EB51D9F5A752EE"/>
    <w:rsid w:val="00047EDB"/>
    <w:rPr>
      <w:lang w:val="en-PH" w:eastAsia="en-PH"/>
    </w:rPr>
  </w:style>
  <w:style w:type="paragraph" w:customStyle="1" w:styleId="93E27CD83B2E4C7E8DF91A7516B267C4">
    <w:name w:val="93E27CD83B2E4C7E8DF91A7516B267C4"/>
    <w:rsid w:val="00047EDB"/>
    <w:rPr>
      <w:lang w:val="en-PH" w:eastAsia="en-PH"/>
    </w:rPr>
  </w:style>
  <w:style w:type="paragraph" w:customStyle="1" w:styleId="176E48A735954F92BF52410F155BD9ED">
    <w:name w:val="176E48A735954F92BF52410F155BD9ED"/>
    <w:rsid w:val="00047EDB"/>
    <w:rPr>
      <w:lang w:val="en-PH" w:eastAsia="en-PH"/>
    </w:rPr>
  </w:style>
  <w:style w:type="paragraph" w:customStyle="1" w:styleId="52483B84FB7640F2B37A9761DBA4B6D3">
    <w:name w:val="52483B84FB7640F2B37A9761DBA4B6D3"/>
    <w:rsid w:val="00047EDB"/>
    <w:rPr>
      <w:lang w:val="en-PH" w:eastAsia="en-PH"/>
    </w:rPr>
  </w:style>
  <w:style w:type="paragraph" w:customStyle="1" w:styleId="568D01B252A843E292C793AC25B4365B">
    <w:name w:val="568D01B252A843E292C793AC25B4365B"/>
    <w:rsid w:val="00047EDB"/>
    <w:rPr>
      <w:lang w:val="en-PH" w:eastAsia="en-PH"/>
    </w:rPr>
  </w:style>
  <w:style w:type="paragraph" w:customStyle="1" w:styleId="15F0BED12C7B4A74BB9D37C765A87814">
    <w:name w:val="15F0BED12C7B4A74BB9D37C765A87814"/>
    <w:rsid w:val="00047EDB"/>
    <w:rPr>
      <w:lang w:val="en-PH" w:eastAsia="en-PH"/>
    </w:rPr>
  </w:style>
  <w:style w:type="paragraph" w:customStyle="1" w:styleId="F3BFE2127AEC4BE6BADDC2D1AF67F2BE">
    <w:name w:val="F3BFE2127AEC4BE6BADDC2D1AF67F2BE"/>
    <w:rsid w:val="00047EDB"/>
    <w:rPr>
      <w:lang w:val="en-PH" w:eastAsia="en-PH"/>
    </w:rPr>
  </w:style>
  <w:style w:type="paragraph" w:customStyle="1" w:styleId="D8DE367E4C154C92A056F6B905B55C13">
    <w:name w:val="D8DE367E4C154C92A056F6B905B55C13"/>
    <w:rsid w:val="00047EDB"/>
    <w:rPr>
      <w:lang w:val="en-PH" w:eastAsia="en-PH"/>
    </w:rPr>
  </w:style>
  <w:style w:type="paragraph" w:customStyle="1" w:styleId="E6F67515AB39412DA17E3EB246A13D62">
    <w:name w:val="E6F67515AB39412DA17E3EB246A13D62"/>
    <w:rsid w:val="00047EDB"/>
    <w:rPr>
      <w:lang w:val="en-PH" w:eastAsia="en-PH"/>
    </w:rPr>
  </w:style>
  <w:style w:type="paragraph" w:customStyle="1" w:styleId="0DC5DDCC8E5B40A399B9024C043C6DAB">
    <w:name w:val="0DC5DDCC8E5B40A399B9024C043C6DAB"/>
    <w:rsid w:val="00047EDB"/>
    <w:rPr>
      <w:lang w:val="en-PH" w:eastAsia="en-PH"/>
    </w:rPr>
  </w:style>
  <w:style w:type="paragraph" w:customStyle="1" w:styleId="147A1F40C34D4587A029FA40A81548D2">
    <w:name w:val="147A1F40C34D4587A029FA40A81548D2"/>
    <w:rsid w:val="00047EDB"/>
    <w:rPr>
      <w:lang w:val="en-PH" w:eastAsia="en-PH"/>
    </w:rPr>
  </w:style>
  <w:style w:type="paragraph" w:customStyle="1" w:styleId="8DAB05A3DF4741AC818259519C8DB0A4">
    <w:name w:val="8DAB05A3DF4741AC818259519C8DB0A4"/>
    <w:rsid w:val="00047EDB"/>
    <w:rPr>
      <w:lang w:val="en-PH" w:eastAsia="en-PH"/>
    </w:rPr>
  </w:style>
  <w:style w:type="paragraph" w:customStyle="1" w:styleId="A23BD5859617410DAD7FA588167E4DB8">
    <w:name w:val="A23BD5859617410DAD7FA588167E4DB8"/>
    <w:rsid w:val="00047EDB"/>
    <w:rPr>
      <w:lang w:val="en-PH" w:eastAsia="en-PH"/>
    </w:rPr>
  </w:style>
  <w:style w:type="paragraph" w:customStyle="1" w:styleId="21B1A649CB934A5898844BA043263A22">
    <w:name w:val="21B1A649CB934A5898844BA043263A22"/>
    <w:rsid w:val="00047EDB"/>
    <w:rPr>
      <w:lang w:val="en-PH" w:eastAsia="en-PH"/>
    </w:rPr>
  </w:style>
  <w:style w:type="paragraph" w:customStyle="1" w:styleId="6BEAE6E7D98B45958EA686589AC8D432">
    <w:name w:val="6BEAE6E7D98B45958EA686589AC8D432"/>
    <w:rsid w:val="00047EDB"/>
    <w:rPr>
      <w:lang w:val="en-PH" w:eastAsia="en-PH"/>
    </w:rPr>
  </w:style>
  <w:style w:type="paragraph" w:customStyle="1" w:styleId="23141659EC5144BAA6708503C0A2991A">
    <w:name w:val="23141659EC5144BAA6708503C0A2991A"/>
    <w:rsid w:val="00047EDB"/>
    <w:rPr>
      <w:lang w:val="en-PH" w:eastAsia="en-PH"/>
    </w:rPr>
  </w:style>
  <w:style w:type="paragraph" w:customStyle="1" w:styleId="E35DFEB90D964B6A8D0A69AEB0AD3E4C">
    <w:name w:val="E35DFEB90D964B6A8D0A69AEB0AD3E4C"/>
    <w:rsid w:val="00047EDB"/>
    <w:rPr>
      <w:lang w:val="en-PH" w:eastAsia="en-PH"/>
    </w:rPr>
  </w:style>
  <w:style w:type="paragraph" w:customStyle="1" w:styleId="86C8A3C80D3C4BB58DD1E64333197299">
    <w:name w:val="86C8A3C80D3C4BB58DD1E64333197299"/>
    <w:rsid w:val="00047EDB"/>
    <w:rPr>
      <w:lang w:val="en-PH" w:eastAsia="en-PH"/>
    </w:rPr>
  </w:style>
  <w:style w:type="paragraph" w:customStyle="1" w:styleId="D131DD148E334D3E93ADF1FA87B9EB79">
    <w:name w:val="D131DD148E334D3E93ADF1FA87B9EB79"/>
    <w:rsid w:val="00047EDB"/>
    <w:rPr>
      <w:lang w:val="en-PH" w:eastAsia="en-PH"/>
    </w:rPr>
  </w:style>
  <w:style w:type="paragraph" w:customStyle="1" w:styleId="B880391BE527494EB64D5E0985DA6F54">
    <w:name w:val="B880391BE527494EB64D5E0985DA6F54"/>
    <w:rsid w:val="00047EDB"/>
    <w:rPr>
      <w:lang w:val="en-PH" w:eastAsia="en-PH"/>
    </w:rPr>
  </w:style>
  <w:style w:type="paragraph" w:customStyle="1" w:styleId="FA7DE0559A8545888EFC7BABDB2BC371">
    <w:name w:val="FA7DE0559A8545888EFC7BABDB2BC371"/>
    <w:rsid w:val="00047EDB"/>
    <w:rPr>
      <w:lang w:val="en-PH" w:eastAsia="en-PH"/>
    </w:rPr>
  </w:style>
  <w:style w:type="paragraph" w:customStyle="1" w:styleId="9AD32C92E4194E7DA1698C7F634A641E">
    <w:name w:val="9AD32C92E4194E7DA1698C7F634A641E"/>
    <w:rsid w:val="00047EDB"/>
    <w:rPr>
      <w:lang w:val="en-PH" w:eastAsia="en-PH"/>
    </w:rPr>
  </w:style>
  <w:style w:type="paragraph" w:customStyle="1" w:styleId="816FB865D5354E4BB1F8BDA26DCE0521">
    <w:name w:val="816FB865D5354E4BB1F8BDA26DCE0521"/>
    <w:rsid w:val="00047EDB"/>
    <w:rPr>
      <w:lang w:val="en-PH" w:eastAsia="en-PH"/>
    </w:rPr>
  </w:style>
  <w:style w:type="paragraph" w:customStyle="1" w:styleId="A7EB91D837294FAF9A855FA53ACB1C99">
    <w:name w:val="A7EB91D837294FAF9A855FA53ACB1C99"/>
    <w:rsid w:val="00047EDB"/>
    <w:rPr>
      <w:lang w:val="en-PH" w:eastAsia="en-PH"/>
    </w:rPr>
  </w:style>
  <w:style w:type="paragraph" w:customStyle="1" w:styleId="3C459CCCAF0E44D1B46125C87B08D88C">
    <w:name w:val="3C459CCCAF0E44D1B46125C87B08D88C"/>
    <w:rsid w:val="00047EDB"/>
    <w:rPr>
      <w:lang w:val="en-PH" w:eastAsia="en-PH"/>
    </w:rPr>
  </w:style>
  <w:style w:type="paragraph" w:customStyle="1" w:styleId="4A693C6B849F45EBA09AAD5B1D41C8F0">
    <w:name w:val="4A693C6B849F45EBA09AAD5B1D41C8F0"/>
    <w:rsid w:val="00047EDB"/>
    <w:rPr>
      <w:lang w:val="en-PH" w:eastAsia="en-PH"/>
    </w:rPr>
  </w:style>
  <w:style w:type="paragraph" w:customStyle="1" w:styleId="7FA67EC341AB4BE99B24205918C6E562">
    <w:name w:val="7FA67EC341AB4BE99B24205918C6E562"/>
    <w:rsid w:val="00047EDB"/>
    <w:rPr>
      <w:lang w:val="en-PH" w:eastAsia="en-PH"/>
    </w:rPr>
  </w:style>
  <w:style w:type="paragraph" w:customStyle="1" w:styleId="CAE546E4A6DC49159E0C2771BD82CC3D">
    <w:name w:val="CAE546E4A6DC49159E0C2771BD82CC3D"/>
    <w:rsid w:val="00047EDB"/>
    <w:rPr>
      <w:lang w:val="en-PH" w:eastAsia="en-PH"/>
    </w:rPr>
  </w:style>
  <w:style w:type="paragraph" w:customStyle="1" w:styleId="AD4F8D50FDF44C1EA63C8BC0D3231EA7">
    <w:name w:val="AD4F8D50FDF44C1EA63C8BC0D3231EA7"/>
    <w:rsid w:val="00047EDB"/>
    <w:rPr>
      <w:lang w:val="en-PH" w:eastAsia="en-PH"/>
    </w:rPr>
  </w:style>
  <w:style w:type="paragraph" w:customStyle="1" w:styleId="73C15CECDB654BF1AF435B548FC0A53D">
    <w:name w:val="73C15CECDB654BF1AF435B548FC0A53D"/>
    <w:rsid w:val="00047EDB"/>
    <w:rPr>
      <w:lang w:val="en-PH" w:eastAsia="en-PH"/>
    </w:rPr>
  </w:style>
  <w:style w:type="paragraph" w:customStyle="1" w:styleId="C6F29E134294435A979BE93BEF5A03FE">
    <w:name w:val="C6F29E134294435A979BE93BEF5A03FE"/>
    <w:rsid w:val="00047EDB"/>
    <w:rPr>
      <w:lang w:val="en-PH" w:eastAsia="en-PH"/>
    </w:rPr>
  </w:style>
  <w:style w:type="paragraph" w:customStyle="1" w:styleId="0F498A88A9C94A498F5C8AE0F699E25A">
    <w:name w:val="0F498A88A9C94A498F5C8AE0F699E25A"/>
    <w:rsid w:val="00047EDB"/>
    <w:rPr>
      <w:lang w:val="en-PH" w:eastAsia="en-PH"/>
    </w:rPr>
  </w:style>
  <w:style w:type="paragraph" w:customStyle="1" w:styleId="1072A08D1B484557A05FAD51253B56F1">
    <w:name w:val="1072A08D1B484557A05FAD51253B56F1"/>
    <w:rsid w:val="00047EDB"/>
    <w:rPr>
      <w:lang w:val="en-PH" w:eastAsia="en-PH"/>
    </w:rPr>
  </w:style>
  <w:style w:type="paragraph" w:customStyle="1" w:styleId="F2DBB4A0EE4E4B9B97038A030A026BC6">
    <w:name w:val="F2DBB4A0EE4E4B9B97038A030A026BC6"/>
    <w:rsid w:val="00047EDB"/>
    <w:rPr>
      <w:lang w:val="en-PH" w:eastAsia="en-PH"/>
    </w:rPr>
  </w:style>
  <w:style w:type="paragraph" w:customStyle="1" w:styleId="BC9586AFA5304589B8EDB13C2BBA8877">
    <w:name w:val="BC9586AFA5304589B8EDB13C2BBA8877"/>
    <w:rsid w:val="00047EDB"/>
    <w:rPr>
      <w:lang w:val="en-PH" w:eastAsia="en-PH"/>
    </w:rPr>
  </w:style>
  <w:style w:type="paragraph" w:customStyle="1" w:styleId="CE1016D5460840C2A98249DCE52075D7">
    <w:name w:val="CE1016D5460840C2A98249DCE52075D7"/>
    <w:rsid w:val="00047EDB"/>
    <w:rPr>
      <w:lang w:val="en-PH" w:eastAsia="en-PH"/>
    </w:rPr>
  </w:style>
  <w:style w:type="paragraph" w:customStyle="1" w:styleId="E5626820386B4D308812F572E3A6D924">
    <w:name w:val="E5626820386B4D308812F572E3A6D924"/>
    <w:rsid w:val="00047EDB"/>
    <w:rPr>
      <w:lang w:val="en-PH" w:eastAsia="en-PH"/>
    </w:rPr>
  </w:style>
  <w:style w:type="paragraph" w:customStyle="1" w:styleId="4D438B33123343D1A56A5BC3961F1F2E">
    <w:name w:val="4D438B33123343D1A56A5BC3961F1F2E"/>
    <w:rsid w:val="00047EDB"/>
    <w:rPr>
      <w:lang w:val="en-PH" w:eastAsia="en-PH"/>
    </w:rPr>
  </w:style>
  <w:style w:type="paragraph" w:customStyle="1" w:styleId="A9DE798D6CB4449B9143C0E6360785EB">
    <w:name w:val="A9DE798D6CB4449B9143C0E6360785EB"/>
    <w:rsid w:val="00047EDB"/>
    <w:rPr>
      <w:lang w:val="en-PH" w:eastAsia="en-PH"/>
    </w:rPr>
  </w:style>
  <w:style w:type="paragraph" w:customStyle="1" w:styleId="CA51D37A836643D0A97A01F7AA517838">
    <w:name w:val="CA51D37A836643D0A97A01F7AA517838"/>
    <w:rsid w:val="00047EDB"/>
    <w:rPr>
      <w:lang w:val="en-PH" w:eastAsia="en-PH"/>
    </w:rPr>
  </w:style>
  <w:style w:type="paragraph" w:customStyle="1" w:styleId="D76D20F42E0145AA91842659B3FBD403">
    <w:name w:val="D76D20F42E0145AA91842659B3FBD403"/>
    <w:rsid w:val="00047EDB"/>
    <w:rPr>
      <w:lang w:val="en-PH" w:eastAsia="en-PH"/>
    </w:rPr>
  </w:style>
  <w:style w:type="paragraph" w:customStyle="1" w:styleId="D7C9528382824B3DBA304C009B1D7A10">
    <w:name w:val="D7C9528382824B3DBA304C009B1D7A10"/>
    <w:rsid w:val="00047EDB"/>
    <w:rPr>
      <w:lang w:val="en-PH" w:eastAsia="en-PH"/>
    </w:rPr>
  </w:style>
  <w:style w:type="paragraph" w:customStyle="1" w:styleId="059B50722AAC4BAF8261750FA18C3668">
    <w:name w:val="059B50722AAC4BAF8261750FA18C3668"/>
    <w:rsid w:val="00047EDB"/>
    <w:rPr>
      <w:lang w:val="en-PH" w:eastAsia="en-PH"/>
    </w:rPr>
  </w:style>
  <w:style w:type="paragraph" w:customStyle="1" w:styleId="AF8B172400E54F07BE1D6ECCA74116BB">
    <w:name w:val="AF8B172400E54F07BE1D6ECCA74116BB"/>
    <w:rsid w:val="00047EDB"/>
    <w:rPr>
      <w:lang w:val="en-PH" w:eastAsia="en-PH"/>
    </w:rPr>
  </w:style>
  <w:style w:type="paragraph" w:customStyle="1" w:styleId="570B1DAB88E24E39B071817312A28F39">
    <w:name w:val="570B1DAB88E24E39B071817312A28F39"/>
    <w:rsid w:val="00047EDB"/>
    <w:rPr>
      <w:lang w:val="en-PH" w:eastAsia="en-PH"/>
    </w:rPr>
  </w:style>
  <w:style w:type="paragraph" w:customStyle="1" w:styleId="34DCF43B50074124A36028C51741C61C">
    <w:name w:val="34DCF43B50074124A36028C51741C61C"/>
    <w:rsid w:val="00047EDB"/>
    <w:rPr>
      <w:lang w:val="en-PH" w:eastAsia="en-PH"/>
    </w:rPr>
  </w:style>
  <w:style w:type="paragraph" w:customStyle="1" w:styleId="B5B0BAF99E7F42B980FE854CEA9A31F5">
    <w:name w:val="B5B0BAF99E7F42B980FE854CEA9A31F5"/>
    <w:rsid w:val="00047EDB"/>
    <w:rPr>
      <w:lang w:val="en-PH" w:eastAsia="en-PH"/>
    </w:rPr>
  </w:style>
  <w:style w:type="paragraph" w:customStyle="1" w:styleId="93B253A8F73046DE8B6FF4B91424E6CA">
    <w:name w:val="93B253A8F73046DE8B6FF4B91424E6CA"/>
    <w:rsid w:val="00047EDB"/>
    <w:rPr>
      <w:lang w:val="en-PH" w:eastAsia="en-PH"/>
    </w:rPr>
  </w:style>
  <w:style w:type="paragraph" w:customStyle="1" w:styleId="A5926CA020814F5CBC8F88F242047A78">
    <w:name w:val="A5926CA020814F5CBC8F88F242047A78"/>
    <w:rsid w:val="00047EDB"/>
    <w:rPr>
      <w:lang w:val="en-PH" w:eastAsia="en-PH"/>
    </w:rPr>
  </w:style>
  <w:style w:type="paragraph" w:customStyle="1" w:styleId="6C523DC8B42E49CCAFF589A0B4866A66">
    <w:name w:val="6C523DC8B42E49CCAFF589A0B4866A66"/>
    <w:rsid w:val="00047EDB"/>
    <w:rPr>
      <w:lang w:val="en-PH" w:eastAsia="en-PH"/>
    </w:rPr>
  </w:style>
  <w:style w:type="paragraph" w:customStyle="1" w:styleId="402410F45D7348DA82FD9A572026EA7E">
    <w:name w:val="402410F45D7348DA82FD9A572026EA7E"/>
    <w:rsid w:val="00047EDB"/>
    <w:rPr>
      <w:lang w:val="en-PH" w:eastAsia="en-PH"/>
    </w:rPr>
  </w:style>
  <w:style w:type="paragraph" w:customStyle="1" w:styleId="84D0C103EF8640D29B4DA3967C7F4C60">
    <w:name w:val="84D0C103EF8640D29B4DA3967C7F4C60"/>
    <w:rsid w:val="00047EDB"/>
    <w:rPr>
      <w:lang w:val="en-PH" w:eastAsia="en-PH"/>
    </w:rPr>
  </w:style>
  <w:style w:type="paragraph" w:customStyle="1" w:styleId="38A40DA65B7E40059389BE2D67A52672">
    <w:name w:val="38A40DA65B7E40059389BE2D67A52672"/>
    <w:rsid w:val="00047EDB"/>
    <w:rPr>
      <w:lang w:val="en-PH" w:eastAsia="en-PH"/>
    </w:rPr>
  </w:style>
  <w:style w:type="paragraph" w:customStyle="1" w:styleId="92E521B33B864B9D964DFC52AC4DBFD7">
    <w:name w:val="92E521B33B864B9D964DFC52AC4DBFD7"/>
    <w:rsid w:val="00047EDB"/>
    <w:rPr>
      <w:lang w:val="en-PH" w:eastAsia="en-PH"/>
    </w:rPr>
  </w:style>
  <w:style w:type="paragraph" w:customStyle="1" w:styleId="D57186F7BD644A5493D2B7091B9FA4BF">
    <w:name w:val="D57186F7BD644A5493D2B7091B9FA4BF"/>
    <w:rsid w:val="00047EDB"/>
    <w:rPr>
      <w:lang w:val="en-PH" w:eastAsia="en-PH"/>
    </w:rPr>
  </w:style>
  <w:style w:type="paragraph" w:customStyle="1" w:styleId="A3BA8761F2404B7B99EA805D3837CE2B">
    <w:name w:val="A3BA8761F2404B7B99EA805D3837CE2B"/>
    <w:rsid w:val="00047EDB"/>
    <w:rPr>
      <w:lang w:val="en-PH" w:eastAsia="en-PH"/>
    </w:rPr>
  </w:style>
  <w:style w:type="paragraph" w:customStyle="1" w:styleId="1AD625F042CF4FDAAC0DA8ABA4D19C1F">
    <w:name w:val="1AD625F042CF4FDAAC0DA8ABA4D19C1F"/>
    <w:rsid w:val="00047EDB"/>
    <w:rPr>
      <w:lang w:val="en-PH" w:eastAsia="en-PH"/>
    </w:rPr>
  </w:style>
  <w:style w:type="paragraph" w:customStyle="1" w:styleId="923F865A50E14C0D85AAF5E8B72C55AA">
    <w:name w:val="923F865A50E14C0D85AAF5E8B72C55AA"/>
    <w:rsid w:val="00047EDB"/>
    <w:rPr>
      <w:lang w:val="en-PH" w:eastAsia="en-PH"/>
    </w:rPr>
  </w:style>
  <w:style w:type="paragraph" w:customStyle="1" w:styleId="51B940E42DBC434699A7BBEE4BC43C28">
    <w:name w:val="51B940E42DBC434699A7BBEE4BC43C28"/>
    <w:rsid w:val="00047EDB"/>
    <w:rPr>
      <w:lang w:val="en-PH" w:eastAsia="en-PH"/>
    </w:rPr>
  </w:style>
  <w:style w:type="paragraph" w:customStyle="1" w:styleId="6CBB5F2071784E598BD9D42E137603FB">
    <w:name w:val="6CBB5F2071784E598BD9D42E137603FB"/>
    <w:rsid w:val="00047EDB"/>
    <w:rPr>
      <w:lang w:val="en-PH" w:eastAsia="en-PH"/>
    </w:rPr>
  </w:style>
  <w:style w:type="paragraph" w:customStyle="1" w:styleId="DE9BDC390B8345F884661C3CEC793750">
    <w:name w:val="DE9BDC390B8345F884661C3CEC793750"/>
    <w:rsid w:val="00047EDB"/>
    <w:rPr>
      <w:lang w:val="en-PH" w:eastAsia="en-PH"/>
    </w:rPr>
  </w:style>
  <w:style w:type="paragraph" w:customStyle="1" w:styleId="863E1FF2C7034B6CBB5C56BEC09A1A30">
    <w:name w:val="863E1FF2C7034B6CBB5C56BEC09A1A30"/>
    <w:rsid w:val="00047EDB"/>
    <w:rPr>
      <w:lang w:val="en-PH" w:eastAsia="en-PH"/>
    </w:rPr>
  </w:style>
  <w:style w:type="paragraph" w:customStyle="1" w:styleId="7C2354BD506B488A8302D65CBA1F34B2">
    <w:name w:val="7C2354BD506B488A8302D65CBA1F34B2"/>
    <w:rsid w:val="00047EDB"/>
    <w:rPr>
      <w:lang w:val="en-PH" w:eastAsia="en-PH"/>
    </w:rPr>
  </w:style>
  <w:style w:type="paragraph" w:customStyle="1" w:styleId="F88BD5906FDA4847BDE993299191D166">
    <w:name w:val="F88BD5906FDA4847BDE993299191D166"/>
    <w:rsid w:val="00047EDB"/>
    <w:rPr>
      <w:lang w:val="en-PH" w:eastAsia="en-PH"/>
    </w:rPr>
  </w:style>
  <w:style w:type="paragraph" w:customStyle="1" w:styleId="B2052A1305194FAB8CA4A77A54E3EB39">
    <w:name w:val="B2052A1305194FAB8CA4A77A54E3EB39"/>
    <w:rsid w:val="00047EDB"/>
    <w:rPr>
      <w:lang w:val="en-PH" w:eastAsia="en-PH"/>
    </w:rPr>
  </w:style>
  <w:style w:type="paragraph" w:customStyle="1" w:styleId="F805FC8352554F3C9CE4F1A38CA2062E">
    <w:name w:val="F805FC8352554F3C9CE4F1A38CA2062E"/>
    <w:rsid w:val="00047EDB"/>
    <w:rPr>
      <w:lang w:val="en-PH" w:eastAsia="en-PH"/>
    </w:rPr>
  </w:style>
  <w:style w:type="paragraph" w:customStyle="1" w:styleId="01819343167B49F582C8044B93CE32F1">
    <w:name w:val="01819343167B49F582C8044B93CE32F1"/>
    <w:rsid w:val="00047EDB"/>
    <w:rPr>
      <w:lang w:val="en-PH" w:eastAsia="en-PH"/>
    </w:rPr>
  </w:style>
  <w:style w:type="paragraph" w:customStyle="1" w:styleId="C2333EC599A040FB828505C7C9C36D82">
    <w:name w:val="C2333EC599A040FB828505C7C9C36D82"/>
    <w:rsid w:val="00047EDB"/>
    <w:rPr>
      <w:lang w:val="en-PH" w:eastAsia="en-PH"/>
    </w:rPr>
  </w:style>
  <w:style w:type="paragraph" w:customStyle="1" w:styleId="D9D313A87BB244E18DF5A90DD5EC067E">
    <w:name w:val="D9D313A87BB244E18DF5A90DD5EC067E"/>
    <w:rsid w:val="00047EDB"/>
    <w:rPr>
      <w:lang w:val="en-PH" w:eastAsia="en-PH"/>
    </w:rPr>
  </w:style>
  <w:style w:type="paragraph" w:customStyle="1" w:styleId="B5E89DD47BD74ACA9A6762F82E5DD263">
    <w:name w:val="B5E89DD47BD74ACA9A6762F82E5DD263"/>
    <w:rsid w:val="00047EDB"/>
    <w:rPr>
      <w:lang w:val="en-PH" w:eastAsia="en-PH"/>
    </w:rPr>
  </w:style>
  <w:style w:type="paragraph" w:customStyle="1" w:styleId="ADC9A56AA6B3485B9C2E24C6C36B9F7F">
    <w:name w:val="ADC9A56AA6B3485B9C2E24C6C36B9F7F"/>
    <w:rsid w:val="00047EDB"/>
    <w:rPr>
      <w:lang w:val="en-PH" w:eastAsia="en-PH"/>
    </w:rPr>
  </w:style>
  <w:style w:type="paragraph" w:customStyle="1" w:styleId="DD383EB5C61B46A1A604C0C8F3E8CB2C">
    <w:name w:val="DD383EB5C61B46A1A604C0C8F3E8CB2C"/>
    <w:rsid w:val="00047EDB"/>
    <w:rPr>
      <w:lang w:val="en-PH" w:eastAsia="en-PH"/>
    </w:rPr>
  </w:style>
  <w:style w:type="paragraph" w:customStyle="1" w:styleId="34ED2C5D6A654853A8551691F5908430">
    <w:name w:val="34ED2C5D6A654853A8551691F5908430"/>
    <w:rsid w:val="00047EDB"/>
    <w:rPr>
      <w:lang w:val="en-PH" w:eastAsia="en-PH"/>
    </w:rPr>
  </w:style>
  <w:style w:type="paragraph" w:customStyle="1" w:styleId="3FD9255E6409489D8FD562DCF8A70C8A">
    <w:name w:val="3FD9255E6409489D8FD562DCF8A70C8A"/>
    <w:rsid w:val="00047EDB"/>
    <w:rPr>
      <w:lang w:val="en-PH" w:eastAsia="en-PH"/>
    </w:rPr>
  </w:style>
  <w:style w:type="paragraph" w:customStyle="1" w:styleId="B1CA3DE2894E4136B204B4F0236AC1CB">
    <w:name w:val="B1CA3DE2894E4136B204B4F0236AC1CB"/>
    <w:rsid w:val="00047EDB"/>
    <w:rPr>
      <w:lang w:val="en-PH" w:eastAsia="en-PH"/>
    </w:rPr>
  </w:style>
  <w:style w:type="paragraph" w:customStyle="1" w:styleId="EB5DE08E8252467EBAD65EAF3DEEB187">
    <w:name w:val="EB5DE08E8252467EBAD65EAF3DEEB187"/>
    <w:rsid w:val="00047EDB"/>
    <w:rPr>
      <w:lang w:val="en-PH" w:eastAsia="en-PH"/>
    </w:rPr>
  </w:style>
  <w:style w:type="paragraph" w:customStyle="1" w:styleId="2065D290B0D649B48F5AAC7305EF012A">
    <w:name w:val="2065D290B0D649B48F5AAC7305EF012A"/>
    <w:rsid w:val="00047EDB"/>
    <w:rPr>
      <w:lang w:val="en-PH" w:eastAsia="en-PH"/>
    </w:rPr>
  </w:style>
  <w:style w:type="paragraph" w:customStyle="1" w:styleId="A885831F5592456484C1AA590BDA939F">
    <w:name w:val="A885831F5592456484C1AA590BDA939F"/>
    <w:rsid w:val="00047EDB"/>
    <w:rPr>
      <w:lang w:val="en-PH" w:eastAsia="en-PH"/>
    </w:rPr>
  </w:style>
  <w:style w:type="paragraph" w:customStyle="1" w:styleId="7E8AB163B50342AB938590F352529172">
    <w:name w:val="7E8AB163B50342AB938590F352529172"/>
    <w:rsid w:val="00047EDB"/>
    <w:rPr>
      <w:lang w:val="en-PH" w:eastAsia="en-PH"/>
    </w:rPr>
  </w:style>
  <w:style w:type="paragraph" w:customStyle="1" w:styleId="497964B41386428986DBD0909635FAB9">
    <w:name w:val="497964B41386428986DBD0909635FAB9"/>
    <w:rsid w:val="00047EDB"/>
    <w:rPr>
      <w:lang w:val="en-PH" w:eastAsia="en-PH"/>
    </w:rPr>
  </w:style>
  <w:style w:type="paragraph" w:customStyle="1" w:styleId="2CD0949432B344EDAE5A4EF98973AEE1">
    <w:name w:val="2CD0949432B344EDAE5A4EF98973AEE1"/>
    <w:rsid w:val="00047EDB"/>
    <w:rPr>
      <w:lang w:val="en-PH" w:eastAsia="en-PH"/>
    </w:rPr>
  </w:style>
  <w:style w:type="paragraph" w:customStyle="1" w:styleId="D9AC4814668F48E68D6E0CD4F0313C28">
    <w:name w:val="D9AC4814668F48E68D6E0CD4F0313C28"/>
    <w:rsid w:val="00047EDB"/>
    <w:rPr>
      <w:lang w:val="en-PH" w:eastAsia="en-PH"/>
    </w:rPr>
  </w:style>
  <w:style w:type="paragraph" w:customStyle="1" w:styleId="8AB452B9778E488DA198EE166B6F0749">
    <w:name w:val="8AB452B9778E488DA198EE166B6F0749"/>
    <w:rsid w:val="00047EDB"/>
    <w:rPr>
      <w:lang w:val="en-PH" w:eastAsia="en-PH"/>
    </w:rPr>
  </w:style>
  <w:style w:type="paragraph" w:customStyle="1" w:styleId="E0562F4892194D92B1502064FB41B520">
    <w:name w:val="E0562F4892194D92B1502064FB41B520"/>
    <w:rsid w:val="00047EDB"/>
    <w:rPr>
      <w:lang w:val="en-PH" w:eastAsia="en-PH"/>
    </w:rPr>
  </w:style>
  <w:style w:type="paragraph" w:customStyle="1" w:styleId="98614796AA3B42E4B6E3058349F824F9">
    <w:name w:val="98614796AA3B42E4B6E3058349F824F9"/>
    <w:rsid w:val="00047EDB"/>
    <w:rPr>
      <w:lang w:val="en-PH" w:eastAsia="en-PH"/>
    </w:rPr>
  </w:style>
  <w:style w:type="paragraph" w:customStyle="1" w:styleId="39FA218300E747E1BDCFF40A9277230B">
    <w:name w:val="39FA218300E747E1BDCFF40A9277230B"/>
    <w:rsid w:val="00047EDB"/>
    <w:rPr>
      <w:lang w:val="en-PH" w:eastAsia="en-PH"/>
    </w:rPr>
  </w:style>
  <w:style w:type="paragraph" w:customStyle="1" w:styleId="83801337B4CF45C2BE20DD19019B548B">
    <w:name w:val="83801337B4CF45C2BE20DD19019B548B"/>
    <w:rsid w:val="00047EDB"/>
    <w:rPr>
      <w:lang w:val="en-PH" w:eastAsia="en-PH"/>
    </w:rPr>
  </w:style>
  <w:style w:type="paragraph" w:customStyle="1" w:styleId="6C2F0B4310F349ADB6859303F9D5B15B">
    <w:name w:val="6C2F0B4310F349ADB6859303F9D5B15B"/>
    <w:rsid w:val="00047EDB"/>
    <w:rPr>
      <w:lang w:val="en-PH" w:eastAsia="en-PH"/>
    </w:rPr>
  </w:style>
  <w:style w:type="paragraph" w:customStyle="1" w:styleId="9A4CB43AC37D4A9784C804519D22FC11">
    <w:name w:val="9A4CB43AC37D4A9784C804519D22FC11"/>
    <w:rsid w:val="00047EDB"/>
    <w:rPr>
      <w:lang w:val="en-PH" w:eastAsia="en-PH"/>
    </w:rPr>
  </w:style>
  <w:style w:type="paragraph" w:customStyle="1" w:styleId="5B217F8550FD4539869FF764EBAAC8B7">
    <w:name w:val="5B217F8550FD4539869FF764EBAAC8B7"/>
    <w:rsid w:val="00047EDB"/>
    <w:rPr>
      <w:lang w:val="en-PH" w:eastAsia="en-PH"/>
    </w:rPr>
  </w:style>
  <w:style w:type="paragraph" w:customStyle="1" w:styleId="E68F13D5E17B4DAEBD6C657AE03BEFF8">
    <w:name w:val="E68F13D5E17B4DAEBD6C657AE03BEFF8"/>
    <w:rsid w:val="00047EDB"/>
    <w:rPr>
      <w:lang w:val="en-PH" w:eastAsia="en-PH"/>
    </w:rPr>
  </w:style>
  <w:style w:type="paragraph" w:customStyle="1" w:styleId="4F4C59025E1449CE85B8D48E67F6574F">
    <w:name w:val="4F4C59025E1449CE85B8D48E67F6574F"/>
    <w:rsid w:val="00047EDB"/>
    <w:rPr>
      <w:lang w:val="en-PH" w:eastAsia="en-PH"/>
    </w:rPr>
  </w:style>
  <w:style w:type="paragraph" w:customStyle="1" w:styleId="0A24882D5108449896719104B027E060">
    <w:name w:val="0A24882D5108449896719104B027E060"/>
    <w:rsid w:val="00047EDB"/>
    <w:rPr>
      <w:lang w:val="en-PH" w:eastAsia="en-PH"/>
    </w:rPr>
  </w:style>
  <w:style w:type="paragraph" w:customStyle="1" w:styleId="63B97567B189447A9288BF98C72192B6">
    <w:name w:val="63B97567B189447A9288BF98C72192B6"/>
    <w:rsid w:val="00047EDB"/>
    <w:rPr>
      <w:lang w:val="en-PH" w:eastAsia="en-PH"/>
    </w:rPr>
  </w:style>
  <w:style w:type="paragraph" w:customStyle="1" w:styleId="8C70EA95758042CF928354F2C6AC6833">
    <w:name w:val="8C70EA95758042CF928354F2C6AC6833"/>
    <w:rsid w:val="00047EDB"/>
    <w:rPr>
      <w:lang w:val="en-PH" w:eastAsia="en-PH"/>
    </w:rPr>
  </w:style>
  <w:style w:type="paragraph" w:customStyle="1" w:styleId="C0662B142E4F4498BD70FA96E9F00047">
    <w:name w:val="C0662B142E4F4498BD70FA96E9F00047"/>
    <w:rsid w:val="00047EDB"/>
    <w:rPr>
      <w:lang w:val="en-PH" w:eastAsia="en-PH"/>
    </w:rPr>
  </w:style>
  <w:style w:type="paragraph" w:customStyle="1" w:styleId="CC6A2DE6DF394024A0119724ECFBC1CD">
    <w:name w:val="CC6A2DE6DF394024A0119724ECFBC1CD"/>
    <w:rsid w:val="00047EDB"/>
    <w:rPr>
      <w:lang w:val="en-PH" w:eastAsia="en-PH"/>
    </w:rPr>
  </w:style>
  <w:style w:type="paragraph" w:customStyle="1" w:styleId="9A428B0D12884A74B54E6AA8AD308D43">
    <w:name w:val="9A428B0D12884A74B54E6AA8AD308D43"/>
    <w:rsid w:val="00047EDB"/>
    <w:rPr>
      <w:lang w:val="en-PH" w:eastAsia="en-PH"/>
    </w:rPr>
  </w:style>
  <w:style w:type="paragraph" w:customStyle="1" w:styleId="37FDC24D203E4A27BE1C2FAD82197018">
    <w:name w:val="37FDC24D203E4A27BE1C2FAD82197018"/>
    <w:rsid w:val="00047EDB"/>
    <w:rPr>
      <w:lang w:val="en-PH" w:eastAsia="en-PH"/>
    </w:rPr>
  </w:style>
  <w:style w:type="paragraph" w:customStyle="1" w:styleId="CBC3B048A36A475CACC6F616FEA67468">
    <w:name w:val="CBC3B048A36A475CACC6F616FEA67468"/>
    <w:rsid w:val="00047EDB"/>
    <w:rPr>
      <w:lang w:val="en-PH" w:eastAsia="en-PH"/>
    </w:rPr>
  </w:style>
  <w:style w:type="paragraph" w:customStyle="1" w:styleId="F9381945C2B64CF1AFE1EBEE15729AEF">
    <w:name w:val="F9381945C2B64CF1AFE1EBEE15729AEF"/>
    <w:rsid w:val="00047EDB"/>
    <w:rPr>
      <w:lang w:val="en-PH" w:eastAsia="en-PH"/>
    </w:rPr>
  </w:style>
  <w:style w:type="paragraph" w:customStyle="1" w:styleId="0E74BCADFD484E4DA85A002AE5FBD60E">
    <w:name w:val="0E74BCADFD484E4DA85A002AE5FBD60E"/>
    <w:rsid w:val="00047EDB"/>
    <w:rPr>
      <w:lang w:val="en-PH" w:eastAsia="en-PH"/>
    </w:rPr>
  </w:style>
  <w:style w:type="paragraph" w:customStyle="1" w:styleId="9DAC2251288A456CBDB9C1F316450E5A">
    <w:name w:val="9DAC2251288A456CBDB9C1F316450E5A"/>
    <w:rsid w:val="00047EDB"/>
    <w:rPr>
      <w:lang w:val="en-PH" w:eastAsia="en-PH"/>
    </w:rPr>
  </w:style>
  <w:style w:type="paragraph" w:customStyle="1" w:styleId="C8E68EB289C6404B8BC3BAA64740999F">
    <w:name w:val="C8E68EB289C6404B8BC3BAA64740999F"/>
    <w:rsid w:val="00047EDB"/>
    <w:rPr>
      <w:lang w:val="en-PH" w:eastAsia="en-PH"/>
    </w:rPr>
  </w:style>
  <w:style w:type="paragraph" w:customStyle="1" w:styleId="47E13E019723429EA04DB04DFBB89D00">
    <w:name w:val="47E13E019723429EA04DB04DFBB89D00"/>
    <w:rsid w:val="00047EDB"/>
    <w:rPr>
      <w:lang w:val="en-PH" w:eastAsia="en-PH"/>
    </w:rPr>
  </w:style>
  <w:style w:type="paragraph" w:customStyle="1" w:styleId="1631EF8AA0B5484AA9100A5814150146">
    <w:name w:val="1631EF8AA0B5484AA9100A5814150146"/>
    <w:rsid w:val="00047EDB"/>
    <w:rPr>
      <w:lang w:val="en-PH" w:eastAsia="en-PH"/>
    </w:rPr>
  </w:style>
  <w:style w:type="paragraph" w:customStyle="1" w:styleId="5B826504CB3F493E912614C3CD0AF78D">
    <w:name w:val="5B826504CB3F493E912614C3CD0AF78D"/>
    <w:rsid w:val="00047EDB"/>
    <w:rPr>
      <w:lang w:val="en-PH" w:eastAsia="en-PH"/>
    </w:rPr>
  </w:style>
  <w:style w:type="paragraph" w:customStyle="1" w:styleId="69ECEDEF553B486BB629E10DC22F229D">
    <w:name w:val="69ECEDEF553B486BB629E10DC22F229D"/>
    <w:rsid w:val="00047EDB"/>
    <w:rPr>
      <w:lang w:val="en-PH" w:eastAsia="en-PH"/>
    </w:rPr>
  </w:style>
  <w:style w:type="paragraph" w:customStyle="1" w:styleId="2946207C97AF42EC8B9C0ED993C7A3E4">
    <w:name w:val="2946207C97AF42EC8B9C0ED993C7A3E4"/>
    <w:rsid w:val="00047EDB"/>
    <w:rPr>
      <w:lang w:val="en-PH" w:eastAsia="en-PH"/>
    </w:rPr>
  </w:style>
  <w:style w:type="paragraph" w:customStyle="1" w:styleId="3BD05E1291A84788A9BD9A6DDEC566EB">
    <w:name w:val="3BD05E1291A84788A9BD9A6DDEC566EB"/>
    <w:rsid w:val="00047EDB"/>
    <w:rPr>
      <w:lang w:val="en-PH" w:eastAsia="en-PH"/>
    </w:rPr>
  </w:style>
  <w:style w:type="paragraph" w:customStyle="1" w:styleId="6F81BF382CC640799F4B4E92E695BD90">
    <w:name w:val="6F81BF382CC640799F4B4E92E695BD90"/>
    <w:rsid w:val="00047EDB"/>
    <w:rPr>
      <w:lang w:val="en-PH" w:eastAsia="en-PH"/>
    </w:rPr>
  </w:style>
  <w:style w:type="paragraph" w:customStyle="1" w:styleId="D6CE3E1B0CE94E24B0BA7572DA299FF7">
    <w:name w:val="D6CE3E1B0CE94E24B0BA7572DA299FF7"/>
    <w:rsid w:val="00047EDB"/>
    <w:rPr>
      <w:lang w:val="en-PH" w:eastAsia="en-PH"/>
    </w:rPr>
  </w:style>
  <w:style w:type="paragraph" w:customStyle="1" w:styleId="B1B4FCF1B1344071B71F6F632AFDCA3B">
    <w:name w:val="B1B4FCF1B1344071B71F6F632AFDCA3B"/>
    <w:rsid w:val="00047EDB"/>
    <w:rPr>
      <w:lang w:val="en-PH" w:eastAsia="en-PH"/>
    </w:rPr>
  </w:style>
  <w:style w:type="paragraph" w:customStyle="1" w:styleId="A7186D9D960F4263857AF0A5D7955812">
    <w:name w:val="A7186D9D960F4263857AF0A5D7955812"/>
    <w:rsid w:val="00047EDB"/>
    <w:rPr>
      <w:lang w:val="en-PH" w:eastAsia="en-PH"/>
    </w:rPr>
  </w:style>
  <w:style w:type="paragraph" w:customStyle="1" w:styleId="69D7047EEB304DFEBB19DF0680B68B52">
    <w:name w:val="69D7047EEB304DFEBB19DF0680B68B52"/>
    <w:rsid w:val="00047EDB"/>
    <w:rPr>
      <w:lang w:val="en-PH" w:eastAsia="en-PH"/>
    </w:rPr>
  </w:style>
  <w:style w:type="paragraph" w:customStyle="1" w:styleId="BED7D1B529594013908D014A99925392">
    <w:name w:val="BED7D1B529594013908D014A99925392"/>
    <w:rsid w:val="00047EDB"/>
    <w:rPr>
      <w:lang w:val="en-PH" w:eastAsia="en-PH"/>
    </w:rPr>
  </w:style>
  <w:style w:type="paragraph" w:customStyle="1" w:styleId="1EF7FF1F59E04BAB9606090DCF462048">
    <w:name w:val="1EF7FF1F59E04BAB9606090DCF462048"/>
    <w:rsid w:val="00047EDB"/>
    <w:rPr>
      <w:lang w:val="en-PH" w:eastAsia="en-PH"/>
    </w:rPr>
  </w:style>
  <w:style w:type="paragraph" w:customStyle="1" w:styleId="6A265CE839F5402C8847F78815FF87BA">
    <w:name w:val="6A265CE839F5402C8847F78815FF87BA"/>
    <w:rsid w:val="00047EDB"/>
    <w:rPr>
      <w:lang w:val="en-PH" w:eastAsia="en-PH"/>
    </w:rPr>
  </w:style>
  <w:style w:type="paragraph" w:customStyle="1" w:styleId="5FBE15727A714058B7BAA301F82335FF">
    <w:name w:val="5FBE15727A714058B7BAA301F82335FF"/>
    <w:rsid w:val="00047EDB"/>
    <w:rPr>
      <w:lang w:val="en-PH" w:eastAsia="en-PH"/>
    </w:rPr>
  </w:style>
  <w:style w:type="paragraph" w:customStyle="1" w:styleId="1210F47D92F14FA7B614592CC2B54A76">
    <w:name w:val="1210F47D92F14FA7B614592CC2B54A76"/>
    <w:rsid w:val="00047EDB"/>
    <w:rPr>
      <w:lang w:val="en-PH" w:eastAsia="en-PH"/>
    </w:rPr>
  </w:style>
  <w:style w:type="paragraph" w:customStyle="1" w:styleId="8880177A139E4D9FB91464A571311F4C">
    <w:name w:val="8880177A139E4D9FB91464A571311F4C"/>
    <w:rsid w:val="00047EDB"/>
    <w:rPr>
      <w:lang w:val="en-PH" w:eastAsia="en-PH"/>
    </w:rPr>
  </w:style>
  <w:style w:type="paragraph" w:customStyle="1" w:styleId="3DD610F7B7624232B5E375A8DD22BB20">
    <w:name w:val="3DD610F7B7624232B5E375A8DD22BB20"/>
    <w:rsid w:val="00047EDB"/>
    <w:rPr>
      <w:lang w:val="en-PH" w:eastAsia="en-PH"/>
    </w:rPr>
  </w:style>
  <w:style w:type="paragraph" w:customStyle="1" w:styleId="02DE120820BB485DAEF0A660C0CFB338">
    <w:name w:val="02DE120820BB485DAEF0A660C0CFB338"/>
    <w:rsid w:val="00047EDB"/>
    <w:rPr>
      <w:lang w:val="en-PH" w:eastAsia="en-PH"/>
    </w:rPr>
  </w:style>
  <w:style w:type="paragraph" w:customStyle="1" w:styleId="A4D0E7B7011B41D7A77AFDE7ADE28640">
    <w:name w:val="A4D0E7B7011B41D7A77AFDE7ADE28640"/>
    <w:rsid w:val="00047EDB"/>
    <w:rPr>
      <w:lang w:val="en-PH" w:eastAsia="en-PH"/>
    </w:rPr>
  </w:style>
  <w:style w:type="paragraph" w:customStyle="1" w:styleId="598830A5DCE940AABF696D273766EA0B">
    <w:name w:val="598830A5DCE940AABF696D273766EA0B"/>
    <w:rsid w:val="00047EDB"/>
    <w:rPr>
      <w:lang w:val="en-PH" w:eastAsia="en-PH"/>
    </w:rPr>
  </w:style>
  <w:style w:type="paragraph" w:customStyle="1" w:styleId="BB98E5146C6D41CC8B48F74463FF9B3C">
    <w:name w:val="BB98E5146C6D41CC8B48F74463FF9B3C"/>
    <w:rsid w:val="00047EDB"/>
    <w:rPr>
      <w:lang w:val="en-PH" w:eastAsia="en-PH"/>
    </w:rPr>
  </w:style>
  <w:style w:type="paragraph" w:customStyle="1" w:styleId="0E10CF7C17E54CA8966FAEDE8E2B7102">
    <w:name w:val="0E10CF7C17E54CA8966FAEDE8E2B7102"/>
    <w:rsid w:val="00047EDB"/>
    <w:rPr>
      <w:lang w:val="en-PH" w:eastAsia="en-PH"/>
    </w:rPr>
  </w:style>
  <w:style w:type="paragraph" w:customStyle="1" w:styleId="00525D85B47641BEBC37566AF8DC6676">
    <w:name w:val="00525D85B47641BEBC37566AF8DC6676"/>
    <w:rsid w:val="00047EDB"/>
    <w:rPr>
      <w:lang w:val="en-PH" w:eastAsia="en-PH"/>
    </w:rPr>
  </w:style>
  <w:style w:type="paragraph" w:customStyle="1" w:styleId="1BF2E89F50854E909A234EBA1B723CB5">
    <w:name w:val="1BF2E89F50854E909A234EBA1B723CB5"/>
    <w:rsid w:val="00047EDB"/>
    <w:rPr>
      <w:lang w:val="en-PH" w:eastAsia="en-PH"/>
    </w:rPr>
  </w:style>
  <w:style w:type="paragraph" w:customStyle="1" w:styleId="E65AA03CE0F74CB1A4FA280BAD2889CF">
    <w:name w:val="E65AA03CE0F74CB1A4FA280BAD2889CF"/>
    <w:rsid w:val="00047EDB"/>
    <w:rPr>
      <w:lang w:val="en-PH" w:eastAsia="en-PH"/>
    </w:rPr>
  </w:style>
  <w:style w:type="paragraph" w:customStyle="1" w:styleId="9509F5BE02124B058CC26E4F82A0B17B">
    <w:name w:val="9509F5BE02124B058CC26E4F82A0B17B"/>
    <w:rsid w:val="00047EDB"/>
    <w:rPr>
      <w:lang w:val="en-PH" w:eastAsia="en-PH"/>
    </w:rPr>
  </w:style>
  <w:style w:type="paragraph" w:customStyle="1" w:styleId="97F7382128854122BF55EB4446BA196E">
    <w:name w:val="97F7382128854122BF55EB4446BA196E"/>
    <w:rsid w:val="00047EDB"/>
    <w:rPr>
      <w:lang w:val="en-PH" w:eastAsia="en-PH"/>
    </w:rPr>
  </w:style>
  <w:style w:type="paragraph" w:customStyle="1" w:styleId="514D25D99E7347F8BF7D31E727009A95">
    <w:name w:val="514D25D99E7347F8BF7D31E727009A95"/>
    <w:rsid w:val="00047EDB"/>
    <w:rPr>
      <w:lang w:val="en-PH" w:eastAsia="en-PH"/>
    </w:rPr>
  </w:style>
  <w:style w:type="paragraph" w:customStyle="1" w:styleId="4DA21D6B66B2423CB690AA4D99E100D9">
    <w:name w:val="4DA21D6B66B2423CB690AA4D99E100D9"/>
    <w:rsid w:val="00047EDB"/>
    <w:rPr>
      <w:lang w:val="en-PH" w:eastAsia="en-PH"/>
    </w:rPr>
  </w:style>
  <w:style w:type="paragraph" w:customStyle="1" w:styleId="2E304AFF3EE644ACA06AC5A5F621DCF4">
    <w:name w:val="2E304AFF3EE644ACA06AC5A5F621DCF4"/>
    <w:rsid w:val="00047EDB"/>
    <w:rPr>
      <w:lang w:val="en-PH" w:eastAsia="en-PH"/>
    </w:rPr>
  </w:style>
  <w:style w:type="paragraph" w:customStyle="1" w:styleId="40557A6C7C7C49AEBE042608898AE623">
    <w:name w:val="40557A6C7C7C49AEBE042608898AE623"/>
    <w:rsid w:val="00047EDB"/>
    <w:rPr>
      <w:lang w:val="en-PH" w:eastAsia="en-PH"/>
    </w:rPr>
  </w:style>
  <w:style w:type="paragraph" w:customStyle="1" w:styleId="0FAE59FC0F93496F88C0B7781D05A107">
    <w:name w:val="0FAE59FC0F93496F88C0B7781D05A107"/>
    <w:rsid w:val="00047EDB"/>
    <w:rPr>
      <w:lang w:val="en-PH" w:eastAsia="en-PH"/>
    </w:rPr>
  </w:style>
  <w:style w:type="paragraph" w:customStyle="1" w:styleId="1952FD4796774750B7183C4A2201AA05">
    <w:name w:val="1952FD4796774750B7183C4A2201AA05"/>
    <w:rsid w:val="00047EDB"/>
    <w:rPr>
      <w:lang w:val="en-PH" w:eastAsia="en-PH"/>
    </w:rPr>
  </w:style>
  <w:style w:type="paragraph" w:customStyle="1" w:styleId="3406F3F7B9DA4E50908E76B100B005B4">
    <w:name w:val="3406F3F7B9DA4E50908E76B100B005B4"/>
    <w:rsid w:val="00047EDB"/>
    <w:rPr>
      <w:lang w:val="en-PH" w:eastAsia="en-PH"/>
    </w:rPr>
  </w:style>
  <w:style w:type="paragraph" w:customStyle="1" w:styleId="61CF0687DD274E79B6EB935FD295EA74">
    <w:name w:val="61CF0687DD274E79B6EB935FD295EA74"/>
    <w:rsid w:val="00047EDB"/>
    <w:rPr>
      <w:lang w:val="en-PH" w:eastAsia="en-PH"/>
    </w:rPr>
  </w:style>
  <w:style w:type="paragraph" w:customStyle="1" w:styleId="9B5453498AD84E83A48D8E2EEADA0961">
    <w:name w:val="9B5453498AD84E83A48D8E2EEADA0961"/>
    <w:rsid w:val="00047EDB"/>
    <w:rPr>
      <w:lang w:val="en-PH" w:eastAsia="en-PH"/>
    </w:rPr>
  </w:style>
  <w:style w:type="paragraph" w:customStyle="1" w:styleId="F2970571A46644BC800751D6BF30D21C">
    <w:name w:val="F2970571A46644BC800751D6BF30D21C"/>
    <w:rsid w:val="00047EDB"/>
    <w:rPr>
      <w:lang w:val="en-PH" w:eastAsia="en-PH"/>
    </w:rPr>
  </w:style>
  <w:style w:type="paragraph" w:customStyle="1" w:styleId="7D72FE8C11C84E0E8A3BEC6588D42E78">
    <w:name w:val="7D72FE8C11C84E0E8A3BEC6588D42E78"/>
    <w:rsid w:val="00047EDB"/>
    <w:rPr>
      <w:lang w:val="en-PH" w:eastAsia="en-PH"/>
    </w:rPr>
  </w:style>
  <w:style w:type="paragraph" w:customStyle="1" w:styleId="7840B18D1FAD4A7885E3927E711060CA">
    <w:name w:val="7840B18D1FAD4A7885E3927E711060CA"/>
    <w:rsid w:val="00047EDB"/>
    <w:rPr>
      <w:lang w:val="en-PH" w:eastAsia="en-PH"/>
    </w:rPr>
  </w:style>
  <w:style w:type="paragraph" w:customStyle="1" w:styleId="611B0C437CB74DCAAC0D15AC0F5E3FC9">
    <w:name w:val="611B0C437CB74DCAAC0D15AC0F5E3FC9"/>
    <w:rsid w:val="00047EDB"/>
    <w:rPr>
      <w:lang w:val="en-PH" w:eastAsia="en-PH"/>
    </w:rPr>
  </w:style>
  <w:style w:type="paragraph" w:customStyle="1" w:styleId="CB6F878730654E4F92591E75FFC1BCC8">
    <w:name w:val="CB6F878730654E4F92591E75FFC1BCC8"/>
    <w:rsid w:val="00047EDB"/>
    <w:rPr>
      <w:lang w:val="en-PH" w:eastAsia="en-PH"/>
    </w:rPr>
  </w:style>
  <w:style w:type="paragraph" w:customStyle="1" w:styleId="A0102DBB4F704B2091CC1AA815CCC9C7">
    <w:name w:val="A0102DBB4F704B2091CC1AA815CCC9C7"/>
    <w:rsid w:val="00047EDB"/>
    <w:rPr>
      <w:lang w:val="en-PH" w:eastAsia="en-PH"/>
    </w:rPr>
  </w:style>
  <w:style w:type="paragraph" w:customStyle="1" w:styleId="4082C76500224F939F652496B46DAF7F">
    <w:name w:val="4082C76500224F939F652496B46DAF7F"/>
    <w:rsid w:val="00047EDB"/>
    <w:rPr>
      <w:lang w:val="en-PH" w:eastAsia="en-PH"/>
    </w:rPr>
  </w:style>
  <w:style w:type="paragraph" w:customStyle="1" w:styleId="FF89AB156E4642F29C42BDC1BC24ADD4">
    <w:name w:val="FF89AB156E4642F29C42BDC1BC24ADD4"/>
    <w:rsid w:val="00047EDB"/>
    <w:rPr>
      <w:lang w:val="en-PH" w:eastAsia="en-PH"/>
    </w:rPr>
  </w:style>
  <w:style w:type="paragraph" w:customStyle="1" w:styleId="C5D9F06C61D34FF699C0414AECBF90E2">
    <w:name w:val="C5D9F06C61D34FF699C0414AECBF90E2"/>
    <w:rsid w:val="00047EDB"/>
    <w:rPr>
      <w:lang w:val="en-PH" w:eastAsia="en-PH"/>
    </w:rPr>
  </w:style>
  <w:style w:type="paragraph" w:customStyle="1" w:styleId="FDE7586C358843308AE6ED7EBCF04E09">
    <w:name w:val="FDE7586C358843308AE6ED7EBCF04E09"/>
    <w:rsid w:val="00047EDB"/>
    <w:rPr>
      <w:lang w:val="en-PH" w:eastAsia="en-PH"/>
    </w:rPr>
  </w:style>
  <w:style w:type="paragraph" w:customStyle="1" w:styleId="49AF5ED7DC57415AA618D9F221493DFC">
    <w:name w:val="49AF5ED7DC57415AA618D9F221493DFC"/>
    <w:rsid w:val="00047EDB"/>
    <w:rPr>
      <w:lang w:val="en-PH" w:eastAsia="en-PH"/>
    </w:rPr>
  </w:style>
  <w:style w:type="paragraph" w:customStyle="1" w:styleId="986C4CE9DE464F258D8AD556A19A676E">
    <w:name w:val="986C4CE9DE464F258D8AD556A19A676E"/>
    <w:rsid w:val="00047EDB"/>
    <w:rPr>
      <w:lang w:val="en-PH" w:eastAsia="en-PH"/>
    </w:rPr>
  </w:style>
  <w:style w:type="paragraph" w:customStyle="1" w:styleId="41E124632CF14671A1A3FBAE0AAA48B2">
    <w:name w:val="41E124632CF14671A1A3FBAE0AAA48B2"/>
    <w:rsid w:val="00047EDB"/>
    <w:rPr>
      <w:lang w:val="en-PH" w:eastAsia="en-PH"/>
    </w:rPr>
  </w:style>
  <w:style w:type="paragraph" w:customStyle="1" w:styleId="C694A33A44E54CE0B33756CB731801AD">
    <w:name w:val="C694A33A44E54CE0B33756CB731801AD"/>
    <w:rsid w:val="00047EDB"/>
    <w:rPr>
      <w:lang w:val="en-PH" w:eastAsia="en-PH"/>
    </w:rPr>
  </w:style>
  <w:style w:type="paragraph" w:customStyle="1" w:styleId="8221C6CE0D654BA8A6DA2A24803F269E">
    <w:name w:val="8221C6CE0D654BA8A6DA2A24803F269E"/>
    <w:rsid w:val="00047EDB"/>
    <w:rPr>
      <w:lang w:val="en-PH" w:eastAsia="en-PH"/>
    </w:rPr>
  </w:style>
  <w:style w:type="paragraph" w:customStyle="1" w:styleId="EC1D64234E324507ABF9BD47524C6DA4">
    <w:name w:val="EC1D64234E324507ABF9BD47524C6DA4"/>
    <w:rsid w:val="00047EDB"/>
    <w:rPr>
      <w:lang w:val="en-PH" w:eastAsia="en-PH"/>
    </w:rPr>
  </w:style>
  <w:style w:type="paragraph" w:customStyle="1" w:styleId="6AE6B9FAE1ED403BBE55D3A32264F376">
    <w:name w:val="6AE6B9FAE1ED403BBE55D3A32264F376"/>
    <w:rsid w:val="00047EDB"/>
    <w:rPr>
      <w:lang w:val="en-PH" w:eastAsia="en-PH"/>
    </w:rPr>
  </w:style>
  <w:style w:type="paragraph" w:customStyle="1" w:styleId="A596FF5044D743F3AC6B9951D0D97D0D">
    <w:name w:val="A596FF5044D743F3AC6B9951D0D97D0D"/>
    <w:rsid w:val="00047EDB"/>
    <w:rPr>
      <w:lang w:val="en-PH" w:eastAsia="en-PH"/>
    </w:rPr>
  </w:style>
  <w:style w:type="paragraph" w:customStyle="1" w:styleId="CD795E17A7B74260A192DB1B64846E04">
    <w:name w:val="CD795E17A7B74260A192DB1B64846E04"/>
    <w:rsid w:val="00047EDB"/>
    <w:rPr>
      <w:lang w:val="en-PH" w:eastAsia="en-PH"/>
    </w:rPr>
  </w:style>
  <w:style w:type="paragraph" w:customStyle="1" w:styleId="8F09F7F9826248A689403227122F4A10">
    <w:name w:val="8F09F7F9826248A689403227122F4A10"/>
    <w:rsid w:val="00047EDB"/>
    <w:rPr>
      <w:lang w:val="en-PH" w:eastAsia="en-PH"/>
    </w:rPr>
  </w:style>
  <w:style w:type="paragraph" w:customStyle="1" w:styleId="614731F6AE9F4E5DBCBFD7A71D2F4A5B">
    <w:name w:val="614731F6AE9F4E5DBCBFD7A71D2F4A5B"/>
    <w:rsid w:val="00047EDB"/>
    <w:rPr>
      <w:lang w:val="en-PH" w:eastAsia="en-PH"/>
    </w:rPr>
  </w:style>
  <w:style w:type="paragraph" w:customStyle="1" w:styleId="FDBBCA48565B4165820DCA24B92ED00B">
    <w:name w:val="FDBBCA48565B4165820DCA24B92ED00B"/>
    <w:rsid w:val="00047EDB"/>
    <w:rPr>
      <w:lang w:val="en-PH" w:eastAsia="en-PH"/>
    </w:rPr>
  </w:style>
  <w:style w:type="paragraph" w:customStyle="1" w:styleId="8295CB724BA7448B8A9A5DDD211C9B90">
    <w:name w:val="8295CB724BA7448B8A9A5DDD211C9B90"/>
    <w:rsid w:val="00047EDB"/>
    <w:rPr>
      <w:lang w:val="en-PH" w:eastAsia="en-PH"/>
    </w:rPr>
  </w:style>
  <w:style w:type="paragraph" w:customStyle="1" w:styleId="E6E3741E092A43E38C3E1E93395D320C">
    <w:name w:val="E6E3741E092A43E38C3E1E93395D320C"/>
    <w:rsid w:val="00047EDB"/>
    <w:rPr>
      <w:lang w:val="en-PH" w:eastAsia="en-PH"/>
    </w:rPr>
  </w:style>
  <w:style w:type="paragraph" w:customStyle="1" w:styleId="328326D21CA84BBE9539E2FE4926AE4D">
    <w:name w:val="328326D21CA84BBE9539E2FE4926AE4D"/>
    <w:rsid w:val="00047EDB"/>
    <w:rPr>
      <w:lang w:val="en-PH" w:eastAsia="en-PH"/>
    </w:rPr>
  </w:style>
  <w:style w:type="paragraph" w:customStyle="1" w:styleId="FBFE55500DF5439FB5BF6A023323E44A">
    <w:name w:val="FBFE55500DF5439FB5BF6A023323E44A"/>
    <w:rsid w:val="00047EDB"/>
    <w:rPr>
      <w:lang w:val="en-PH" w:eastAsia="en-PH"/>
    </w:rPr>
  </w:style>
  <w:style w:type="paragraph" w:customStyle="1" w:styleId="11314FED2EEE4C85B86F08FC7B1CCDA4">
    <w:name w:val="11314FED2EEE4C85B86F08FC7B1CCDA4"/>
    <w:rsid w:val="00047EDB"/>
    <w:rPr>
      <w:lang w:val="en-PH" w:eastAsia="en-PH"/>
    </w:rPr>
  </w:style>
  <w:style w:type="paragraph" w:customStyle="1" w:styleId="8A104DA04A894AA4A52C4D22E4396829">
    <w:name w:val="8A104DA04A894AA4A52C4D22E4396829"/>
    <w:rsid w:val="00047EDB"/>
    <w:rPr>
      <w:lang w:val="en-PH" w:eastAsia="en-PH"/>
    </w:rPr>
  </w:style>
  <w:style w:type="paragraph" w:customStyle="1" w:styleId="187EAC4ED35F49B5952DCD77536D774F">
    <w:name w:val="187EAC4ED35F49B5952DCD77536D774F"/>
    <w:rsid w:val="00047EDB"/>
    <w:rPr>
      <w:lang w:val="en-PH" w:eastAsia="en-PH"/>
    </w:rPr>
  </w:style>
  <w:style w:type="paragraph" w:customStyle="1" w:styleId="CB3B3DA07847494D870C61E534B44B8A">
    <w:name w:val="CB3B3DA07847494D870C61E534B44B8A"/>
    <w:rsid w:val="00047EDB"/>
    <w:rPr>
      <w:lang w:val="en-PH" w:eastAsia="en-PH"/>
    </w:rPr>
  </w:style>
  <w:style w:type="paragraph" w:customStyle="1" w:styleId="AC77072D9E204E90ABE9432B282663F2">
    <w:name w:val="AC77072D9E204E90ABE9432B282663F2"/>
    <w:rsid w:val="00047EDB"/>
    <w:rPr>
      <w:lang w:val="en-PH" w:eastAsia="en-PH"/>
    </w:rPr>
  </w:style>
  <w:style w:type="paragraph" w:customStyle="1" w:styleId="A180EB30976E4D129E0047A926EE58EB">
    <w:name w:val="A180EB30976E4D129E0047A926EE58EB"/>
    <w:rsid w:val="00047EDB"/>
    <w:rPr>
      <w:lang w:val="en-PH" w:eastAsia="en-PH"/>
    </w:rPr>
  </w:style>
  <w:style w:type="paragraph" w:customStyle="1" w:styleId="5C3A3785F0D54A2A95585261C7FB78BB">
    <w:name w:val="5C3A3785F0D54A2A95585261C7FB78BB"/>
    <w:rsid w:val="00047EDB"/>
    <w:rPr>
      <w:lang w:val="en-PH" w:eastAsia="en-PH"/>
    </w:rPr>
  </w:style>
  <w:style w:type="paragraph" w:customStyle="1" w:styleId="E1026F346BE4468DA4C0FA9CE1AFEE32">
    <w:name w:val="E1026F346BE4468DA4C0FA9CE1AFEE32"/>
    <w:rsid w:val="00047EDB"/>
    <w:rPr>
      <w:lang w:val="en-PH" w:eastAsia="en-PH"/>
    </w:rPr>
  </w:style>
  <w:style w:type="paragraph" w:customStyle="1" w:styleId="8E8D03C84D204A5AB6CE640B7A0E2FE0">
    <w:name w:val="8E8D03C84D204A5AB6CE640B7A0E2FE0"/>
    <w:rsid w:val="00047EDB"/>
    <w:rPr>
      <w:lang w:val="en-PH" w:eastAsia="en-PH"/>
    </w:rPr>
  </w:style>
  <w:style w:type="paragraph" w:customStyle="1" w:styleId="F85BCAF6E2CD4525B1A7D1D6F7FBF6B4">
    <w:name w:val="F85BCAF6E2CD4525B1A7D1D6F7FBF6B4"/>
    <w:rsid w:val="00047EDB"/>
    <w:rPr>
      <w:lang w:val="en-PH" w:eastAsia="en-PH"/>
    </w:rPr>
  </w:style>
  <w:style w:type="paragraph" w:customStyle="1" w:styleId="CABF2ECAFAFF413F9CBC5D4499431C46">
    <w:name w:val="CABF2ECAFAFF413F9CBC5D4499431C46"/>
    <w:rsid w:val="00047EDB"/>
    <w:rPr>
      <w:lang w:val="en-PH" w:eastAsia="en-PH"/>
    </w:rPr>
  </w:style>
  <w:style w:type="paragraph" w:customStyle="1" w:styleId="8B34AEC6E36C4C758090048D013A6ABC">
    <w:name w:val="8B34AEC6E36C4C758090048D013A6ABC"/>
    <w:rsid w:val="00047EDB"/>
    <w:rPr>
      <w:lang w:val="en-PH" w:eastAsia="en-PH"/>
    </w:rPr>
  </w:style>
  <w:style w:type="paragraph" w:customStyle="1" w:styleId="787C7AE99B324780A9D46D05AF4F0B14">
    <w:name w:val="787C7AE99B324780A9D46D05AF4F0B14"/>
    <w:rsid w:val="00047EDB"/>
    <w:rPr>
      <w:lang w:val="en-PH" w:eastAsia="en-PH"/>
    </w:rPr>
  </w:style>
  <w:style w:type="paragraph" w:customStyle="1" w:styleId="AFC1372D80F1494B85BAB18CDF1466DD">
    <w:name w:val="AFC1372D80F1494B85BAB18CDF1466DD"/>
    <w:rsid w:val="00047EDB"/>
    <w:rPr>
      <w:lang w:val="en-PH" w:eastAsia="en-PH"/>
    </w:rPr>
  </w:style>
  <w:style w:type="paragraph" w:customStyle="1" w:styleId="1029A692EE6042BE90D4747D667192D8">
    <w:name w:val="1029A692EE6042BE90D4747D667192D8"/>
    <w:rsid w:val="00047EDB"/>
    <w:rPr>
      <w:lang w:val="en-PH" w:eastAsia="en-PH"/>
    </w:rPr>
  </w:style>
  <w:style w:type="paragraph" w:customStyle="1" w:styleId="322647E6374B41FABD7131732612F48E">
    <w:name w:val="322647E6374B41FABD7131732612F48E"/>
    <w:rsid w:val="00047EDB"/>
    <w:rPr>
      <w:lang w:val="en-PH" w:eastAsia="en-PH"/>
    </w:rPr>
  </w:style>
  <w:style w:type="paragraph" w:customStyle="1" w:styleId="720BDEB0073347498708F5BD242C5F8D">
    <w:name w:val="720BDEB0073347498708F5BD242C5F8D"/>
    <w:rsid w:val="00047EDB"/>
    <w:rPr>
      <w:lang w:val="en-PH" w:eastAsia="en-PH"/>
    </w:rPr>
  </w:style>
  <w:style w:type="paragraph" w:customStyle="1" w:styleId="EEA1C35B13D741BC857378193DFA006D">
    <w:name w:val="EEA1C35B13D741BC857378193DFA006D"/>
    <w:rsid w:val="00047EDB"/>
    <w:rPr>
      <w:lang w:val="en-PH" w:eastAsia="en-PH"/>
    </w:rPr>
  </w:style>
  <w:style w:type="paragraph" w:customStyle="1" w:styleId="39B023B38A72483DA114E7988E7CE60C">
    <w:name w:val="39B023B38A72483DA114E7988E7CE60C"/>
    <w:rsid w:val="00047EDB"/>
    <w:rPr>
      <w:lang w:val="en-PH" w:eastAsia="en-PH"/>
    </w:rPr>
  </w:style>
  <w:style w:type="paragraph" w:customStyle="1" w:styleId="78BEEC01E8474095BFA4DD77CD14F0B1">
    <w:name w:val="78BEEC01E8474095BFA4DD77CD14F0B1"/>
    <w:rsid w:val="00047EDB"/>
    <w:rPr>
      <w:lang w:val="en-PH" w:eastAsia="en-PH"/>
    </w:rPr>
  </w:style>
  <w:style w:type="paragraph" w:customStyle="1" w:styleId="6ED9E2AFBD4C4CE6830848D94B8EAA00">
    <w:name w:val="6ED9E2AFBD4C4CE6830848D94B8EAA00"/>
    <w:rsid w:val="00047EDB"/>
    <w:rPr>
      <w:lang w:val="en-PH" w:eastAsia="en-PH"/>
    </w:rPr>
  </w:style>
  <w:style w:type="paragraph" w:customStyle="1" w:styleId="9C306FCD218D41D4928C480F6FC7FB26">
    <w:name w:val="9C306FCD218D41D4928C480F6FC7FB26"/>
    <w:rsid w:val="00047EDB"/>
    <w:rPr>
      <w:lang w:val="en-PH" w:eastAsia="en-PH"/>
    </w:rPr>
  </w:style>
  <w:style w:type="paragraph" w:customStyle="1" w:styleId="29B2ED9BC538427E8FB786BB8CBFFABD">
    <w:name w:val="29B2ED9BC538427E8FB786BB8CBFFABD"/>
    <w:rsid w:val="00047EDB"/>
    <w:rPr>
      <w:lang w:val="en-PH" w:eastAsia="en-PH"/>
    </w:rPr>
  </w:style>
  <w:style w:type="paragraph" w:customStyle="1" w:styleId="F2DDDCAC0180482C842638B5721135AC">
    <w:name w:val="F2DDDCAC0180482C842638B5721135AC"/>
    <w:rsid w:val="00047EDB"/>
    <w:rPr>
      <w:lang w:val="en-PH" w:eastAsia="en-PH"/>
    </w:rPr>
  </w:style>
  <w:style w:type="paragraph" w:customStyle="1" w:styleId="AA5A9C4DB9914455AC7428F07F7B2339">
    <w:name w:val="AA5A9C4DB9914455AC7428F07F7B2339"/>
    <w:rsid w:val="00047EDB"/>
    <w:rPr>
      <w:lang w:val="en-PH" w:eastAsia="en-PH"/>
    </w:rPr>
  </w:style>
  <w:style w:type="paragraph" w:customStyle="1" w:styleId="EEE538D7D658479A9DF637067FCF5E5C">
    <w:name w:val="EEE538D7D658479A9DF637067FCF5E5C"/>
    <w:rsid w:val="00047EDB"/>
    <w:rPr>
      <w:lang w:val="en-PH" w:eastAsia="en-PH"/>
    </w:rPr>
  </w:style>
  <w:style w:type="paragraph" w:customStyle="1" w:styleId="7321745F98A54971B633681A025F3999">
    <w:name w:val="7321745F98A54971B633681A025F3999"/>
    <w:rsid w:val="00047EDB"/>
    <w:rPr>
      <w:lang w:val="en-PH" w:eastAsia="en-PH"/>
    </w:rPr>
  </w:style>
  <w:style w:type="paragraph" w:customStyle="1" w:styleId="7F7FCC30B9704118BDEE7B792D5538EB">
    <w:name w:val="7F7FCC30B9704118BDEE7B792D5538EB"/>
    <w:rsid w:val="00047EDB"/>
    <w:rPr>
      <w:lang w:val="en-PH" w:eastAsia="en-PH"/>
    </w:rPr>
  </w:style>
  <w:style w:type="paragraph" w:customStyle="1" w:styleId="2C0C8FECB6A4454B873A64946A92959C">
    <w:name w:val="2C0C8FECB6A4454B873A64946A92959C"/>
    <w:rsid w:val="00047EDB"/>
    <w:rPr>
      <w:lang w:val="en-PH" w:eastAsia="en-PH"/>
    </w:rPr>
  </w:style>
  <w:style w:type="paragraph" w:customStyle="1" w:styleId="C3A89F64733B41E690A5DA205617CF3F">
    <w:name w:val="C3A89F64733B41E690A5DA205617CF3F"/>
    <w:rsid w:val="00047EDB"/>
    <w:rPr>
      <w:lang w:val="en-PH" w:eastAsia="en-PH"/>
    </w:rPr>
  </w:style>
  <w:style w:type="paragraph" w:customStyle="1" w:styleId="4EF917B1A57F4CE5B3343A2E207A71C2">
    <w:name w:val="4EF917B1A57F4CE5B3343A2E207A71C2"/>
    <w:rsid w:val="00047EDB"/>
    <w:rPr>
      <w:lang w:val="en-PH" w:eastAsia="en-PH"/>
    </w:rPr>
  </w:style>
  <w:style w:type="paragraph" w:customStyle="1" w:styleId="4345AAEAEF2E4C43BA46D6507BD4EA8E">
    <w:name w:val="4345AAEAEF2E4C43BA46D6507BD4EA8E"/>
    <w:rsid w:val="00047EDB"/>
    <w:rPr>
      <w:lang w:val="en-PH" w:eastAsia="en-PH"/>
    </w:rPr>
  </w:style>
  <w:style w:type="paragraph" w:customStyle="1" w:styleId="AED3FF508F704DFA95C0E0F0D6DA74BD">
    <w:name w:val="AED3FF508F704DFA95C0E0F0D6DA74BD"/>
    <w:rsid w:val="00047EDB"/>
    <w:rPr>
      <w:lang w:val="en-PH" w:eastAsia="en-PH"/>
    </w:rPr>
  </w:style>
  <w:style w:type="paragraph" w:customStyle="1" w:styleId="7185D8F0577F4DF7865F943BB9B25AC9">
    <w:name w:val="7185D8F0577F4DF7865F943BB9B25AC9"/>
    <w:rsid w:val="00047EDB"/>
    <w:rPr>
      <w:lang w:val="en-PH" w:eastAsia="en-PH"/>
    </w:rPr>
  </w:style>
  <w:style w:type="paragraph" w:customStyle="1" w:styleId="667884FDEEC64B65ACF3F4A66EA77308">
    <w:name w:val="667884FDEEC64B65ACF3F4A66EA77308"/>
    <w:rsid w:val="00047EDB"/>
    <w:rPr>
      <w:lang w:val="en-PH" w:eastAsia="en-PH"/>
    </w:rPr>
  </w:style>
  <w:style w:type="paragraph" w:customStyle="1" w:styleId="8605E0B092594903A8D0BF56E3FF70DD">
    <w:name w:val="8605E0B092594903A8D0BF56E3FF70DD"/>
    <w:rsid w:val="00047EDB"/>
    <w:rPr>
      <w:lang w:val="en-PH" w:eastAsia="en-PH"/>
    </w:rPr>
  </w:style>
  <w:style w:type="paragraph" w:customStyle="1" w:styleId="B093492316544137A2DC89BB4A479B63">
    <w:name w:val="B093492316544137A2DC89BB4A479B63"/>
    <w:rsid w:val="00047EDB"/>
    <w:rPr>
      <w:lang w:val="en-PH" w:eastAsia="en-PH"/>
    </w:rPr>
  </w:style>
  <w:style w:type="paragraph" w:customStyle="1" w:styleId="B070B69BE1EB4B9E8D124A2D79201FB9">
    <w:name w:val="B070B69BE1EB4B9E8D124A2D79201FB9"/>
    <w:rsid w:val="00047EDB"/>
    <w:rPr>
      <w:lang w:val="en-PH" w:eastAsia="en-PH"/>
    </w:rPr>
  </w:style>
  <w:style w:type="paragraph" w:customStyle="1" w:styleId="E0B71CAB4F16412194EB7FC14BB4B662">
    <w:name w:val="E0B71CAB4F16412194EB7FC14BB4B662"/>
    <w:rsid w:val="00047EDB"/>
    <w:rPr>
      <w:lang w:val="en-PH" w:eastAsia="en-PH"/>
    </w:rPr>
  </w:style>
  <w:style w:type="paragraph" w:customStyle="1" w:styleId="4AB98448132B471580DE5553F68627F5">
    <w:name w:val="4AB98448132B471580DE5553F68627F5"/>
    <w:rsid w:val="00047EDB"/>
    <w:rPr>
      <w:lang w:val="en-PH" w:eastAsia="en-PH"/>
    </w:rPr>
  </w:style>
  <w:style w:type="paragraph" w:customStyle="1" w:styleId="322BFB148ED54BF5A239177DF592803D">
    <w:name w:val="322BFB148ED54BF5A239177DF592803D"/>
    <w:rsid w:val="00047EDB"/>
    <w:rPr>
      <w:lang w:val="en-PH" w:eastAsia="en-PH"/>
    </w:rPr>
  </w:style>
  <w:style w:type="paragraph" w:customStyle="1" w:styleId="563FE07E26324C2587E2A6844BF3D472">
    <w:name w:val="563FE07E26324C2587E2A6844BF3D472"/>
    <w:rsid w:val="00047EDB"/>
    <w:rPr>
      <w:lang w:val="en-PH" w:eastAsia="en-PH"/>
    </w:rPr>
  </w:style>
  <w:style w:type="paragraph" w:customStyle="1" w:styleId="207BB03CCE8D4835B2B9C8E5BE7F5342">
    <w:name w:val="207BB03CCE8D4835B2B9C8E5BE7F5342"/>
    <w:rsid w:val="00047EDB"/>
    <w:rPr>
      <w:lang w:val="en-PH" w:eastAsia="en-PH"/>
    </w:rPr>
  </w:style>
  <w:style w:type="paragraph" w:customStyle="1" w:styleId="1278A1B56FAE446995FC2C6DC48CA32C">
    <w:name w:val="1278A1B56FAE446995FC2C6DC48CA32C"/>
    <w:rsid w:val="00047EDB"/>
    <w:rPr>
      <w:lang w:val="en-PH" w:eastAsia="en-PH"/>
    </w:rPr>
  </w:style>
  <w:style w:type="paragraph" w:customStyle="1" w:styleId="8204B633C97D4BB4AF321AEFA497DA1A">
    <w:name w:val="8204B633C97D4BB4AF321AEFA497DA1A"/>
    <w:rsid w:val="00047EDB"/>
    <w:rPr>
      <w:lang w:val="en-PH" w:eastAsia="en-PH"/>
    </w:rPr>
  </w:style>
  <w:style w:type="paragraph" w:customStyle="1" w:styleId="EE898F50334E4C2DB8C995A17126B9F6">
    <w:name w:val="EE898F50334E4C2DB8C995A17126B9F6"/>
    <w:rsid w:val="00047EDB"/>
    <w:rPr>
      <w:lang w:val="en-PH" w:eastAsia="en-PH"/>
    </w:rPr>
  </w:style>
  <w:style w:type="paragraph" w:customStyle="1" w:styleId="B7086DF8872E4E1DA3E8BA856CBD4B27">
    <w:name w:val="B7086DF8872E4E1DA3E8BA856CBD4B27"/>
    <w:rsid w:val="00047EDB"/>
    <w:rPr>
      <w:lang w:val="en-PH" w:eastAsia="en-PH"/>
    </w:rPr>
  </w:style>
  <w:style w:type="paragraph" w:customStyle="1" w:styleId="C3DCF1CB883A47B09A6356209126E108">
    <w:name w:val="C3DCF1CB883A47B09A6356209126E108"/>
    <w:rsid w:val="00047EDB"/>
    <w:rPr>
      <w:lang w:val="en-PH" w:eastAsia="en-PH"/>
    </w:rPr>
  </w:style>
  <w:style w:type="paragraph" w:customStyle="1" w:styleId="E5B05A579EB84C8B9C5CABD749120267">
    <w:name w:val="E5B05A579EB84C8B9C5CABD749120267"/>
    <w:rsid w:val="00047EDB"/>
    <w:rPr>
      <w:lang w:val="en-PH" w:eastAsia="en-PH"/>
    </w:rPr>
  </w:style>
  <w:style w:type="paragraph" w:customStyle="1" w:styleId="40D84F88235B4C8E8C1EBD594B23B7F8">
    <w:name w:val="40D84F88235B4C8E8C1EBD594B23B7F8"/>
    <w:rsid w:val="00047EDB"/>
    <w:rPr>
      <w:lang w:val="en-PH" w:eastAsia="en-PH"/>
    </w:rPr>
  </w:style>
  <w:style w:type="paragraph" w:customStyle="1" w:styleId="BD6F83688ECC4D42A763586A90123BEA">
    <w:name w:val="BD6F83688ECC4D42A763586A90123BEA"/>
    <w:rsid w:val="00047EDB"/>
    <w:rPr>
      <w:lang w:val="en-PH" w:eastAsia="en-PH"/>
    </w:rPr>
  </w:style>
  <w:style w:type="paragraph" w:customStyle="1" w:styleId="927F4F0E975545A795D70AED446B56FC">
    <w:name w:val="927F4F0E975545A795D70AED446B56FC"/>
    <w:rsid w:val="00047EDB"/>
    <w:rPr>
      <w:lang w:val="en-PH" w:eastAsia="en-PH"/>
    </w:rPr>
  </w:style>
  <w:style w:type="paragraph" w:customStyle="1" w:styleId="B17376E2FC6C4F18BE0918EC7755BFBF">
    <w:name w:val="B17376E2FC6C4F18BE0918EC7755BFBF"/>
    <w:rsid w:val="00047EDB"/>
    <w:rPr>
      <w:lang w:val="en-PH" w:eastAsia="en-PH"/>
    </w:rPr>
  </w:style>
  <w:style w:type="paragraph" w:customStyle="1" w:styleId="3D82781699DC4A2893F603C1487DAE71">
    <w:name w:val="3D82781699DC4A2893F603C1487DAE71"/>
    <w:rsid w:val="00047EDB"/>
    <w:rPr>
      <w:lang w:val="en-PH" w:eastAsia="en-PH"/>
    </w:rPr>
  </w:style>
  <w:style w:type="paragraph" w:customStyle="1" w:styleId="B7E1218C2DF24244AE0D8201834A44D2">
    <w:name w:val="B7E1218C2DF24244AE0D8201834A44D2"/>
    <w:rsid w:val="00047EDB"/>
    <w:rPr>
      <w:lang w:val="en-PH" w:eastAsia="en-PH"/>
    </w:rPr>
  </w:style>
  <w:style w:type="paragraph" w:customStyle="1" w:styleId="9095D89308364C62A3E975FE6A2C1142">
    <w:name w:val="9095D89308364C62A3E975FE6A2C1142"/>
    <w:rsid w:val="00047EDB"/>
    <w:rPr>
      <w:lang w:val="en-PH" w:eastAsia="en-PH"/>
    </w:rPr>
  </w:style>
  <w:style w:type="paragraph" w:customStyle="1" w:styleId="642AE1CA939449EEB2CA237D7118CEB8">
    <w:name w:val="642AE1CA939449EEB2CA237D7118CEB8"/>
    <w:rsid w:val="00047EDB"/>
    <w:rPr>
      <w:lang w:val="en-PH" w:eastAsia="en-PH"/>
    </w:rPr>
  </w:style>
  <w:style w:type="paragraph" w:customStyle="1" w:styleId="FE3DF2205FC545F0B99BAE8EBE4A5830">
    <w:name w:val="FE3DF2205FC545F0B99BAE8EBE4A5830"/>
    <w:rsid w:val="00047EDB"/>
    <w:rPr>
      <w:lang w:val="en-PH" w:eastAsia="en-PH"/>
    </w:rPr>
  </w:style>
  <w:style w:type="paragraph" w:customStyle="1" w:styleId="03C35621150E4B98835673170D12F4A6">
    <w:name w:val="03C35621150E4B98835673170D12F4A6"/>
    <w:rsid w:val="00047EDB"/>
    <w:rPr>
      <w:lang w:val="en-PH" w:eastAsia="en-PH"/>
    </w:rPr>
  </w:style>
  <w:style w:type="paragraph" w:customStyle="1" w:styleId="31F87B74C72E4484A6D217F4E1A57F3B">
    <w:name w:val="31F87B74C72E4484A6D217F4E1A57F3B"/>
    <w:rsid w:val="00047EDB"/>
    <w:rPr>
      <w:lang w:val="en-PH" w:eastAsia="en-PH"/>
    </w:rPr>
  </w:style>
  <w:style w:type="paragraph" w:customStyle="1" w:styleId="FFADA02A75A14CB49E58B381063849C0">
    <w:name w:val="FFADA02A75A14CB49E58B381063849C0"/>
    <w:rsid w:val="00047EDB"/>
    <w:rPr>
      <w:lang w:val="en-PH" w:eastAsia="en-PH"/>
    </w:rPr>
  </w:style>
  <w:style w:type="paragraph" w:customStyle="1" w:styleId="75264913C912460FB231160D6C4D0BB4">
    <w:name w:val="75264913C912460FB231160D6C4D0BB4"/>
    <w:rsid w:val="00047EDB"/>
    <w:rPr>
      <w:lang w:val="en-PH" w:eastAsia="en-PH"/>
    </w:rPr>
  </w:style>
  <w:style w:type="paragraph" w:customStyle="1" w:styleId="F4A9DECE9D6845A7907CBBBE90593785">
    <w:name w:val="F4A9DECE9D6845A7907CBBBE90593785"/>
    <w:rsid w:val="00047EDB"/>
    <w:rPr>
      <w:lang w:val="en-PH" w:eastAsia="en-PH"/>
    </w:rPr>
  </w:style>
  <w:style w:type="paragraph" w:customStyle="1" w:styleId="D52E70CE37754A2B9CA55DE367CCA235">
    <w:name w:val="D52E70CE37754A2B9CA55DE367CCA235"/>
    <w:rsid w:val="00047EDB"/>
    <w:rPr>
      <w:lang w:val="en-PH" w:eastAsia="en-PH"/>
    </w:rPr>
  </w:style>
  <w:style w:type="paragraph" w:customStyle="1" w:styleId="B6509F8227AE431A94FA6AC440A9D220">
    <w:name w:val="B6509F8227AE431A94FA6AC440A9D220"/>
    <w:rsid w:val="00047EDB"/>
    <w:rPr>
      <w:lang w:val="en-PH" w:eastAsia="en-PH"/>
    </w:rPr>
  </w:style>
  <w:style w:type="paragraph" w:customStyle="1" w:styleId="7DAB0A5485D8462FAED5459B1DC8C323">
    <w:name w:val="7DAB0A5485D8462FAED5459B1DC8C323"/>
    <w:rsid w:val="00047EDB"/>
    <w:rPr>
      <w:lang w:val="en-PH" w:eastAsia="en-PH"/>
    </w:rPr>
  </w:style>
  <w:style w:type="paragraph" w:customStyle="1" w:styleId="4FE4F0B7766D49CC9C49D2CF9CB12CFB">
    <w:name w:val="4FE4F0B7766D49CC9C49D2CF9CB12CFB"/>
    <w:rsid w:val="00047EDB"/>
    <w:rPr>
      <w:lang w:val="en-PH" w:eastAsia="en-PH"/>
    </w:rPr>
  </w:style>
  <w:style w:type="paragraph" w:customStyle="1" w:styleId="70C0D4115CD44562B5586C82ECBE828E">
    <w:name w:val="70C0D4115CD44562B5586C82ECBE828E"/>
    <w:rsid w:val="00047EDB"/>
    <w:rPr>
      <w:lang w:val="en-PH" w:eastAsia="en-PH"/>
    </w:rPr>
  </w:style>
  <w:style w:type="paragraph" w:customStyle="1" w:styleId="ED2F2ADC32794C2A95C285A6A7088365">
    <w:name w:val="ED2F2ADC32794C2A95C285A6A7088365"/>
    <w:rsid w:val="00047EDB"/>
    <w:rPr>
      <w:lang w:val="en-PH" w:eastAsia="en-PH"/>
    </w:rPr>
  </w:style>
  <w:style w:type="paragraph" w:customStyle="1" w:styleId="7BE2069FBC1848F0A2C22698D9303D70">
    <w:name w:val="7BE2069FBC1848F0A2C22698D9303D70"/>
    <w:rsid w:val="00047EDB"/>
    <w:rPr>
      <w:lang w:val="en-PH" w:eastAsia="en-PH"/>
    </w:rPr>
  </w:style>
  <w:style w:type="paragraph" w:customStyle="1" w:styleId="6368E48FBB424031B378A8D16F88601F">
    <w:name w:val="6368E48FBB424031B378A8D16F88601F"/>
    <w:rsid w:val="00047EDB"/>
    <w:rPr>
      <w:lang w:val="en-PH" w:eastAsia="en-PH"/>
    </w:rPr>
  </w:style>
  <w:style w:type="paragraph" w:customStyle="1" w:styleId="5549901C1B794A25B6E50286AA7B562D">
    <w:name w:val="5549901C1B794A25B6E50286AA7B562D"/>
    <w:rsid w:val="00047EDB"/>
    <w:rPr>
      <w:lang w:val="en-PH" w:eastAsia="en-PH"/>
    </w:rPr>
  </w:style>
  <w:style w:type="paragraph" w:customStyle="1" w:styleId="7E1633EE9D6C4EF1B5D5F9EF4EE2A561">
    <w:name w:val="7E1633EE9D6C4EF1B5D5F9EF4EE2A561"/>
    <w:rsid w:val="00047EDB"/>
    <w:rPr>
      <w:lang w:val="en-PH" w:eastAsia="en-PH"/>
    </w:rPr>
  </w:style>
  <w:style w:type="paragraph" w:customStyle="1" w:styleId="B0CDE18144C446B3BDB1295660AE91AE">
    <w:name w:val="B0CDE18144C446B3BDB1295660AE91AE"/>
    <w:rsid w:val="00047EDB"/>
    <w:rPr>
      <w:lang w:val="en-PH" w:eastAsia="en-PH"/>
    </w:rPr>
  </w:style>
  <w:style w:type="paragraph" w:customStyle="1" w:styleId="12EC2715E0984D8AA92D4A149419BF34">
    <w:name w:val="12EC2715E0984D8AA92D4A149419BF34"/>
    <w:rsid w:val="00047EDB"/>
    <w:rPr>
      <w:lang w:val="en-PH" w:eastAsia="en-PH"/>
    </w:rPr>
  </w:style>
  <w:style w:type="paragraph" w:customStyle="1" w:styleId="4840E8CD45F945F2B0821320FED2B5FE">
    <w:name w:val="4840E8CD45F945F2B0821320FED2B5FE"/>
    <w:rsid w:val="00047EDB"/>
    <w:rPr>
      <w:lang w:val="en-PH" w:eastAsia="en-PH"/>
    </w:rPr>
  </w:style>
  <w:style w:type="paragraph" w:customStyle="1" w:styleId="C3AE767C84C7470C8A672340A91D2BD6">
    <w:name w:val="C3AE767C84C7470C8A672340A91D2BD6"/>
    <w:rsid w:val="00047EDB"/>
    <w:rPr>
      <w:lang w:val="en-PH" w:eastAsia="en-PH"/>
    </w:rPr>
  </w:style>
  <w:style w:type="paragraph" w:customStyle="1" w:styleId="8A4E1418C0624CC0AF3958B9160F78C7">
    <w:name w:val="8A4E1418C0624CC0AF3958B9160F78C7"/>
    <w:rsid w:val="00047EDB"/>
    <w:rPr>
      <w:lang w:val="en-PH" w:eastAsia="en-PH"/>
    </w:rPr>
  </w:style>
  <w:style w:type="paragraph" w:customStyle="1" w:styleId="1AE620CA22F24D67A607EC54BDFC14E6">
    <w:name w:val="1AE620CA22F24D67A607EC54BDFC14E6"/>
    <w:rsid w:val="00047EDB"/>
    <w:rPr>
      <w:lang w:val="en-PH" w:eastAsia="en-PH"/>
    </w:rPr>
  </w:style>
  <w:style w:type="paragraph" w:customStyle="1" w:styleId="EE2872716C0C47A685C0F697C1D7B0EA">
    <w:name w:val="EE2872716C0C47A685C0F697C1D7B0EA"/>
    <w:rsid w:val="00047EDB"/>
    <w:rPr>
      <w:lang w:val="en-PH" w:eastAsia="en-PH"/>
    </w:rPr>
  </w:style>
  <w:style w:type="paragraph" w:customStyle="1" w:styleId="C5F6D2C1213143DD8934E7A50A7CF1A2">
    <w:name w:val="C5F6D2C1213143DD8934E7A50A7CF1A2"/>
    <w:rsid w:val="00047EDB"/>
    <w:rPr>
      <w:lang w:val="en-PH" w:eastAsia="en-PH"/>
    </w:rPr>
  </w:style>
  <w:style w:type="paragraph" w:customStyle="1" w:styleId="1152566633FE47C69244AE4E50FFE0AF">
    <w:name w:val="1152566633FE47C69244AE4E50FFE0AF"/>
    <w:rsid w:val="00047EDB"/>
    <w:rPr>
      <w:lang w:val="en-PH" w:eastAsia="en-PH"/>
    </w:rPr>
  </w:style>
  <w:style w:type="paragraph" w:customStyle="1" w:styleId="325AA342E0E34C2DB8137A92BDEC0B02">
    <w:name w:val="325AA342E0E34C2DB8137A92BDEC0B02"/>
    <w:rsid w:val="00047EDB"/>
    <w:rPr>
      <w:lang w:val="en-PH" w:eastAsia="en-PH"/>
    </w:rPr>
  </w:style>
  <w:style w:type="paragraph" w:customStyle="1" w:styleId="1DD31E6AE2DF46C4B0967AB770985E33">
    <w:name w:val="1DD31E6AE2DF46C4B0967AB770985E33"/>
    <w:rsid w:val="00047EDB"/>
    <w:rPr>
      <w:lang w:val="en-PH" w:eastAsia="en-PH"/>
    </w:rPr>
  </w:style>
  <w:style w:type="paragraph" w:customStyle="1" w:styleId="68D41C1E56C94A92A55029757652813D">
    <w:name w:val="68D41C1E56C94A92A55029757652813D"/>
    <w:rsid w:val="00047EDB"/>
    <w:rPr>
      <w:lang w:val="en-PH" w:eastAsia="en-PH"/>
    </w:rPr>
  </w:style>
  <w:style w:type="paragraph" w:customStyle="1" w:styleId="4E62A1800422465289756C5DDAFA458D">
    <w:name w:val="4E62A1800422465289756C5DDAFA458D"/>
    <w:rsid w:val="00047EDB"/>
    <w:rPr>
      <w:lang w:val="en-PH" w:eastAsia="en-PH"/>
    </w:rPr>
  </w:style>
  <w:style w:type="paragraph" w:customStyle="1" w:styleId="01A5D53AF10B4AFDAE3FE647FF560197">
    <w:name w:val="01A5D53AF10B4AFDAE3FE647FF560197"/>
    <w:rsid w:val="00047EDB"/>
    <w:rPr>
      <w:lang w:val="en-PH" w:eastAsia="en-PH"/>
    </w:rPr>
  </w:style>
  <w:style w:type="paragraph" w:customStyle="1" w:styleId="13F1510E02B049E39E56D0E9B61EAA69">
    <w:name w:val="13F1510E02B049E39E56D0E9B61EAA69"/>
    <w:rsid w:val="00047EDB"/>
    <w:rPr>
      <w:lang w:val="en-PH" w:eastAsia="en-PH"/>
    </w:rPr>
  </w:style>
  <w:style w:type="paragraph" w:customStyle="1" w:styleId="7D70E512C3F94F6683234757833FDA67">
    <w:name w:val="7D70E512C3F94F6683234757833FDA67"/>
    <w:rsid w:val="00047EDB"/>
    <w:rPr>
      <w:lang w:val="en-PH" w:eastAsia="en-PH"/>
    </w:rPr>
  </w:style>
  <w:style w:type="paragraph" w:customStyle="1" w:styleId="2B4E16A6DE1F43BEAC300DB8067D4738">
    <w:name w:val="2B4E16A6DE1F43BEAC300DB8067D4738"/>
    <w:rsid w:val="00047EDB"/>
    <w:rPr>
      <w:lang w:val="en-PH" w:eastAsia="en-PH"/>
    </w:rPr>
  </w:style>
  <w:style w:type="paragraph" w:customStyle="1" w:styleId="CFD353A9A58D4FB28079712F6F37C6A9">
    <w:name w:val="CFD353A9A58D4FB28079712F6F37C6A9"/>
    <w:rsid w:val="00047EDB"/>
    <w:rPr>
      <w:lang w:val="en-PH" w:eastAsia="en-PH"/>
    </w:rPr>
  </w:style>
  <w:style w:type="paragraph" w:customStyle="1" w:styleId="F8EE49F2F7F94F6F972CA6AD3601E126">
    <w:name w:val="F8EE49F2F7F94F6F972CA6AD3601E126"/>
    <w:rsid w:val="00047EDB"/>
    <w:rPr>
      <w:lang w:val="en-PH" w:eastAsia="en-PH"/>
    </w:rPr>
  </w:style>
  <w:style w:type="paragraph" w:customStyle="1" w:styleId="1B97729AB98945288B952929A3321590">
    <w:name w:val="1B97729AB98945288B952929A3321590"/>
    <w:rsid w:val="00047EDB"/>
    <w:rPr>
      <w:lang w:val="en-PH" w:eastAsia="en-PH"/>
    </w:rPr>
  </w:style>
  <w:style w:type="paragraph" w:customStyle="1" w:styleId="0BB5F12DFD854AC5926253C7B7FA2E0C">
    <w:name w:val="0BB5F12DFD854AC5926253C7B7FA2E0C"/>
    <w:rsid w:val="00047EDB"/>
    <w:rPr>
      <w:lang w:val="en-PH" w:eastAsia="en-PH"/>
    </w:rPr>
  </w:style>
  <w:style w:type="paragraph" w:customStyle="1" w:styleId="7B75ECBE214945A4B8FE72DB277F14E9">
    <w:name w:val="7B75ECBE214945A4B8FE72DB277F14E9"/>
    <w:rsid w:val="00047EDB"/>
    <w:rPr>
      <w:lang w:val="en-PH" w:eastAsia="en-PH"/>
    </w:rPr>
  </w:style>
  <w:style w:type="paragraph" w:customStyle="1" w:styleId="DDA0BB311F534CF283A1AB88E0E2FEA3">
    <w:name w:val="DDA0BB311F534CF283A1AB88E0E2FEA3"/>
    <w:rsid w:val="00047EDB"/>
    <w:rPr>
      <w:lang w:val="en-PH" w:eastAsia="en-PH"/>
    </w:rPr>
  </w:style>
  <w:style w:type="paragraph" w:customStyle="1" w:styleId="12516D0E2FB14DDC942BB206F079A4E8">
    <w:name w:val="12516D0E2FB14DDC942BB206F079A4E8"/>
    <w:rsid w:val="00047EDB"/>
    <w:rPr>
      <w:lang w:val="en-PH" w:eastAsia="en-PH"/>
    </w:rPr>
  </w:style>
  <w:style w:type="paragraph" w:customStyle="1" w:styleId="C40D31B5FE534ABC9F192152DD82B883">
    <w:name w:val="C40D31B5FE534ABC9F192152DD82B883"/>
    <w:rsid w:val="00047EDB"/>
    <w:rPr>
      <w:lang w:val="en-PH" w:eastAsia="en-PH"/>
    </w:rPr>
  </w:style>
  <w:style w:type="paragraph" w:customStyle="1" w:styleId="70D683618051454090AB0F4F0624A8F5">
    <w:name w:val="70D683618051454090AB0F4F0624A8F5"/>
    <w:rsid w:val="00047EDB"/>
    <w:rPr>
      <w:lang w:val="en-PH" w:eastAsia="en-PH"/>
    </w:rPr>
  </w:style>
  <w:style w:type="paragraph" w:customStyle="1" w:styleId="B6E8562041104B5485AA7959E8C8F29E">
    <w:name w:val="B6E8562041104B5485AA7959E8C8F29E"/>
    <w:rsid w:val="00047EDB"/>
    <w:rPr>
      <w:lang w:val="en-PH" w:eastAsia="en-PH"/>
    </w:rPr>
  </w:style>
  <w:style w:type="paragraph" w:customStyle="1" w:styleId="ED027B3D8A69480CAC4D59911641BAD0">
    <w:name w:val="ED027B3D8A69480CAC4D59911641BAD0"/>
    <w:rsid w:val="00047EDB"/>
    <w:rPr>
      <w:lang w:val="en-PH" w:eastAsia="en-PH"/>
    </w:rPr>
  </w:style>
  <w:style w:type="paragraph" w:customStyle="1" w:styleId="9BA838E2CD6B4DA4AAB39DFE34E180AE">
    <w:name w:val="9BA838E2CD6B4DA4AAB39DFE34E180AE"/>
    <w:rsid w:val="00047EDB"/>
    <w:rPr>
      <w:lang w:val="en-PH" w:eastAsia="en-PH"/>
    </w:rPr>
  </w:style>
  <w:style w:type="paragraph" w:customStyle="1" w:styleId="1C0F61A4881C48179A92CDE71D4FCE7C">
    <w:name w:val="1C0F61A4881C48179A92CDE71D4FCE7C"/>
    <w:rsid w:val="00047EDB"/>
    <w:rPr>
      <w:lang w:val="en-PH" w:eastAsia="en-PH"/>
    </w:rPr>
  </w:style>
  <w:style w:type="paragraph" w:customStyle="1" w:styleId="E3900EAE98594A56BB85940D18BF1781">
    <w:name w:val="E3900EAE98594A56BB85940D18BF1781"/>
    <w:rsid w:val="00047EDB"/>
    <w:rPr>
      <w:lang w:val="en-PH" w:eastAsia="en-PH"/>
    </w:rPr>
  </w:style>
  <w:style w:type="paragraph" w:customStyle="1" w:styleId="BCB8D15F14F14B88BAFFBA11CC09870E">
    <w:name w:val="BCB8D15F14F14B88BAFFBA11CC09870E"/>
    <w:rsid w:val="00047EDB"/>
    <w:rPr>
      <w:lang w:val="en-PH" w:eastAsia="en-PH"/>
    </w:rPr>
  </w:style>
  <w:style w:type="paragraph" w:customStyle="1" w:styleId="90718CE1DA1D4E2FB8D62862CB2AD57B">
    <w:name w:val="90718CE1DA1D4E2FB8D62862CB2AD57B"/>
    <w:rsid w:val="00047EDB"/>
    <w:rPr>
      <w:lang w:val="en-PH" w:eastAsia="en-PH"/>
    </w:rPr>
  </w:style>
  <w:style w:type="paragraph" w:customStyle="1" w:styleId="DA40624F058E44FDB1AF47A016060C56">
    <w:name w:val="DA40624F058E44FDB1AF47A016060C56"/>
    <w:rsid w:val="00047EDB"/>
    <w:rPr>
      <w:lang w:val="en-PH" w:eastAsia="en-PH"/>
    </w:rPr>
  </w:style>
  <w:style w:type="paragraph" w:customStyle="1" w:styleId="DBCF33E7DD4A43BC9206103E8D3B2132">
    <w:name w:val="DBCF33E7DD4A43BC9206103E8D3B2132"/>
    <w:rsid w:val="00047EDB"/>
    <w:rPr>
      <w:lang w:val="en-PH" w:eastAsia="en-PH"/>
    </w:rPr>
  </w:style>
  <w:style w:type="paragraph" w:customStyle="1" w:styleId="63CE612645BC4B6CAE6272CE4D225CD8">
    <w:name w:val="63CE612645BC4B6CAE6272CE4D225CD8"/>
    <w:rsid w:val="00047EDB"/>
    <w:rPr>
      <w:lang w:val="en-PH" w:eastAsia="en-PH"/>
    </w:rPr>
  </w:style>
  <w:style w:type="paragraph" w:customStyle="1" w:styleId="C2506569988046D0AB7098241DCFE96E">
    <w:name w:val="C2506569988046D0AB7098241DCFE96E"/>
    <w:rsid w:val="00047EDB"/>
    <w:rPr>
      <w:lang w:val="en-PH" w:eastAsia="en-PH"/>
    </w:rPr>
  </w:style>
  <w:style w:type="paragraph" w:customStyle="1" w:styleId="CB5B287E0DA74D8A9F627048EAA38A61">
    <w:name w:val="CB5B287E0DA74D8A9F627048EAA38A61"/>
    <w:rsid w:val="00047EDB"/>
    <w:rPr>
      <w:lang w:val="en-PH" w:eastAsia="en-PH"/>
    </w:rPr>
  </w:style>
  <w:style w:type="paragraph" w:customStyle="1" w:styleId="FBD2D27A0F064BED974BEBDB59EA13EC">
    <w:name w:val="FBD2D27A0F064BED974BEBDB59EA13EC"/>
    <w:rsid w:val="00047EDB"/>
    <w:rPr>
      <w:lang w:val="en-PH" w:eastAsia="en-PH"/>
    </w:rPr>
  </w:style>
  <w:style w:type="paragraph" w:customStyle="1" w:styleId="8EF275792CD342C69BDAE24703F7BC7C">
    <w:name w:val="8EF275792CD342C69BDAE24703F7BC7C"/>
    <w:rsid w:val="00047EDB"/>
    <w:rPr>
      <w:lang w:val="en-PH" w:eastAsia="en-PH"/>
    </w:rPr>
  </w:style>
  <w:style w:type="paragraph" w:customStyle="1" w:styleId="482EA20DB3FA4218A02FCB98CCA782D9">
    <w:name w:val="482EA20DB3FA4218A02FCB98CCA782D9"/>
    <w:rsid w:val="00047EDB"/>
    <w:rPr>
      <w:lang w:val="en-PH" w:eastAsia="en-PH"/>
    </w:rPr>
  </w:style>
  <w:style w:type="paragraph" w:customStyle="1" w:styleId="B35675E9FCD64BCAB5E564669ADC7559">
    <w:name w:val="B35675E9FCD64BCAB5E564669ADC7559"/>
    <w:rsid w:val="00047EDB"/>
    <w:rPr>
      <w:lang w:val="en-PH" w:eastAsia="en-PH"/>
    </w:rPr>
  </w:style>
  <w:style w:type="paragraph" w:customStyle="1" w:styleId="2C18904E18894D94BF77C9D5F4EF4459">
    <w:name w:val="2C18904E18894D94BF77C9D5F4EF4459"/>
    <w:rsid w:val="00047EDB"/>
    <w:rPr>
      <w:lang w:val="en-PH" w:eastAsia="en-PH"/>
    </w:rPr>
  </w:style>
  <w:style w:type="paragraph" w:customStyle="1" w:styleId="4A3482B2E3E24D91BB1C246D3EF3336A">
    <w:name w:val="4A3482B2E3E24D91BB1C246D3EF3336A"/>
    <w:rsid w:val="00047EDB"/>
    <w:rPr>
      <w:lang w:val="en-PH" w:eastAsia="en-PH"/>
    </w:rPr>
  </w:style>
  <w:style w:type="paragraph" w:customStyle="1" w:styleId="112C36BF463247209AEE91EC265859BC">
    <w:name w:val="112C36BF463247209AEE91EC265859BC"/>
    <w:rsid w:val="00047EDB"/>
    <w:rPr>
      <w:lang w:val="en-PH" w:eastAsia="en-PH"/>
    </w:rPr>
  </w:style>
  <w:style w:type="paragraph" w:customStyle="1" w:styleId="17E7C367AF0244E4A11EEB23304B20FB">
    <w:name w:val="17E7C367AF0244E4A11EEB23304B20FB"/>
    <w:rsid w:val="00047EDB"/>
    <w:rPr>
      <w:lang w:val="en-PH" w:eastAsia="en-PH"/>
    </w:rPr>
  </w:style>
  <w:style w:type="paragraph" w:customStyle="1" w:styleId="ACBE594464BC404AB931AFE699D01578">
    <w:name w:val="ACBE594464BC404AB931AFE699D01578"/>
    <w:rsid w:val="00047EDB"/>
    <w:rPr>
      <w:lang w:val="en-PH" w:eastAsia="en-PH"/>
    </w:rPr>
  </w:style>
  <w:style w:type="paragraph" w:customStyle="1" w:styleId="753EFA9386D74264939E96F2EBBCC982">
    <w:name w:val="753EFA9386D74264939E96F2EBBCC982"/>
    <w:rsid w:val="00047EDB"/>
    <w:rPr>
      <w:lang w:val="en-PH" w:eastAsia="en-PH"/>
    </w:rPr>
  </w:style>
  <w:style w:type="paragraph" w:customStyle="1" w:styleId="55C99AD2E1C8403C8EE75422A2BF5A26">
    <w:name w:val="55C99AD2E1C8403C8EE75422A2BF5A26"/>
    <w:rsid w:val="00047EDB"/>
    <w:rPr>
      <w:lang w:val="en-PH" w:eastAsia="en-PH"/>
    </w:rPr>
  </w:style>
  <w:style w:type="paragraph" w:customStyle="1" w:styleId="3406F3F7B9DA4E50908E76B100B005B41">
    <w:name w:val="3406F3F7B9DA4E50908E76B100B005B41"/>
    <w:rsid w:val="00047EDB"/>
    <w:rPr>
      <w:rFonts w:eastAsiaTheme="minorHAnsi"/>
    </w:rPr>
  </w:style>
  <w:style w:type="paragraph" w:customStyle="1" w:styleId="CB6F878730654E4F92591E75FFC1BCC81">
    <w:name w:val="CB6F878730654E4F92591E75FFC1BCC81"/>
    <w:rsid w:val="00047EDB"/>
    <w:rPr>
      <w:rFonts w:eastAsiaTheme="minorHAnsi"/>
    </w:rPr>
  </w:style>
  <w:style w:type="paragraph" w:customStyle="1" w:styleId="A0102DBB4F704B2091CC1AA815CCC9C71">
    <w:name w:val="A0102DBB4F704B2091CC1AA815CCC9C71"/>
    <w:rsid w:val="00047EDB"/>
    <w:rPr>
      <w:rFonts w:eastAsiaTheme="minorHAnsi"/>
    </w:rPr>
  </w:style>
  <w:style w:type="paragraph" w:customStyle="1" w:styleId="FF89AB156E4642F29C42BDC1BC24ADD41">
    <w:name w:val="FF89AB156E4642F29C42BDC1BC24ADD41"/>
    <w:rsid w:val="00047EDB"/>
    <w:rPr>
      <w:rFonts w:eastAsiaTheme="minorHAnsi"/>
    </w:rPr>
  </w:style>
  <w:style w:type="paragraph" w:customStyle="1" w:styleId="8221C6CE0D654BA8A6DA2A24803F269E1">
    <w:name w:val="8221C6CE0D654BA8A6DA2A24803F269E1"/>
    <w:rsid w:val="00047EDB"/>
    <w:rPr>
      <w:rFonts w:eastAsiaTheme="minorHAnsi"/>
    </w:rPr>
  </w:style>
  <w:style w:type="paragraph" w:customStyle="1" w:styleId="EC1D64234E324507ABF9BD47524C6DA41">
    <w:name w:val="EC1D64234E324507ABF9BD47524C6DA41"/>
    <w:rsid w:val="00047EDB"/>
    <w:rPr>
      <w:rFonts w:eastAsiaTheme="minorHAnsi"/>
    </w:rPr>
  </w:style>
  <w:style w:type="paragraph" w:customStyle="1" w:styleId="A596FF5044D743F3AC6B9951D0D97D0D1">
    <w:name w:val="A596FF5044D743F3AC6B9951D0D97D0D1"/>
    <w:rsid w:val="00047EDB"/>
    <w:rPr>
      <w:rFonts w:eastAsiaTheme="minorHAnsi"/>
    </w:rPr>
  </w:style>
  <w:style w:type="paragraph" w:customStyle="1" w:styleId="328326D21CA84BBE9539E2FE4926AE4D1">
    <w:name w:val="328326D21CA84BBE9539E2FE4926AE4D1"/>
    <w:rsid w:val="00047EDB"/>
    <w:rPr>
      <w:rFonts w:eastAsiaTheme="minorHAnsi"/>
    </w:rPr>
  </w:style>
  <w:style w:type="paragraph" w:customStyle="1" w:styleId="FBFE55500DF5439FB5BF6A023323E44A1">
    <w:name w:val="FBFE55500DF5439FB5BF6A023323E44A1"/>
    <w:rsid w:val="00047EDB"/>
    <w:rPr>
      <w:rFonts w:eastAsiaTheme="minorHAnsi"/>
    </w:rPr>
  </w:style>
  <w:style w:type="paragraph" w:customStyle="1" w:styleId="8A104DA04A894AA4A52C4D22E43968291">
    <w:name w:val="8A104DA04A894AA4A52C4D22E43968291"/>
    <w:rsid w:val="00047EDB"/>
    <w:rPr>
      <w:rFonts w:eastAsiaTheme="minorHAnsi"/>
    </w:rPr>
  </w:style>
  <w:style w:type="paragraph" w:customStyle="1" w:styleId="8E8D03C84D204A5AB6CE640B7A0E2FE01">
    <w:name w:val="8E8D03C84D204A5AB6CE640B7A0E2FE01"/>
    <w:rsid w:val="00047EDB"/>
    <w:rPr>
      <w:rFonts w:eastAsiaTheme="minorHAnsi"/>
    </w:rPr>
  </w:style>
  <w:style w:type="paragraph" w:customStyle="1" w:styleId="F85BCAF6E2CD4525B1A7D1D6F7FBF6B41">
    <w:name w:val="F85BCAF6E2CD4525B1A7D1D6F7FBF6B41"/>
    <w:rsid w:val="00047EDB"/>
    <w:rPr>
      <w:rFonts w:eastAsiaTheme="minorHAnsi"/>
    </w:rPr>
  </w:style>
  <w:style w:type="paragraph" w:customStyle="1" w:styleId="8B34AEC6E36C4C758090048D013A6ABC1">
    <w:name w:val="8B34AEC6E36C4C758090048D013A6ABC1"/>
    <w:rsid w:val="00047EDB"/>
    <w:rPr>
      <w:rFonts w:eastAsiaTheme="minorHAnsi"/>
    </w:rPr>
  </w:style>
  <w:style w:type="paragraph" w:customStyle="1" w:styleId="39B023B38A72483DA114E7988E7CE60C1">
    <w:name w:val="39B023B38A72483DA114E7988E7CE60C1"/>
    <w:rsid w:val="00047EDB"/>
    <w:rPr>
      <w:rFonts w:eastAsiaTheme="minorHAnsi"/>
    </w:rPr>
  </w:style>
  <w:style w:type="paragraph" w:customStyle="1" w:styleId="78BEEC01E8474095BFA4DD77CD14F0B11">
    <w:name w:val="78BEEC01E8474095BFA4DD77CD14F0B11"/>
    <w:rsid w:val="00047EDB"/>
    <w:rPr>
      <w:rFonts w:eastAsiaTheme="minorHAnsi"/>
    </w:rPr>
  </w:style>
  <w:style w:type="paragraph" w:customStyle="1" w:styleId="9C306FCD218D41D4928C480F6FC7FB261">
    <w:name w:val="9C306FCD218D41D4928C480F6FC7FB261"/>
    <w:rsid w:val="00047EDB"/>
    <w:rPr>
      <w:rFonts w:eastAsiaTheme="minorHAnsi"/>
    </w:rPr>
  </w:style>
  <w:style w:type="paragraph" w:customStyle="1" w:styleId="2C0C8FECB6A4454B873A64946A92959C1">
    <w:name w:val="2C0C8FECB6A4454B873A64946A92959C1"/>
    <w:rsid w:val="00047EDB"/>
    <w:rPr>
      <w:rFonts w:eastAsiaTheme="minorHAnsi"/>
    </w:rPr>
  </w:style>
  <w:style w:type="paragraph" w:customStyle="1" w:styleId="C3A89F64733B41E690A5DA205617CF3F1">
    <w:name w:val="C3A89F64733B41E690A5DA205617CF3F1"/>
    <w:rsid w:val="00047EDB"/>
    <w:rPr>
      <w:rFonts w:eastAsiaTheme="minorHAnsi"/>
    </w:rPr>
  </w:style>
  <w:style w:type="paragraph" w:customStyle="1" w:styleId="4345AAEAEF2E4C43BA46D6507BD4EA8E1">
    <w:name w:val="4345AAEAEF2E4C43BA46D6507BD4EA8E1"/>
    <w:rsid w:val="00047EDB"/>
    <w:rPr>
      <w:rFonts w:eastAsiaTheme="minorHAnsi"/>
    </w:rPr>
  </w:style>
  <w:style w:type="paragraph" w:customStyle="1" w:styleId="E0B71CAB4F16412194EB7FC14BB4B6621">
    <w:name w:val="E0B71CAB4F16412194EB7FC14BB4B6621"/>
    <w:rsid w:val="00047EDB"/>
    <w:rPr>
      <w:rFonts w:eastAsiaTheme="minorHAnsi"/>
    </w:rPr>
  </w:style>
  <w:style w:type="paragraph" w:customStyle="1" w:styleId="4AB98448132B471580DE5553F68627F51">
    <w:name w:val="4AB98448132B471580DE5553F68627F51"/>
    <w:rsid w:val="00047EDB"/>
    <w:rPr>
      <w:rFonts w:eastAsiaTheme="minorHAnsi"/>
    </w:rPr>
  </w:style>
  <w:style w:type="paragraph" w:customStyle="1" w:styleId="563FE07E26324C2587E2A6844BF3D4721">
    <w:name w:val="563FE07E26324C2587E2A6844BF3D4721"/>
    <w:rsid w:val="00047EDB"/>
    <w:rPr>
      <w:rFonts w:eastAsiaTheme="minorHAnsi"/>
    </w:rPr>
  </w:style>
  <w:style w:type="paragraph" w:customStyle="1" w:styleId="E5B05A579EB84C8B9C5CABD7491202671">
    <w:name w:val="E5B05A579EB84C8B9C5CABD7491202671"/>
    <w:rsid w:val="00047EDB"/>
    <w:rPr>
      <w:rFonts w:eastAsiaTheme="minorHAnsi"/>
    </w:rPr>
  </w:style>
  <w:style w:type="paragraph" w:customStyle="1" w:styleId="40D84F88235B4C8E8C1EBD594B23B7F81">
    <w:name w:val="40D84F88235B4C8E8C1EBD594B23B7F81"/>
    <w:rsid w:val="00047EDB"/>
    <w:rPr>
      <w:rFonts w:eastAsiaTheme="minorHAnsi"/>
    </w:rPr>
  </w:style>
  <w:style w:type="paragraph" w:customStyle="1" w:styleId="927F4F0E975545A795D70AED446B56FC1">
    <w:name w:val="927F4F0E975545A795D70AED446B56FC1"/>
    <w:rsid w:val="00047EDB"/>
    <w:rPr>
      <w:rFonts w:eastAsiaTheme="minorHAnsi"/>
    </w:rPr>
  </w:style>
  <w:style w:type="paragraph" w:customStyle="1" w:styleId="03C35621150E4B98835673170D12F4A61">
    <w:name w:val="03C35621150E4B98835673170D12F4A61"/>
    <w:rsid w:val="00047EDB"/>
    <w:rPr>
      <w:rFonts w:eastAsiaTheme="minorHAnsi"/>
    </w:rPr>
  </w:style>
  <w:style w:type="paragraph" w:customStyle="1" w:styleId="31F87B74C72E4484A6D217F4E1A57F3B1">
    <w:name w:val="31F87B74C72E4484A6D217F4E1A57F3B1"/>
    <w:rsid w:val="00047EDB"/>
    <w:rPr>
      <w:rFonts w:eastAsiaTheme="minorHAnsi"/>
    </w:rPr>
  </w:style>
  <w:style w:type="paragraph" w:customStyle="1" w:styleId="75264913C912460FB231160D6C4D0BB41">
    <w:name w:val="75264913C912460FB231160D6C4D0BB41"/>
    <w:rsid w:val="00047EDB"/>
    <w:rPr>
      <w:rFonts w:eastAsiaTheme="minorHAnsi"/>
    </w:rPr>
  </w:style>
  <w:style w:type="paragraph" w:customStyle="1" w:styleId="ED2F2ADC32794C2A95C285A6A70883651">
    <w:name w:val="ED2F2ADC32794C2A95C285A6A70883651"/>
    <w:rsid w:val="00047EDB"/>
    <w:rPr>
      <w:rFonts w:eastAsiaTheme="minorHAnsi"/>
    </w:rPr>
  </w:style>
  <w:style w:type="paragraph" w:customStyle="1" w:styleId="7BE2069FBC1848F0A2C22698D9303D701">
    <w:name w:val="7BE2069FBC1848F0A2C22698D9303D701"/>
    <w:rsid w:val="00047EDB"/>
    <w:rPr>
      <w:rFonts w:eastAsiaTheme="minorHAnsi"/>
    </w:rPr>
  </w:style>
  <w:style w:type="paragraph" w:customStyle="1" w:styleId="5549901C1B794A25B6E50286AA7B562D1">
    <w:name w:val="5549901C1B794A25B6E50286AA7B562D1"/>
    <w:rsid w:val="00047EDB"/>
    <w:rPr>
      <w:rFonts w:eastAsiaTheme="minorHAnsi"/>
    </w:rPr>
  </w:style>
  <w:style w:type="paragraph" w:customStyle="1" w:styleId="1AE620CA22F24D67A607EC54BDFC14E61">
    <w:name w:val="1AE620CA22F24D67A607EC54BDFC14E61"/>
    <w:rsid w:val="00047EDB"/>
    <w:rPr>
      <w:rFonts w:eastAsiaTheme="minorHAnsi"/>
    </w:rPr>
  </w:style>
  <w:style w:type="paragraph" w:customStyle="1" w:styleId="EE2872716C0C47A685C0F697C1D7B0EA1">
    <w:name w:val="EE2872716C0C47A685C0F697C1D7B0EA1"/>
    <w:rsid w:val="00047EDB"/>
    <w:rPr>
      <w:rFonts w:eastAsiaTheme="minorHAnsi"/>
    </w:rPr>
  </w:style>
  <w:style w:type="paragraph" w:customStyle="1" w:styleId="1152566633FE47C69244AE4E50FFE0AF1">
    <w:name w:val="1152566633FE47C69244AE4E50FFE0AF1"/>
    <w:rsid w:val="00047EDB"/>
    <w:rPr>
      <w:rFonts w:eastAsiaTheme="minorHAnsi"/>
    </w:rPr>
  </w:style>
  <w:style w:type="paragraph" w:customStyle="1" w:styleId="7D70E512C3F94F6683234757833FDA671">
    <w:name w:val="7D70E512C3F94F6683234757833FDA671"/>
    <w:rsid w:val="00047EDB"/>
    <w:rPr>
      <w:rFonts w:eastAsiaTheme="minorHAnsi"/>
    </w:rPr>
  </w:style>
  <w:style w:type="paragraph" w:customStyle="1" w:styleId="2B4E16A6DE1F43BEAC300DB8067D47381">
    <w:name w:val="2B4E16A6DE1F43BEAC300DB8067D47381"/>
    <w:rsid w:val="00047EDB"/>
    <w:rPr>
      <w:rFonts w:eastAsiaTheme="minorHAnsi"/>
    </w:rPr>
  </w:style>
  <w:style w:type="paragraph" w:customStyle="1" w:styleId="F8EE49F2F7F94F6F972CA6AD3601E1261">
    <w:name w:val="F8EE49F2F7F94F6F972CA6AD3601E1261"/>
    <w:rsid w:val="00047EDB"/>
    <w:rPr>
      <w:rFonts w:eastAsiaTheme="minorHAnsi"/>
    </w:rPr>
  </w:style>
  <w:style w:type="paragraph" w:customStyle="1" w:styleId="70D683618051454090AB0F4F0624A8F51">
    <w:name w:val="70D683618051454090AB0F4F0624A8F51"/>
    <w:rsid w:val="00047EDB"/>
    <w:rPr>
      <w:rFonts w:eastAsiaTheme="minorHAnsi"/>
    </w:rPr>
  </w:style>
  <w:style w:type="paragraph" w:customStyle="1" w:styleId="B6E8562041104B5485AA7959E8C8F29E1">
    <w:name w:val="B6E8562041104B5485AA7959E8C8F29E1"/>
    <w:rsid w:val="00047EDB"/>
    <w:rPr>
      <w:rFonts w:eastAsiaTheme="minorHAnsi"/>
    </w:rPr>
  </w:style>
  <w:style w:type="paragraph" w:customStyle="1" w:styleId="9BA838E2CD6B4DA4AAB39DFE34E180AE1">
    <w:name w:val="9BA838E2CD6B4DA4AAB39DFE34E180AE1"/>
    <w:rsid w:val="00047EDB"/>
    <w:rPr>
      <w:rFonts w:eastAsiaTheme="minorHAnsi"/>
    </w:rPr>
  </w:style>
  <w:style w:type="paragraph" w:customStyle="1" w:styleId="63CE612645BC4B6CAE6272CE4D225CD81">
    <w:name w:val="63CE612645BC4B6CAE6272CE4D225CD81"/>
    <w:rsid w:val="00047EDB"/>
    <w:rPr>
      <w:rFonts w:eastAsiaTheme="minorHAnsi"/>
    </w:rPr>
  </w:style>
  <w:style w:type="paragraph" w:customStyle="1" w:styleId="C2506569988046D0AB7098241DCFE96E1">
    <w:name w:val="C2506569988046D0AB7098241DCFE96E1"/>
    <w:rsid w:val="00047EDB"/>
    <w:rPr>
      <w:rFonts w:eastAsiaTheme="minorHAnsi"/>
    </w:rPr>
  </w:style>
  <w:style w:type="paragraph" w:customStyle="1" w:styleId="FBD2D27A0F064BED974BEBDB59EA13EC1">
    <w:name w:val="FBD2D27A0F064BED974BEBDB59EA13EC1"/>
    <w:rsid w:val="00047EDB"/>
    <w:rPr>
      <w:rFonts w:eastAsiaTheme="minorHAnsi"/>
    </w:rPr>
  </w:style>
  <w:style w:type="paragraph" w:customStyle="1" w:styleId="17E7C367AF0244E4A11EEB23304B20FB1">
    <w:name w:val="17E7C367AF0244E4A11EEB23304B20FB1"/>
    <w:rsid w:val="00047EDB"/>
    <w:rPr>
      <w:rFonts w:eastAsiaTheme="minorHAnsi"/>
    </w:rPr>
  </w:style>
  <w:style w:type="paragraph" w:customStyle="1" w:styleId="ACBE594464BC404AB931AFE699D015781">
    <w:name w:val="ACBE594464BC404AB931AFE699D015781"/>
    <w:rsid w:val="00047EDB"/>
    <w:rPr>
      <w:rFonts w:eastAsiaTheme="minorHAnsi"/>
    </w:rPr>
  </w:style>
  <w:style w:type="paragraph" w:customStyle="1" w:styleId="3FB67A8FEDB945DA91C645CF08DB3937">
    <w:name w:val="3FB67A8FEDB945DA91C645CF08DB3937"/>
    <w:rsid w:val="0084478F"/>
  </w:style>
  <w:style w:type="paragraph" w:customStyle="1" w:styleId="3406F3F7B9DA4E50908E76B100B005B42">
    <w:name w:val="3406F3F7B9DA4E50908E76B100B005B42"/>
    <w:rsid w:val="0084478F"/>
    <w:rPr>
      <w:rFonts w:eastAsiaTheme="minorHAnsi"/>
    </w:rPr>
  </w:style>
  <w:style w:type="paragraph" w:customStyle="1" w:styleId="CB6F878730654E4F92591E75FFC1BCC82">
    <w:name w:val="CB6F878730654E4F92591E75FFC1BCC82"/>
    <w:rsid w:val="0084478F"/>
    <w:rPr>
      <w:rFonts w:eastAsiaTheme="minorHAnsi"/>
    </w:rPr>
  </w:style>
  <w:style w:type="paragraph" w:customStyle="1" w:styleId="A0102DBB4F704B2091CC1AA815CCC9C72">
    <w:name w:val="A0102DBB4F704B2091CC1AA815CCC9C72"/>
    <w:rsid w:val="0084478F"/>
    <w:rPr>
      <w:rFonts w:eastAsiaTheme="minorHAnsi"/>
    </w:rPr>
  </w:style>
  <w:style w:type="paragraph" w:customStyle="1" w:styleId="FF89AB156E4642F29C42BDC1BC24ADD42">
    <w:name w:val="FF89AB156E4642F29C42BDC1BC24ADD42"/>
    <w:rsid w:val="0084478F"/>
    <w:rPr>
      <w:rFonts w:eastAsiaTheme="minorHAnsi"/>
    </w:rPr>
  </w:style>
  <w:style w:type="paragraph" w:customStyle="1" w:styleId="8221C6CE0D654BA8A6DA2A24803F269E2">
    <w:name w:val="8221C6CE0D654BA8A6DA2A24803F269E2"/>
    <w:rsid w:val="0084478F"/>
    <w:rPr>
      <w:rFonts w:eastAsiaTheme="minorHAnsi"/>
    </w:rPr>
  </w:style>
  <w:style w:type="paragraph" w:customStyle="1" w:styleId="EC1D64234E324507ABF9BD47524C6DA42">
    <w:name w:val="EC1D64234E324507ABF9BD47524C6DA42"/>
    <w:rsid w:val="0084478F"/>
    <w:rPr>
      <w:rFonts w:eastAsiaTheme="minorHAnsi"/>
    </w:rPr>
  </w:style>
  <w:style w:type="paragraph" w:customStyle="1" w:styleId="A596FF5044D743F3AC6B9951D0D97D0D2">
    <w:name w:val="A596FF5044D743F3AC6B9951D0D97D0D2"/>
    <w:rsid w:val="0084478F"/>
    <w:rPr>
      <w:rFonts w:eastAsiaTheme="minorHAnsi"/>
    </w:rPr>
  </w:style>
  <w:style w:type="paragraph" w:customStyle="1" w:styleId="328326D21CA84BBE9539E2FE4926AE4D2">
    <w:name w:val="328326D21CA84BBE9539E2FE4926AE4D2"/>
    <w:rsid w:val="0084478F"/>
    <w:rPr>
      <w:rFonts w:eastAsiaTheme="minorHAnsi"/>
    </w:rPr>
  </w:style>
  <w:style w:type="paragraph" w:customStyle="1" w:styleId="FBFE55500DF5439FB5BF6A023323E44A2">
    <w:name w:val="FBFE55500DF5439FB5BF6A023323E44A2"/>
    <w:rsid w:val="0084478F"/>
    <w:rPr>
      <w:rFonts w:eastAsiaTheme="minorHAnsi"/>
    </w:rPr>
  </w:style>
  <w:style w:type="paragraph" w:customStyle="1" w:styleId="8A104DA04A894AA4A52C4D22E43968292">
    <w:name w:val="8A104DA04A894AA4A52C4D22E43968292"/>
    <w:rsid w:val="0084478F"/>
    <w:rPr>
      <w:rFonts w:eastAsiaTheme="minorHAnsi"/>
    </w:rPr>
  </w:style>
  <w:style w:type="paragraph" w:customStyle="1" w:styleId="8E8D03C84D204A5AB6CE640B7A0E2FE02">
    <w:name w:val="8E8D03C84D204A5AB6CE640B7A0E2FE02"/>
    <w:rsid w:val="0084478F"/>
    <w:rPr>
      <w:rFonts w:eastAsiaTheme="minorHAnsi"/>
    </w:rPr>
  </w:style>
  <w:style w:type="paragraph" w:customStyle="1" w:styleId="F85BCAF6E2CD4525B1A7D1D6F7FBF6B42">
    <w:name w:val="F85BCAF6E2CD4525B1A7D1D6F7FBF6B42"/>
    <w:rsid w:val="0084478F"/>
    <w:rPr>
      <w:rFonts w:eastAsiaTheme="minorHAnsi"/>
    </w:rPr>
  </w:style>
  <w:style w:type="paragraph" w:customStyle="1" w:styleId="8B34AEC6E36C4C758090048D013A6ABC2">
    <w:name w:val="8B34AEC6E36C4C758090048D013A6ABC2"/>
    <w:rsid w:val="0084478F"/>
    <w:rPr>
      <w:rFonts w:eastAsiaTheme="minorHAnsi"/>
    </w:rPr>
  </w:style>
  <w:style w:type="paragraph" w:customStyle="1" w:styleId="39B023B38A72483DA114E7988E7CE60C2">
    <w:name w:val="39B023B38A72483DA114E7988E7CE60C2"/>
    <w:rsid w:val="0084478F"/>
    <w:rPr>
      <w:rFonts w:eastAsiaTheme="minorHAnsi"/>
    </w:rPr>
  </w:style>
  <w:style w:type="paragraph" w:customStyle="1" w:styleId="78BEEC01E8474095BFA4DD77CD14F0B12">
    <w:name w:val="78BEEC01E8474095BFA4DD77CD14F0B12"/>
    <w:rsid w:val="0084478F"/>
    <w:rPr>
      <w:rFonts w:eastAsiaTheme="minorHAnsi"/>
    </w:rPr>
  </w:style>
  <w:style w:type="paragraph" w:customStyle="1" w:styleId="9C306FCD218D41D4928C480F6FC7FB262">
    <w:name w:val="9C306FCD218D41D4928C480F6FC7FB262"/>
    <w:rsid w:val="0084478F"/>
    <w:rPr>
      <w:rFonts w:eastAsiaTheme="minorHAnsi"/>
    </w:rPr>
  </w:style>
  <w:style w:type="paragraph" w:customStyle="1" w:styleId="2C0C8FECB6A4454B873A64946A92959C2">
    <w:name w:val="2C0C8FECB6A4454B873A64946A92959C2"/>
    <w:rsid w:val="0084478F"/>
    <w:rPr>
      <w:rFonts w:eastAsiaTheme="minorHAnsi"/>
    </w:rPr>
  </w:style>
  <w:style w:type="paragraph" w:customStyle="1" w:styleId="C3A89F64733B41E690A5DA205617CF3F2">
    <w:name w:val="C3A89F64733B41E690A5DA205617CF3F2"/>
    <w:rsid w:val="0084478F"/>
    <w:rPr>
      <w:rFonts w:eastAsiaTheme="minorHAnsi"/>
    </w:rPr>
  </w:style>
  <w:style w:type="paragraph" w:customStyle="1" w:styleId="4345AAEAEF2E4C43BA46D6507BD4EA8E2">
    <w:name w:val="4345AAEAEF2E4C43BA46D6507BD4EA8E2"/>
    <w:rsid w:val="0084478F"/>
    <w:rPr>
      <w:rFonts w:eastAsiaTheme="minorHAnsi"/>
    </w:rPr>
  </w:style>
  <w:style w:type="paragraph" w:customStyle="1" w:styleId="E0B71CAB4F16412194EB7FC14BB4B6622">
    <w:name w:val="E0B71CAB4F16412194EB7FC14BB4B6622"/>
    <w:rsid w:val="0084478F"/>
    <w:rPr>
      <w:rFonts w:eastAsiaTheme="minorHAnsi"/>
    </w:rPr>
  </w:style>
  <w:style w:type="paragraph" w:customStyle="1" w:styleId="4AB98448132B471580DE5553F68627F52">
    <w:name w:val="4AB98448132B471580DE5553F68627F52"/>
    <w:rsid w:val="0084478F"/>
    <w:rPr>
      <w:rFonts w:eastAsiaTheme="minorHAnsi"/>
    </w:rPr>
  </w:style>
  <w:style w:type="paragraph" w:customStyle="1" w:styleId="563FE07E26324C2587E2A6844BF3D4722">
    <w:name w:val="563FE07E26324C2587E2A6844BF3D4722"/>
    <w:rsid w:val="0084478F"/>
    <w:rPr>
      <w:rFonts w:eastAsiaTheme="minorHAnsi"/>
    </w:rPr>
  </w:style>
  <w:style w:type="paragraph" w:customStyle="1" w:styleId="E5B05A579EB84C8B9C5CABD7491202672">
    <w:name w:val="E5B05A579EB84C8B9C5CABD7491202672"/>
    <w:rsid w:val="0084478F"/>
    <w:rPr>
      <w:rFonts w:eastAsiaTheme="minorHAnsi"/>
    </w:rPr>
  </w:style>
  <w:style w:type="paragraph" w:customStyle="1" w:styleId="40D84F88235B4C8E8C1EBD594B23B7F82">
    <w:name w:val="40D84F88235B4C8E8C1EBD594B23B7F82"/>
    <w:rsid w:val="0084478F"/>
    <w:rPr>
      <w:rFonts w:eastAsiaTheme="minorHAnsi"/>
    </w:rPr>
  </w:style>
  <w:style w:type="paragraph" w:customStyle="1" w:styleId="927F4F0E975545A795D70AED446B56FC2">
    <w:name w:val="927F4F0E975545A795D70AED446B56FC2"/>
    <w:rsid w:val="0084478F"/>
    <w:rPr>
      <w:rFonts w:eastAsiaTheme="minorHAnsi"/>
    </w:rPr>
  </w:style>
  <w:style w:type="paragraph" w:customStyle="1" w:styleId="03C35621150E4B98835673170D12F4A62">
    <w:name w:val="03C35621150E4B98835673170D12F4A62"/>
    <w:rsid w:val="0084478F"/>
    <w:rPr>
      <w:rFonts w:eastAsiaTheme="minorHAnsi"/>
    </w:rPr>
  </w:style>
  <w:style w:type="paragraph" w:customStyle="1" w:styleId="31F87B74C72E4484A6D217F4E1A57F3B2">
    <w:name w:val="31F87B74C72E4484A6D217F4E1A57F3B2"/>
    <w:rsid w:val="0084478F"/>
    <w:rPr>
      <w:rFonts w:eastAsiaTheme="minorHAnsi"/>
    </w:rPr>
  </w:style>
  <w:style w:type="paragraph" w:customStyle="1" w:styleId="75264913C912460FB231160D6C4D0BB42">
    <w:name w:val="75264913C912460FB231160D6C4D0BB42"/>
    <w:rsid w:val="0084478F"/>
    <w:rPr>
      <w:rFonts w:eastAsiaTheme="minorHAnsi"/>
    </w:rPr>
  </w:style>
  <w:style w:type="paragraph" w:customStyle="1" w:styleId="ED2F2ADC32794C2A95C285A6A70883652">
    <w:name w:val="ED2F2ADC32794C2A95C285A6A70883652"/>
    <w:rsid w:val="0084478F"/>
    <w:rPr>
      <w:rFonts w:eastAsiaTheme="minorHAnsi"/>
    </w:rPr>
  </w:style>
  <w:style w:type="paragraph" w:customStyle="1" w:styleId="7BE2069FBC1848F0A2C22698D9303D702">
    <w:name w:val="7BE2069FBC1848F0A2C22698D9303D702"/>
    <w:rsid w:val="0084478F"/>
    <w:rPr>
      <w:rFonts w:eastAsiaTheme="minorHAnsi"/>
    </w:rPr>
  </w:style>
  <w:style w:type="paragraph" w:customStyle="1" w:styleId="5549901C1B794A25B6E50286AA7B562D2">
    <w:name w:val="5549901C1B794A25B6E50286AA7B562D2"/>
    <w:rsid w:val="0084478F"/>
    <w:rPr>
      <w:rFonts w:eastAsiaTheme="minorHAnsi"/>
    </w:rPr>
  </w:style>
  <w:style w:type="paragraph" w:customStyle="1" w:styleId="1AE620CA22F24D67A607EC54BDFC14E62">
    <w:name w:val="1AE620CA22F24D67A607EC54BDFC14E62"/>
    <w:rsid w:val="0084478F"/>
    <w:rPr>
      <w:rFonts w:eastAsiaTheme="minorHAnsi"/>
    </w:rPr>
  </w:style>
  <w:style w:type="paragraph" w:customStyle="1" w:styleId="EE2872716C0C47A685C0F697C1D7B0EA2">
    <w:name w:val="EE2872716C0C47A685C0F697C1D7B0EA2"/>
    <w:rsid w:val="0084478F"/>
    <w:rPr>
      <w:rFonts w:eastAsiaTheme="minorHAnsi"/>
    </w:rPr>
  </w:style>
  <w:style w:type="paragraph" w:customStyle="1" w:styleId="1152566633FE47C69244AE4E50FFE0AF2">
    <w:name w:val="1152566633FE47C69244AE4E50FFE0AF2"/>
    <w:rsid w:val="0084478F"/>
    <w:rPr>
      <w:rFonts w:eastAsiaTheme="minorHAnsi"/>
    </w:rPr>
  </w:style>
  <w:style w:type="paragraph" w:customStyle="1" w:styleId="7D70E512C3F94F6683234757833FDA672">
    <w:name w:val="7D70E512C3F94F6683234757833FDA672"/>
    <w:rsid w:val="0084478F"/>
    <w:rPr>
      <w:rFonts w:eastAsiaTheme="minorHAnsi"/>
    </w:rPr>
  </w:style>
  <w:style w:type="paragraph" w:customStyle="1" w:styleId="2B4E16A6DE1F43BEAC300DB8067D47382">
    <w:name w:val="2B4E16A6DE1F43BEAC300DB8067D47382"/>
    <w:rsid w:val="0084478F"/>
    <w:rPr>
      <w:rFonts w:eastAsiaTheme="minorHAnsi"/>
    </w:rPr>
  </w:style>
  <w:style w:type="paragraph" w:customStyle="1" w:styleId="F8EE49F2F7F94F6F972CA6AD3601E1262">
    <w:name w:val="F8EE49F2F7F94F6F972CA6AD3601E1262"/>
    <w:rsid w:val="0084478F"/>
    <w:rPr>
      <w:rFonts w:eastAsiaTheme="minorHAnsi"/>
    </w:rPr>
  </w:style>
  <w:style w:type="paragraph" w:customStyle="1" w:styleId="70D683618051454090AB0F4F0624A8F52">
    <w:name w:val="70D683618051454090AB0F4F0624A8F52"/>
    <w:rsid w:val="0084478F"/>
    <w:rPr>
      <w:rFonts w:eastAsiaTheme="minorHAnsi"/>
    </w:rPr>
  </w:style>
  <w:style w:type="paragraph" w:customStyle="1" w:styleId="B6E8562041104B5485AA7959E8C8F29E2">
    <w:name w:val="B6E8562041104B5485AA7959E8C8F29E2"/>
    <w:rsid w:val="0084478F"/>
    <w:rPr>
      <w:rFonts w:eastAsiaTheme="minorHAnsi"/>
    </w:rPr>
  </w:style>
  <w:style w:type="paragraph" w:customStyle="1" w:styleId="9BA838E2CD6B4DA4AAB39DFE34E180AE2">
    <w:name w:val="9BA838E2CD6B4DA4AAB39DFE34E180AE2"/>
    <w:rsid w:val="0084478F"/>
    <w:rPr>
      <w:rFonts w:eastAsiaTheme="minorHAnsi"/>
    </w:rPr>
  </w:style>
  <w:style w:type="paragraph" w:customStyle="1" w:styleId="63CE612645BC4B6CAE6272CE4D225CD82">
    <w:name w:val="63CE612645BC4B6CAE6272CE4D225CD82"/>
    <w:rsid w:val="0084478F"/>
    <w:rPr>
      <w:rFonts w:eastAsiaTheme="minorHAnsi"/>
    </w:rPr>
  </w:style>
  <w:style w:type="paragraph" w:customStyle="1" w:styleId="C2506569988046D0AB7098241DCFE96E2">
    <w:name w:val="C2506569988046D0AB7098241DCFE96E2"/>
    <w:rsid w:val="0084478F"/>
    <w:rPr>
      <w:rFonts w:eastAsiaTheme="minorHAnsi"/>
    </w:rPr>
  </w:style>
  <w:style w:type="paragraph" w:customStyle="1" w:styleId="FBD2D27A0F064BED974BEBDB59EA13EC2">
    <w:name w:val="FBD2D27A0F064BED974BEBDB59EA13EC2"/>
    <w:rsid w:val="0084478F"/>
    <w:rPr>
      <w:rFonts w:eastAsiaTheme="minorHAnsi"/>
    </w:rPr>
  </w:style>
  <w:style w:type="paragraph" w:customStyle="1" w:styleId="17E7C367AF0244E4A11EEB23304B20FB2">
    <w:name w:val="17E7C367AF0244E4A11EEB23304B20FB2"/>
    <w:rsid w:val="0084478F"/>
    <w:rPr>
      <w:rFonts w:eastAsiaTheme="minorHAnsi"/>
    </w:rPr>
  </w:style>
  <w:style w:type="paragraph" w:customStyle="1" w:styleId="ACBE594464BC404AB931AFE699D015782">
    <w:name w:val="ACBE594464BC404AB931AFE699D015782"/>
    <w:rsid w:val="0084478F"/>
    <w:rPr>
      <w:rFonts w:eastAsiaTheme="minorHAnsi"/>
    </w:rPr>
  </w:style>
  <w:style w:type="paragraph" w:customStyle="1" w:styleId="347FEA27125E48D7BFEA09438EB7D4E1">
    <w:name w:val="347FEA27125E48D7BFEA09438EB7D4E1"/>
    <w:rsid w:val="0084478F"/>
  </w:style>
  <w:style w:type="paragraph" w:customStyle="1" w:styleId="3406F3F7B9DA4E50908E76B100B005B43">
    <w:name w:val="3406F3F7B9DA4E50908E76B100B005B43"/>
    <w:rsid w:val="0084478F"/>
    <w:rPr>
      <w:rFonts w:eastAsiaTheme="minorHAnsi"/>
    </w:rPr>
  </w:style>
  <w:style w:type="paragraph" w:customStyle="1" w:styleId="CB6F878730654E4F92591E75FFC1BCC83">
    <w:name w:val="CB6F878730654E4F92591E75FFC1BCC83"/>
    <w:rsid w:val="0084478F"/>
    <w:rPr>
      <w:rFonts w:eastAsiaTheme="minorHAnsi"/>
    </w:rPr>
  </w:style>
  <w:style w:type="paragraph" w:customStyle="1" w:styleId="A0102DBB4F704B2091CC1AA815CCC9C73">
    <w:name w:val="A0102DBB4F704B2091CC1AA815CCC9C73"/>
    <w:rsid w:val="0084478F"/>
    <w:rPr>
      <w:rFonts w:eastAsiaTheme="minorHAnsi"/>
    </w:rPr>
  </w:style>
  <w:style w:type="paragraph" w:customStyle="1" w:styleId="FF89AB156E4642F29C42BDC1BC24ADD43">
    <w:name w:val="FF89AB156E4642F29C42BDC1BC24ADD43"/>
    <w:rsid w:val="0084478F"/>
    <w:rPr>
      <w:rFonts w:eastAsiaTheme="minorHAnsi"/>
    </w:rPr>
  </w:style>
  <w:style w:type="paragraph" w:customStyle="1" w:styleId="8221C6CE0D654BA8A6DA2A24803F269E3">
    <w:name w:val="8221C6CE0D654BA8A6DA2A24803F269E3"/>
    <w:rsid w:val="0084478F"/>
    <w:rPr>
      <w:rFonts w:eastAsiaTheme="minorHAnsi"/>
    </w:rPr>
  </w:style>
  <w:style w:type="paragraph" w:customStyle="1" w:styleId="EC1D64234E324507ABF9BD47524C6DA43">
    <w:name w:val="EC1D64234E324507ABF9BD47524C6DA43"/>
    <w:rsid w:val="0084478F"/>
    <w:rPr>
      <w:rFonts w:eastAsiaTheme="minorHAnsi"/>
    </w:rPr>
  </w:style>
  <w:style w:type="paragraph" w:customStyle="1" w:styleId="A596FF5044D743F3AC6B9951D0D97D0D3">
    <w:name w:val="A596FF5044D743F3AC6B9951D0D97D0D3"/>
    <w:rsid w:val="0084478F"/>
    <w:rPr>
      <w:rFonts w:eastAsiaTheme="minorHAnsi"/>
    </w:rPr>
  </w:style>
  <w:style w:type="paragraph" w:customStyle="1" w:styleId="328326D21CA84BBE9539E2FE4926AE4D3">
    <w:name w:val="328326D21CA84BBE9539E2FE4926AE4D3"/>
    <w:rsid w:val="0084478F"/>
    <w:rPr>
      <w:rFonts w:eastAsiaTheme="minorHAnsi"/>
    </w:rPr>
  </w:style>
  <w:style w:type="paragraph" w:customStyle="1" w:styleId="FBFE55500DF5439FB5BF6A023323E44A3">
    <w:name w:val="FBFE55500DF5439FB5BF6A023323E44A3"/>
    <w:rsid w:val="0084478F"/>
    <w:rPr>
      <w:rFonts w:eastAsiaTheme="minorHAnsi"/>
    </w:rPr>
  </w:style>
  <w:style w:type="paragraph" w:customStyle="1" w:styleId="8A104DA04A894AA4A52C4D22E43968293">
    <w:name w:val="8A104DA04A894AA4A52C4D22E43968293"/>
    <w:rsid w:val="0084478F"/>
    <w:rPr>
      <w:rFonts w:eastAsiaTheme="minorHAnsi"/>
    </w:rPr>
  </w:style>
  <w:style w:type="paragraph" w:customStyle="1" w:styleId="8E8D03C84D204A5AB6CE640B7A0E2FE03">
    <w:name w:val="8E8D03C84D204A5AB6CE640B7A0E2FE03"/>
    <w:rsid w:val="0084478F"/>
    <w:rPr>
      <w:rFonts w:eastAsiaTheme="minorHAnsi"/>
    </w:rPr>
  </w:style>
  <w:style w:type="paragraph" w:customStyle="1" w:styleId="F85BCAF6E2CD4525B1A7D1D6F7FBF6B43">
    <w:name w:val="F85BCAF6E2CD4525B1A7D1D6F7FBF6B43"/>
    <w:rsid w:val="0084478F"/>
    <w:rPr>
      <w:rFonts w:eastAsiaTheme="minorHAnsi"/>
    </w:rPr>
  </w:style>
  <w:style w:type="paragraph" w:customStyle="1" w:styleId="8B34AEC6E36C4C758090048D013A6ABC3">
    <w:name w:val="8B34AEC6E36C4C758090048D013A6ABC3"/>
    <w:rsid w:val="0084478F"/>
    <w:rPr>
      <w:rFonts w:eastAsiaTheme="minorHAnsi"/>
    </w:rPr>
  </w:style>
  <w:style w:type="paragraph" w:customStyle="1" w:styleId="39B023B38A72483DA114E7988E7CE60C3">
    <w:name w:val="39B023B38A72483DA114E7988E7CE60C3"/>
    <w:rsid w:val="0084478F"/>
    <w:rPr>
      <w:rFonts w:eastAsiaTheme="minorHAnsi"/>
    </w:rPr>
  </w:style>
  <w:style w:type="paragraph" w:customStyle="1" w:styleId="78BEEC01E8474095BFA4DD77CD14F0B13">
    <w:name w:val="78BEEC01E8474095BFA4DD77CD14F0B13"/>
    <w:rsid w:val="0084478F"/>
    <w:rPr>
      <w:rFonts w:eastAsiaTheme="minorHAnsi"/>
    </w:rPr>
  </w:style>
  <w:style w:type="paragraph" w:customStyle="1" w:styleId="9C306FCD218D41D4928C480F6FC7FB263">
    <w:name w:val="9C306FCD218D41D4928C480F6FC7FB263"/>
    <w:rsid w:val="0084478F"/>
    <w:rPr>
      <w:rFonts w:eastAsiaTheme="minorHAnsi"/>
    </w:rPr>
  </w:style>
  <w:style w:type="paragraph" w:customStyle="1" w:styleId="2C0C8FECB6A4454B873A64946A92959C3">
    <w:name w:val="2C0C8FECB6A4454B873A64946A92959C3"/>
    <w:rsid w:val="0084478F"/>
    <w:rPr>
      <w:rFonts w:eastAsiaTheme="minorHAnsi"/>
    </w:rPr>
  </w:style>
  <w:style w:type="paragraph" w:customStyle="1" w:styleId="C3A89F64733B41E690A5DA205617CF3F3">
    <w:name w:val="C3A89F64733B41E690A5DA205617CF3F3"/>
    <w:rsid w:val="0084478F"/>
    <w:rPr>
      <w:rFonts w:eastAsiaTheme="minorHAnsi"/>
    </w:rPr>
  </w:style>
  <w:style w:type="paragraph" w:customStyle="1" w:styleId="4345AAEAEF2E4C43BA46D6507BD4EA8E3">
    <w:name w:val="4345AAEAEF2E4C43BA46D6507BD4EA8E3"/>
    <w:rsid w:val="0084478F"/>
    <w:rPr>
      <w:rFonts w:eastAsiaTheme="minorHAnsi"/>
    </w:rPr>
  </w:style>
  <w:style w:type="paragraph" w:customStyle="1" w:styleId="E0B71CAB4F16412194EB7FC14BB4B6623">
    <w:name w:val="E0B71CAB4F16412194EB7FC14BB4B6623"/>
    <w:rsid w:val="0084478F"/>
    <w:rPr>
      <w:rFonts w:eastAsiaTheme="minorHAnsi"/>
    </w:rPr>
  </w:style>
  <w:style w:type="paragraph" w:customStyle="1" w:styleId="4AB98448132B471580DE5553F68627F53">
    <w:name w:val="4AB98448132B471580DE5553F68627F53"/>
    <w:rsid w:val="0084478F"/>
    <w:rPr>
      <w:rFonts w:eastAsiaTheme="minorHAnsi"/>
    </w:rPr>
  </w:style>
  <w:style w:type="paragraph" w:customStyle="1" w:styleId="563FE07E26324C2587E2A6844BF3D4723">
    <w:name w:val="563FE07E26324C2587E2A6844BF3D4723"/>
    <w:rsid w:val="0084478F"/>
    <w:rPr>
      <w:rFonts w:eastAsiaTheme="minorHAnsi"/>
    </w:rPr>
  </w:style>
  <w:style w:type="paragraph" w:customStyle="1" w:styleId="E5B05A579EB84C8B9C5CABD7491202673">
    <w:name w:val="E5B05A579EB84C8B9C5CABD7491202673"/>
    <w:rsid w:val="0084478F"/>
    <w:rPr>
      <w:rFonts w:eastAsiaTheme="minorHAnsi"/>
    </w:rPr>
  </w:style>
  <w:style w:type="paragraph" w:customStyle="1" w:styleId="40D84F88235B4C8E8C1EBD594B23B7F83">
    <w:name w:val="40D84F88235B4C8E8C1EBD594B23B7F83"/>
    <w:rsid w:val="0084478F"/>
    <w:rPr>
      <w:rFonts w:eastAsiaTheme="minorHAnsi"/>
    </w:rPr>
  </w:style>
  <w:style w:type="paragraph" w:customStyle="1" w:styleId="927F4F0E975545A795D70AED446B56FC3">
    <w:name w:val="927F4F0E975545A795D70AED446B56FC3"/>
    <w:rsid w:val="0084478F"/>
    <w:rPr>
      <w:rFonts w:eastAsiaTheme="minorHAnsi"/>
    </w:rPr>
  </w:style>
  <w:style w:type="paragraph" w:customStyle="1" w:styleId="03C35621150E4B98835673170D12F4A63">
    <w:name w:val="03C35621150E4B98835673170D12F4A63"/>
    <w:rsid w:val="0084478F"/>
    <w:rPr>
      <w:rFonts w:eastAsiaTheme="minorHAnsi"/>
    </w:rPr>
  </w:style>
  <w:style w:type="paragraph" w:customStyle="1" w:styleId="31F87B74C72E4484A6D217F4E1A57F3B3">
    <w:name w:val="31F87B74C72E4484A6D217F4E1A57F3B3"/>
    <w:rsid w:val="0084478F"/>
    <w:rPr>
      <w:rFonts w:eastAsiaTheme="minorHAnsi"/>
    </w:rPr>
  </w:style>
  <w:style w:type="paragraph" w:customStyle="1" w:styleId="75264913C912460FB231160D6C4D0BB43">
    <w:name w:val="75264913C912460FB231160D6C4D0BB43"/>
    <w:rsid w:val="0084478F"/>
    <w:rPr>
      <w:rFonts w:eastAsiaTheme="minorHAnsi"/>
    </w:rPr>
  </w:style>
  <w:style w:type="paragraph" w:customStyle="1" w:styleId="ED2F2ADC32794C2A95C285A6A70883653">
    <w:name w:val="ED2F2ADC32794C2A95C285A6A70883653"/>
    <w:rsid w:val="0084478F"/>
    <w:rPr>
      <w:rFonts w:eastAsiaTheme="minorHAnsi"/>
    </w:rPr>
  </w:style>
  <w:style w:type="paragraph" w:customStyle="1" w:styleId="7BE2069FBC1848F0A2C22698D9303D703">
    <w:name w:val="7BE2069FBC1848F0A2C22698D9303D703"/>
    <w:rsid w:val="0084478F"/>
    <w:rPr>
      <w:rFonts w:eastAsiaTheme="minorHAnsi"/>
    </w:rPr>
  </w:style>
  <w:style w:type="paragraph" w:customStyle="1" w:styleId="5549901C1B794A25B6E50286AA7B562D3">
    <w:name w:val="5549901C1B794A25B6E50286AA7B562D3"/>
    <w:rsid w:val="0084478F"/>
    <w:rPr>
      <w:rFonts w:eastAsiaTheme="minorHAnsi"/>
    </w:rPr>
  </w:style>
  <w:style w:type="paragraph" w:customStyle="1" w:styleId="1AE620CA22F24D67A607EC54BDFC14E63">
    <w:name w:val="1AE620CA22F24D67A607EC54BDFC14E63"/>
    <w:rsid w:val="0084478F"/>
    <w:rPr>
      <w:rFonts w:eastAsiaTheme="minorHAnsi"/>
    </w:rPr>
  </w:style>
  <w:style w:type="paragraph" w:customStyle="1" w:styleId="EE2872716C0C47A685C0F697C1D7B0EA3">
    <w:name w:val="EE2872716C0C47A685C0F697C1D7B0EA3"/>
    <w:rsid w:val="0084478F"/>
    <w:rPr>
      <w:rFonts w:eastAsiaTheme="minorHAnsi"/>
    </w:rPr>
  </w:style>
  <w:style w:type="paragraph" w:customStyle="1" w:styleId="1152566633FE47C69244AE4E50FFE0AF3">
    <w:name w:val="1152566633FE47C69244AE4E50FFE0AF3"/>
    <w:rsid w:val="0084478F"/>
    <w:rPr>
      <w:rFonts w:eastAsiaTheme="minorHAnsi"/>
    </w:rPr>
  </w:style>
  <w:style w:type="paragraph" w:customStyle="1" w:styleId="7D70E512C3F94F6683234757833FDA673">
    <w:name w:val="7D70E512C3F94F6683234757833FDA673"/>
    <w:rsid w:val="0084478F"/>
    <w:rPr>
      <w:rFonts w:eastAsiaTheme="minorHAnsi"/>
    </w:rPr>
  </w:style>
  <w:style w:type="paragraph" w:customStyle="1" w:styleId="2B4E16A6DE1F43BEAC300DB8067D47383">
    <w:name w:val="2B4E16A6DE1F43BEAC300DB8067D47383"/>
    <w:rsid w:val="0084478F"/>
    <w:rPr>
      <w:rFonts w:eastAsiaTheme="minorHAnsi"/>
    </w:rPr>
  </w:style>
  <w:style w:type="paragraph" w:customStyle="1" w:styleId="F8EE49F2F7F94F6F972CA6AD3601E1263">
    <w:name w:val="F8EE49F2F7F94F6F972CA6AD3601E1263"/>
    <w:rsid w:val="0084478F"/>
    <w:rPr>
      <w:rFonts w:eastAsiaTheme="minorHAnsi"/>
    </w:rPr>
  </w:style>
  <w:style w:type="paragraph" w:customStyle="1" w:styleId="70D683618051454090AB0F4F0624A8F53">
    <w:name w:val="70D683618051454090AB0F4F0624A8F53"/>
    <w:rsid w:val="0084478F"/>
    <w:rPr>
      <w:rFonts w:eastAsiaTheme="minorHAnsi"/>
    </w:rPr>
  </w:style>
  <w:style w:type="paragraph" w:customStyle="1" w:styleId="B6E8562041104B5485AA7959E8C8F29E3">
    <w:name w:val="B6E8562041104B5485AA7959E8C8F29E3"/>
    <w:rsid w:val="0084478F"/>
    <w:rPr>
      <w:rFonts w:eastAsiaTheme="minorHAnsi"/>
    </w:rPr>
  </w:style>
  <w:style w:type="paragraph" w:customStyle="1" w:styleId="9BA838E2CD6B4DA4AAB39DFE34E180AE3">
    <w:name w:val="9BA838E2CD6B4DA4AAB39DFE34E180AE3"/>
    <w:rsid w:val="0084478F"/>
    <w:rPr>
      <w:rFonts w:eastAsiaTheme="minorHAnsi"/>
    </w:rPr>
  </w:style>
  <w:style w:type="paragraph" w:customStyle="1" w:styleId="63CE612645BC4B6CAE6272CE4D225CD83">
    <w:name w:val="63CE612645BC4B6CAE6272CE4D225CD83"/>
    <w:rsid w:val="0084478F"/>
    <w:rPr>
      <w:rFonts w:eastAsiaTheme="minorHAnsi"/>
    </w:rPr>
  </w:style>
  <w:style w:type="paragraph" w:customStyle="1" w:styleId="C2506569988046D0AB7098241DCFE96E3">
    <w:name w:val="C2506569988046D0AB7098241DCFE96E3"/>
    <w:rsid w:val="0084478F"/>
    <w:rPr>
      <w:rFonts w:eastAsiaTheme="minorHAnsi"/>
    </w:rPr>
  </w:style>
  <w:style w:type="paragraph" w:customStyle="1" w:styleId="FBD2D27A0F064BED974BEBDB59EA13EC3">
    <w:name w:val="FBD2D27A0F064BED974BEBDB59EA13EC3"/>
    <w:rsid w:val="0084478F"/>
    <w:rPr>
      <w:rFonts w:eastAsiaTheme="minorHAnsi"/>
    </w:rPr>
  </w:style>
  <w:style w:type="paragraph" w:customStyle="1" w:styleId="17E7C367AF0244E4A11EEB23304B20FB3">
    <w:name w:val="17E7C367AF0244E4A11EEB23304B20FB3"/>
    <w:rsid w:val="0084478F"/>
    <w:rPr>
      <w:rFonts w:eastAsiaTheme="minorHAnsi"/>
    </w:rPr>
  </w:style>
  <w:style w:type="paragraph" w:customStyle="1" w:styleId="ACBE594464BC404AB931AFE699D015783">
    <w:name w:val="ACBE594464BC404AB931AFE699D015783"/>
    <w:rsid w:val="0084478F"/>
    <w:rPr>
      <w:rFonts w:eastAsiaTheme="minorHAnsi"/>
    </w:rPr>
  </w:style>
  <w:style w:type="paragraph" w:customStyle="1" w:styleId="9CF0FE9383A04DCDA83B125B277F6246">
    <w:name w:val="9CF0FE9383A04DCDA83B125B277F6246"/>
    <w:rsid w:val="0084478F"/>
  </w:style>
  <w:style w:type="paragraph" w:customStyle="1" w:styleId="8423B9091467493D8A6D47F0BB54FA94">
    <w:name w:val="8423B9091467493D8A6D47F0BB54FA94"/>
    <w:rsid w:val="0084478F"/>
  </w:style>
  <w:style w:type="paragraph" w:customStyle="1" w:styleId="5D7823CE1CE64B31838AF082B158E6CB">
    <w:name w:val="5D7823CE1CE64B31838AF082B158E6CB"/>
    <w:rsid w:val="0084478F"/>
  </w:style>
  <w:style w:type="paragraph" w:customStyle="1" w:styleId="C9AF40E8D2144E55AA39C7E2B740E4DB">
    <w:name w:val="C9AF40E8D2144E55AA39C7E2B740E4DB"/>
    <w:rsid w:val="0084478F"/>
  </w:style>
  <w:style w:type="paragraph" w:customStyle="1" w:styleId="D9E96396505144CE8341E4033E38330A">
    <w:name w:val="D9E96396505144CE8341E4033E38330A"/>
    <w:rsid w:val="0084478F"/>
  </w:style>
  <w:style w:type="paragraph" w:customStyle="1" w:styleId="3995EA7B7D66460185B9A1B2E985D333">
    <w:name w:val="3995EA7B7D66460185B9A1B2E985D333"/>
    <w:rsid w:val="0084478F"/>
  </w:style>
  <w:style w:type="paragraph" w:customStyle="1" w:styleId="44492C247CCD4F309EFCE89956EC2532">
    <w:name w:val="44492C247CCD4F309EFCE89956EC2532"/>
    <w:rsid w:val="0084478F"/>
  </w:style>
  <w:style w:type="paragraph" w:customStyle="1" w:styleId="BC2869301D794300995192C34F35037C">
    <w:name w:val="BC2869301D794300995192C34F35037C"/>
    <w:rsid w:val="0084478F"/>
  </w:style>
  <w:style w:type="paragraph" w:customStyle="1" w:styleId="AD59E3256A354519BEE74C70A84E8C98">
    <w:name w:val="AD59E3256A354519BEE74C70A84E8C98"/>
    <w:rsid w:val="0084478F"/>
  </w:style>
  <w:style w:type="paragraph" w:customStyle="1" w:styleId="D363D87B5EAE4FCCB532A3E961C6A352">
    <w:name w:val="D363D87B5EAE4FCCB532A3E961C6A352"/>
    <w:rsid w:val="0084478F"/>
  </w:style>
  <w:style w:type="paragraph" w:customStyle="1" w:styleId="89D22621699C4927BB288B068B4A9DD4">
    <w:name w:val="89D22621699C4927BB288B068B4A9DD4"/>
    <w:rsid w:val="0084478F"/>
  </w:style>
  <w:style w:type="paragraph" w:customStyle="1" w:styleId="EED25F3879934B6FA1939294386DE432">
    <w:name w:val="EED25F3879934B6FA1939294386DE432"/>
    <w:rsid w:val="0084478F"/>
  </w:style>
  <w:style w:type="paragraph" w:customStyle="1" w:styleId="80446AEBC9FA4A8AB3A6D1AC7069005B">
    <w:name w:val="80446AEBC9FA4A8AB3A6D1AC7069005B"/>
    <w:rsid w:val="0084478F"/>
  </w:style>
  <w:style w:type="paragraph" w:customStyle="1" w:styleId="2E1827145BE94410B70184DCC5D6963A">
    <w:name w:val="2E1827145BE94410B70184DCC5D6963A"/>
    <w:rsid w:val="0084478F"/>
  </w:style>
  <w:style w:type="paragraph" w:customStyle="1" w:styleId="A1FA33D5A27246A99F710D8CC71197BE">
    <w:name w:val="A1FA33D5A27246A99F710D8CC71197BE"/>
    <w:rsid w:val="0084478F"/>
  </w:style>
  <w:style w:type="paragraph" w:customStyle="1" w:styleId="29227916AB7C48F4955DCDB3BE6CAC5D">
    <w:name w:val="29227916AB7C48F4955DCDB3BE6CAC5D"/>
    <w:rsid w:val="0084478F"/>
  </w:style>
  <w:style w:type="paragraph" w:customStyle="1" w:styleId="B2B49523B81B4813AC482A00176D1411">
    <w:name w:val="B2B49523B81B4813AC482A00176D1411"/>
    <w:rsid w:val="0084478F"/>
  </w:style>
  <w:style w:type="paragraph" w:customStyle="1" w:styleId="85A408A24BB44E17AD21285056C9666D">
    <w:name w:val="85A408A24BB44E17AD21285056C9666D"/>
    <w:rsid w:val="0084478F"/>
  </w:style>
  <w:style w:type="paragraph" w:customStyle="1" w:styleId="163F627500104F4A8CBAE3E952DE1BD1">
    <w:name w:val="163F627500104F4A8CBAE3E952DE1BD1"/>
    <w:rsid w:val="0084478F"/>
  </w:style>
  <w:style w:type="paragraph" w:customStyle="1" w:styleId="8DC6AA1F9CE14428AFDD22F8CC2855D5">
    <w:name w:val="8DC6AA1F9CE14428AFDD22F8CC2855D5"/>
    <w:rsid w:val="0084478F"/>
  </w:style>
  <w:style w:type="paragraph" w:customStyle="1" w:styleId="5611BF57A0FC475EB6EAAC943E017E2D">
    <w:name w:val="5611BF57A0FC475EB6EAAC943E017E2D"/>
    <w:rsid w:val="0084478F"/>
  </w:style>
  <w:style w:type="paragraph" w:customStyle="1" w:styleId="C16EE1771E504412A88FE384E4AD0B5E">
    <w:name w:val="C16EE1771E504412A88FE384E4AD0B5E"/>
    <w:rsid w:val="0084478F"/>
  </w:style>
  <w:style w:type="paragraph" w:customStyle="1" w:styleId="85D76EA3D3584457B9FE5D558C43EC78">
    <w:name w:val="85D76EA3D3584457B9FE5D558C43EC78"/>
    <w:rsid w:val="0084478F"/>
  </w:style>
  <w:style w:type="paragraph" w:customStyle="1" w:styleId="032742B09A304D2797A271C5E5B51DE7">
    <w:name w:val="032742B09A304D2797A271C5E5B51DE7"/>
    <w:rsid w:val="0084478F"/>
  </w:style>
  <w:style w:type="paragraph" w:customStyle="1" w:styleId="6FDF1B2AE74E4107A35C22E6C302FFF0">
    <w:name w:val="6FDF1B2AE74E4107A35C22E6C302FFF0"/>
    <w:rsid w:val="0084478F"/>
  </w:style>
  <w:style w:type="paragraph" w:customStyle="1" w:styleId="1B1B9E6CF8634FF0A9FB8E23585B50E6">
    <w:name w:val="1B1B9E6CF8634FF0A9FB8E23585B50E6"/>
    <w:rsid w:val="0084478F"/>
  </w:style>
  <w:style w:type="paragraph" w:customStyle="1" w:styleId="6487830B32FD46A5B0BC79DF7046E330">
    <w:name w:val="6487830B32FD46A5B0BC79DF7046E330"/>
    <w:rsid w:val="0084478F"/>
  </w:style>
  <w:style w:type="paragraph" w:customStyle="1" w:styleId="A6E1320AB8BC463796F45D168E09DDA4">
    <w:name w:val="A6E1320AB8BC463796F45D168E09DDA4"/>
    <w:rsid w:val="0084478F"/>
  </w:style>
  <w:style w:type="paragraph" w:customStyle="1" w:styleId="2F0DAE2D9C4D45CCB4F9B7FEBC7DF0A6">
    <w:name w:val="2F0DAE2D9C4D45CCB4F9B7FEBC7DF0A6"/>
    <w:rsid w:val="0084478F"/>
  </w:style>
  <w:style w:type="paragraph" w:customStyle="1" w:styleId="22D624E502B14C12827FEB6D8DEEF32A">
    <w:name w:val="22D624E502B14C12827FEB6D8DEEF32A"/>
    <w:rsid w:val="0084478F"/>
  </w:style>
  <w:style w:type="paragraph" w:customStyle="1" w:styleId="EE070BD4613C49AEBA793E0187FE7D6F">
    <w:name w:val="EE070BD4613C49AEBA793E0187FE7D6F"/>
    <w:rsid w:val="0084478F"/>
  </w:style>
  <w:style w:type="paragraph" w:customStyle="1" w:styleId="F07ADE377896485398F58ADD6E6C6A39">
    <w:name w:val="F07ADE377896485398F58ADD6E6C6A39"/>
    <w:rsid w:val="0084478F"/>
  </w:style>
  <w:style w:type="paragraph" w:customStyle="1" w:styleId="5E1D46F9081C40FBB07ABC7B5248A3DD">
    <w:name w:val="5E1D46F9081C40FBB07ABC7B5248A3DD"/>
    <w:rsid w:val="0084478F"/>
  </w:style>
  <w:style w:type="paragraph" w:customStyle="1" w:styleId="6A5E39FCB2964014BE8C10907DFC1F88">
    <w:name w:val="6A5E39FCB2964014BE8C10907DFC1F88"/>
    <w:rsid w:val="0084478F"/>
  </w:style>
  <w:style w:type="paragraph" w:customStyle="1" w:styleId="A3B2A9FA838C4120A6AE9FDA7D9C5797">
    <w:name w:val="A3B2A9FA838C4120A6AE9FDA7D9C5797"/>
    <w:rsid w:val="0084478F"/>
  </w:style>
  <w:style w:type="paragraph" w:customStyle="1" w:styleId="2A2D524B7B11454B90F8A1CE5010F194">
    <w:name w:val="2A2D524B7B11454B90F8A1CE5010F194"/>
    <w:rsid w:val="0084478F"/>
  </w:style>
  <w:style w:type="paragraph" w:customStyle="1" w:styleId="ED28966F890148DBB03BA87D888C0E50">
    <w:name w:val="ED28966F890148DBB03BA87D888C0E50"/>
    <w:rsid w:val="0084478F"/>
  </w:style>
  <w:style w:type="paragraph" w:customStyle="1" w:styleId="F63718C9E65F4CE0B522CC6E9E3F88E9">
    <w:name w:val="F63718C9E65F4CE0B522CC6E9E3F88E9"/>
    <w:rsid w:val="0084478F"/>
  </w:style>
  <w:style w:type="paragraph" w:customStyle="1" w:styleId="6498376EE41E4994972FDBE81AB7E4C1">
    <w:name w:val="6498376EE41E4994972FDBE81AB7E4C1"/>
    <w:rsid w:val="0084478F"/>
  </w:style>
  <w:style w:type="paragraph" w:customStyle="1" w:styleId="06764EC47C5D49DAA46B3BA4FE1F6052">
    <w:name w:val="06764EC47C5D49DAA46B3BA4FE1F6052"/>
    <w:rsid w:val="0084478F"/>
  </w:style>
  <w:style w:type="paragraph" w:customStyle="1" w:styleId="3B36EE8B2F8444DD8FC116821B3A4D94">
    <w:name w:val="3B36EE8B2F8444DD8FC116821B3A4D94"/>
    <w:rsid w:val="0084478F"/>
  </w:style>
  <w:style w:type="paragraph" w:customStyle="1" w:styleId="0DE371773C6442FF851706A5F86731BE">
    <w:name w:val="0DE371773C6442FF851706A5F86731BE"/>
    <w:rsid w:val="0084478F"/>
  </w:style>
  <w:style w:type="paragraph" w:customStyle="1" w:styleId="5AA0D2D92DD74D3AA02A455F3E3A60D9">
    <w:name w:val="5AA0D2D92DD74D3AA02A455F3E3A60D9"/>
    <w:rsid w:val="0084478F"/>
  </w:style>
  <w:style w:type="paragraph" w:customStyle="1" w:styleId="77EF063C555B4D3E9057F403FB51F3E2">
    <w:name w:val="77EF063C555B4D3E9057F403FB51F3E2"/>
    <w:rsid w:val="0084478F"/>
  </w:style>
  <w:style w:type="paragraph" w:customStyle="1" w:styleId="D660575609704877833C91207E984163">
    <w:name w:val="D660575609704877833C91207E984163"/>
    <w:rsid w:val="0084478F"/>
  </w:style>
  <w:style w:type="paragraph" w:customStyle="1" w:styleId="E00395041A6544818571FB4493A4CAEE">
    <w:name w:val="E00395041A6544818571FB4493A4CAEE"/>
    <w:rsid w:val="0084478F"/>
  </w:style>
  <w:style w:type="paragraph" w:customStyle="1" w:styleId="978073C23E57490594495338725E0F07">
    <w:name w:val="978073C23E57490594495338725E0F07"/>
    <w:rsid w:val="0084478F"/>
  </w:style>
  <w:style w:type="paragraph" w:customStyle="1" w:styleId="BE0DEDE6027E41E5AA7B30AE4CF55126">
    <w:name w:val="BE0DEDE6027E41E5AA7B30AE4CF55126"/>
    <w:rsid w:val="0084478F"/>
  </w:style>
  <w:style w:type="paragraph" w:customStyle="1" w:styleId="653190F10B6342678007DECB89B719ED">
    <w:name w:val="653190F10B6342678007DECB89B719ED"/>
    <w:rsid w:val="0084478F"/>
  </w:style>
  <w:style w:type="paragraph" w:customStyle="1" w:styleId="F81BBCE4B4BF4158993A9B39414D9931">
    <w:name w:val="F81BBCE4B4BF4158993A9B39414D9931"/>
    <w:rsid w:val="0084478F"/>
  </w:style>
  <w:style w:type="paragraph" w:customStyle="1" w:styleId="84ABC66B757742A98C6ED19905D799C7">
    <w:name w:val="84ABC66B757742A98C6ED19905D799C7"/>
    <w:rsid w:val="0084478F"/>
  </w:style>
  <w:style w:type="paragraph" w:customStyle="1" w:styleId="CA83D3EB00554C28901C4EE67572D3FB">
    <w:name w:val="CA83D3EB00554C28901C4EE67572D3FB"/>
    <w:rsid w:val="0084478F"/>
  </w:style>
  <w:style w:type="paragraph" w:customStyle="1" w:styleId="E1355D57E22C4E65B5F6CE73F820CE1A">
    <w:name w:val="E1355D57E22C4E65B5F6CE73F820CE1A"/>
    <w:rsid w:val="0084478F"/>
  </w:style>
  <w:style w:type="paragraph" w:customStyle="1" w:styleId="EA2C811B6A284EDEA2BB684138BDD669">
    <w:name w:val="EA2C811B6A284EDEA2BB684138BDD669"/>
    <w:rsid w:val="0084478F"/>
  </w:style>
  <w:style w:type="paragraph" w:customStyle="1" w:styleId="4B0279F0FEC3467D82973D90374A5384">
    <w:name w:val="4B0279F0FEC3467D82973D90374A5384"/>
    <w:rsid w:val="0084478F"/>
  </w:style>
  <w:style w:type="paragraph" w:customStyle="1" w:styleId="6F0975C2A00940C58F14EE012DB2EFD7">
    <w:name w:val="6F0975C2A00940C58F14EE012DB2EFD7"/>
    <w:rsid w:val="0084478F"/>
  </w:style>
  <w:style w:type="paragraph" w:customStyle="1" w:styleId="4396FD5C15214DEE81B72FE999C019AA">
    <w:name w:val="4396FD5C15214DEE81B72FE999C019AA"/>
    <w:rsid w:val="0084478F"/>
  </w:style>
  <w:style w:type="paragraph" w:customStyle="1" w:styleId="4E20CF3CCE464EE096EC0DE2310C8E4B">
    <w:name w:val="4E20CF3CCE464EE096EC0DE2310C8E4B"/>
    <w:rsid w:val="0084478F"/>
  </w:style>
  <w:style w:type="paragraph" w:customStyle="1" w:styleId="F03E91D8DFB247BF840B0FEF146330D5">
    <w:name w:val="F03E91D8DFB247BF840B0FEF146330D5"/>
    <w:rsid w:val="0084478F"/>
  </w:style>
  <w:style w:type="paragraph" w:customStyle="1" w:styleId="733C3C1577044D3AB410B02960286CFA">
    <w:name w:val="733C3C1577044D3AB410B02960286CFA"/>
    <w:rsid w:val="0084478F"/>
  </w:style>
  <w:style w:type="paragraph" w:customStyle="1" w:styleId="2062F46F76914B518843A8C529E7F2EE">
    <w:name w:val="2062F46F76914B518843A8C529E7F2EE"/>
    <w:rsid w:val="0084478F"/>
  </w:style>
  <w:style w:type="paragraph" w:customStyle="1" w:styleId="3B75C98EE8B44BF0AF0B53C91994B678">
    <w:name w:val="3B75C98EE8B44BF0AF0B53C91994B678"/>
    <w:rsid w:val="0084478F"/>
  </w:style>
  <w:style w:type="paragraph" w:customStyle="1" w:styleId="3A3C7D67AE4A414CA79F951E76E81A06">
    <w:name w:val="3A3C7D67AE4A414CA79F951E76E81A06"/>
    <w:rsid w:val="0084478F"/>
  </w:style>
  <w:style w:type="paragraph" w:customStyle="1" w:styleId="F54209A191694EDBB620DF9A5D0C0410">
    <w:name w:val="F54209A191694EDBB620DF9A5D0C0410"/>
    <w:rsid w:val="0084478F"/>
  </w:style>
  <w:style w:type="paragraph" w:customStyle="1" w:styleId="CAA57DC69CB248ECBDAC5E473936AC4E">
    <w:name w:val="CAA57DC69CB248ECBDAC5E473936AC4E"/>
    <w:rsid w:val="0084478F"/>
  </w:style>
  <w:style w:type="paragraph" w:customStyle="1" w:styleId="713C0A8043E945ECBD925D1E4C170128">
    <w:name w:val="713C0A8043E945ECBD925D1E4C170128"/>
    <w:rsid w:val="0084478F"/>
  </w:style>
  <w:style w:type="paragraph" w:customStyle="1" w:styleId="F52DFEFFBFAF4D3A931720007976B243">
    <w:name w:val="F52DFEFFBFAF4D3A931720007976B243"/>
    <w:rsid w:val="0084478F"/>
  </w:style>
  <w:style w:type="paragraph" w:customStyle="1" w:styleId="71ACA4B88BD946C9BB8A53003D2BD075">
    <w:name w:val="71ACA4B88BD946C9BB8A53003D2BD075"/>
    <w:rsid w:val="0084478F"/>
  </w:style>
  <w:style w:type="paragraph" w:customStyle="1" w:styleId="D150D233D60A487EBC170D4D3DB5B62D">
    <w:name w:val="D150D233D60A487EBC170D4D3DB5B62D"/>
    <w:rsid w:val="0084478F"/>
  </w:style>
  <w:style w:type="paragraph" w:customStyle="1" w:styleId="9450A462924345EE973AC639366F558A">
    <w:name w:val="9450A462924345EE973AC639366F558A"/>
    <w:rsid w:val="0084478F"/>
  </w:style>
  <w:style w:type="paragraph" w:customStyle="1" w:styleId="CDC61B291A6943A690A20AFF409FBCB2">
    <w:name w:val="CDC61B291A6943A690A20AFF409FBCB2"/>
    <w:rsid w:val="0084478F"/>
  </w:style>
  <w:style w:type="paragraph" w:customStyle="1" w:styleId="7B3E00DA27FD464FBB43131C6583EDA0">
    <w:name w:val="7B3E00DA27FD464FBB43131C6583EDA0"/>
    <w:rsid w:val="0084478F"/>
  </w:style>
  <w:style w:type="paragraph" w:customStyle="1" w:styleId="40F5A4A680CF4808BA497E78B1EA2728">
    <w:name w:val="40F5A4A680CF4808BA497E78B1EA2728"/>
    <w:rsid w:val="0084478F"/>
  </w:style>
  <w:style w:type="paragraph" w:customStyle="1" w:styleId="C9A95FFF757C44D5B711FEABACE961FA">
    <w:name w:val="C9A95FFF757C44D5B711FEABACE961FA"/>
    <w:rsid w:val="0084478F"/>
  </w:style>
  <w:style w:type="paragraph" w:customStyle="1" w:styleId="3535D4FA1F964C5E86257996419284DE">
    <w:name w:val="3535D4FA1F964C5E86257996419284DE"/>
    <w:rsid w:val="0084478F"/>
  </w:style>
  <w:style w:type="paragraph" w:customStyle="1" w:styleId="BC85822C7DCD4BB1A4D88D277A088703">
    <w:name w:val="BC85822C7DCD4BB1A4D88D277A088703"/>
    <w:rsid w:val="0084478F"/>
  </w:style>
  <w:style w:type="paragraph" w:customStyle="1" w:styleId="667F67663745491BA98F042D86F2F4E4">
    <w:name w:val="667F67663745491BA98F042D86F2F4E4"/>
    <w:rsid w:val="0084478F"/>
  </w:style>
  <w:style w:type="paragraph" w:customStyle="1" w:styleId="B45775B9DF92450595139A52148DDCB2">
    <w:name w:val="B45775B9DF92450595139A52148DDCB2"/>
    <w:rsid w:val="0084478F"/>
  </w:style>
  <w:style w:type="paragraph" w:customStyle="1" w:styleId="487B138D0BFB4BC4A99DCF24FFAA037A">
    <w:name w:val="487B138D0BFB4BC4A99DCF24FFAA037A"/>
    <w:rsid w:val="0084478F"/>
  </w:style>
  <w:style w:type="paragraph" w:customStyle="1" w:styleId="5A119E37055A4C889CB1056C2892A344">
    <w:name w:val="5A119E37055A4C889CB1056C2892A344"/>
    <w:rsid w:val="0084478F"/>
  </w:style>
  <w:style w:type="paragraph" w:customStyle="1" w:styleId="4108EC43EB8640B994D8500BF334DF09">
    <w:name w:val="4108EC43EB8640B994D8500BF334DF09"/>
    <w:rsid w:val="0084478F"/>
  </w:style>
  <w:style w:type="paragraph" w:customStyle="1" w:styleId="7B886A08FB4545ADB3A537CA21615EB1">
    <w:name w:val="7B886A08FB4545ADB3A537CA21615EB1"/>
    <w:rsid w:val="0084478F"/>
  </w:style>
  <w:style w:type="paragraph" w:customStyle="1" w:styleId="19A49225EE3C4EF2AEC356D8EAABE92F">
    <w:name w:val="19A49225EE3C4EF2AEC356D8EAABE92F"/>
    <w:rsid w:val="0084478F"/>
  </w:style>
  <w:style w:type="paragraph" w:customStyle="1" w:styleId="A6F77BADEB884E8E85D9CCFEABA1AEF0">
    <w:name w:val="A6F77BADEB884E8E85D9CCFEABA1AEF0"/>
    <w:rsid w:val="0084478F"/>
  </w:style>
  <w:style w:type="paragraph" w:customStyle="1" w:styleId="8C7C3B462EFC45AFB554E919814BA734">
    <w:name w:val="8C7C3B462EFC45AFB554E919814BA734"/>
    <w:rsid w:val="0084478F"/>
  </w:style>
  <w:style w:type="paragraph" w:customStyle="1" w:styleId="8476C3470A6B4EC7B06973ADA16550C0">
    <w:name w:val="8476C3470A6B4EC7B06973ADA16550C0"/>
    <w:rsid w:val="0084478F"/>
  </w:style>
  <w:style w:type="paragraph" w:customStyle="1" w:styleId="73EF88EC19FF46DC9A830DA51B658E16">
    <w:name w:val="73EF88EC19FF46DC9A830DA51B658E16"/>
    <w:rsid w:val="0084478F"/>
  </w:style>
  <w:style w:type="paragraph" w:customStyle="1" w:styleId="C3CAD3044E684325AC95C0949E300522">
    <w:name w:val="C3CAD3044E684325AC95C0949E300522"/>
    <w:rsid w:val="0084478F"/>
  </w:style>
  <w:style w:type="paragraph" w:customStyle="1" w:styleId="5FB79A0F7C5145318DBCF2A994DB2395">
    <w:name w:val="5FB79A0F7C5145318DBCF2A994DB2395"/>
    <w:rsid w:val="0084478F"/>
  </w:style>
  <w:style w:type="paragraph" w:customStyle="1" w:styleId="28C1337744964643ADE5876B2AFC76BB">
    <w:name w:val="28C1337744964643ADE5876B2AFC76BB"/>
    <w:rsid w:val="0084478F"/>
  </w:style>
  <w:style w:type="paragraph" w:customStyle="1" w:styleId="2F1109054F034278AD7F254720E572C1">
    <w:name w:val="2F1109054F034278AD7F254720E572C1"/>
    <w:rsid w:val="0084478F"/>
  </w:style>
  <w:style w:type="paragraph" w:customStyle="1" w:styleId="8439C3F778B443EFB9C5144F3E66E18D">
    <w:name w:val="8439C3F778B443EFB9C5144F3E66E18D"/>
    <w:rsid w:val="0084478F"/>
  </w:style>
  <w:style w:type="paragraph" w:customStyle="1" w:styleId="A12AD103BAC54FD181DB81080E82F8FE">
    <w:name w:val="A12AD103BAC54FD181DB81080E82F8FE"/>
    <w:rsid w:val="0084478F"/>
  </w:style>
  <w:style w:type="paragraph" w:customStyle="1" w:styleId="E1ADF2B5F0694A28985C96EAED025E61">
    <w:name w:val="E1ADF2B5F0694A28985C96EAED025E61"/>
    <w:rsid w:val="0084478F"/>
  </w:style>
  <w:style w:type="paragraph" w:customStyle="1" w:styleId="C6A9BA8D5B6240469B33E5B9DB27852F">
    <w:name w:val="C6A9BA8D5B6240469B33E5B9DB27852F"/>
    <w:rsid w:val="0084478F"/>
  </w:style>
  <w:style w:type="paragraph" w:customStyle="1" w:styleId="2AD4A299FFBE4E79802A0D741BB8FF9B">
    <w:name w:val="2AD4A299FFBE4E79802A0D741BB8FF9B"/>
    <w:rsid w:val="0084478F"/>
  </w:style>
  <w:style w:type="paragraph" w:customStyle="1" w:styleId="6BEF82E481FE4C0DB15D0A8F48E07C47">
    <w:name w:val="6BEF82E481FE4C0DB15D0A8F48E07C47"/>
    <w:rsid w:val="0084478F"/>
  </w:style>
  <w:style w:type="paragraph" w:customStyle="1" w:styleId="6EE699E3E024428AA23B0A8EB9C6246B">
    <w:name w:val="6EE699E3E024428AA23B0A8EB9C6246B"/>
    <w:rsid w:val="0084478F"/>
  </w:style>
  <w:style w:type="paragraph" w:customStyle="1" w:styleId="6C767963108F42239005BD3EB6B161FD">
    <w:name w:val="6C767963108F42239005BD3EB6B161FD"/>
    <w:rsid w:val="0084478F"/>
  </w:style>
  <w:style w:type="paragraph" w:customStyle="1" w:styleId="FB5044E0D51840C99B45754CDAA194B5">
    <w:name w:val="FB5044E0D51840C99B45754CDAA194B5"/>
    <w:rsid w:val="0084478F"/>
  </w:style>
  <w:style w:type="paragraph" w:customStyle="1" w:styleId="4FB2ABA97857451FB4E2C50C5696082D">
    <w:name w:val="4FB2ABA97857451FB4E2C50C5696082D"/>
    <w:rsid w:val="0084478F"/>
  </w:style>
  <w:style w:type="paragraph" w:customStyle="1" w:styleId="44EED56B13A0462BADA5EB0146A8A375">
    <w:name w:val="44EED56B13A0462BADA5EB0146A8A375"/>
    <w:rsid w:val="0084478F"/>
  </w:style>
  <w:style w:type="paragraph" w:customStyle="1" w:styleId="48D8E0B96F484D699F842CF3AEE1FB4C">
    <w:name w:val="48D8E0B96F484D699F842CF3AEE1FB4C"/>
    <w:rsid w:val="0084478F"/>
  </w:style>
  <w:style w:type="paragraph" w:customStyle="1" w:styleId="1E183F36A5824ACBA168A345C1B857F8">
    <w:name w:val="1E183F36A5824ACBA168A345C1B857F8"/>
    <w:rsid w:val="0084478F"/>
  </w:style>
  <w:style w:type="paragraph" w:customStyle="1" w:styleId="34F49C3A996E469090CAAA08FC02039A">
    <w:name w:val="34F49C3A996E469090CAAA08FC02039A"/>
    <w:rsid w:val="0084478F"/>
  </w:style>
  <w:style w:type="paragraph" w:customStyle="1" w:styleId="5CD649AC533649D590BBA21758703BC9">
    <w:name w:val="5CD649AC533649D590BBA21758703BC9"/>
    <w:rsid w:val="0084478F"/>
  </w:style>
  <w:style w:type="paragraph" w:customStyle="1" w:styleId="7BF1BD07C9FA43C4B600F2A1F768EC05">
    <w:name w:val="7BF1BD07C9FA43C4B600F2A1F768EC05"/>
    <w:rsid w:val="0084478F"/>
  </w:style>
  <w:style w:type="paragraph" w:customStyle="1" w:styleId="6C1384FB247748DC80C61790D97F4FDD">
    <w:name w:val="6C1384FB247748DC80C61790D97F4FDD"/>
    <w:rsid w:val="0084478F"/>
  </w:style>
  <w:style w:type="paragraph" w:customStyle="1" w:styleId="F047B3C711E34092ADFD3A2459F6B217">
    <w:name w:val="F047B3C711E34092ADFD3A2459F6B217"/>
    <w:rsid w:val="0084478F"/>
  </w:style>
  <w:style w:type="paragraph" w:customStyle="1" w:styleId="CA7276EDD3FF411B8008C4C14B93D812">
    <w:name w:val="CA7276EDD3FF411B8008C4C14B93D812"/>
    <w:rsid w:val="0084478F"/>
  </w:style>
  <w:style w:type="paragraph" w:customStyle="1" w:styleId="C19DAFA7CC4048ECADE082FA7286E13A">
    <w:name w:val="C19DAFA7CC4048ECADE082FA7286E13A"/>
    <w:rsid w:val="0084478F"/>
  </w:style>
  <w:style w:type="paragraph" w:customStyle="1" w:styleId="E349BE46495749ACB2F356BFB11ED356">
    <w:name w:val="E349BE46495749ACB2F356BFB11ED356"/>
    <w:rsid w:val="0084478F"/>
  </w:style>
  <w:style w:type="paragraph" w:customStyle="1" w:styleId="269B0D172FAB41EFA1A89BABE83A1FB2">
    <w:name w:val="269B0D172FAB41EFA1A89BABE83A1FB2"/>
    <w:rsid w:val="0084478F"/>
  </w:style>
  <w:style w:type="paragraph" w:customStyle="1" w:styleId="BB27809C3D804162A0EDA60D0EB9596D">
    <w:name w:val="BB27809C3D804162A0EDA60D0EB9596D"/>
    <w:rsid w:val="0084478F"/>
  </w:style>
  <w:style w:type="paragraph" w:customStyle="1" w:styleId="36D435286A204E9592C22DFEC04981A7">
    <w:name w:val="36D435286A204E9592C22DFEC04981A7"/>
    <w:rsid w:val="0084478F"/>
  </w:style>
  <w:style w:type="paragraph" w:customStyle="1" w:styleId="64C2F3CB686E47A0B09E46EAE63BA63D">
    <w:name w:val="64C2F3CB686E47A0B09E46EAE63BA63D"/>
    <w:rsid w:val="0084478F"/>
  </w:style>
  <w:style w:type="paragraph" w:customStyle="1" w:styleId="3187682FB7524727BEA29FC851C516F2">
    <w:name w:val="3187682FB7524727BEA29FC851C516F2"/>
    <w:rsid w:val="0084478F"/>
  </w:style>
  <w:style w:type="paragraph" w:customStyle="1" w:styleId="DB3EAB52D74C4A12A666B7E2DAD6DF83">
    <w:name w:val="DB3EAB52D74C4A12A666B7E2DAD6DF83"/>
    <w:rsid w:val="0084478F"/>
  </w:style>
  <w:style w:type="paragraph" w:customStyle="1" w:styleId="6857F4C6989E43BBAF2498FEFC435A18">
    <w:name w:val="6857F4C6989E43BBAF2498FEFC435A18"/>
    <w:rsid w:val="0084478F"/>
  </w:style>
  <w:style w:type="paragraph" w:customStyle="1" w:styleId="73025E177B0F4128BAF45CDDC8B95B2C">
    <w:name w:val="73025E177B0F4128BAF45CDDC8B95B2C"/>
    <w:rsid w:val="0084478F"/>
  </w:style>
  <w:style w:type="paragraph" w:customStyle="1" w:styleId="5C842CEA9DFF4B2094F54CF8B87CDABD">
    <w:name w:val="5C842CEA9DFF4B2094F54CF8B87CDABD"/>
    <w:rsid w:val="0084478F"/>
  </w:style>
  <w:style w:type="paragraph" w:customStyle="1" w:styleId="94E393DC44094D97BAF15560C7F1A7B2">
    <w:name w:val="94E393DC44094D97BAF15560C7F1A7B2"/>
    <w:rsid w:val="0084478F"/>
  </w:style>
  <w:style w:type="paragraph" w:customStyle="1" w:styleId="1D85F416C0754B89B0D668753FAE0757">
    <w:name w:val="1D85F416C0754B89B0D668753FAE0757"/>
    <w:rsid w:val="0084478F"/>
  </w:style>
  <w:style w:type="paragraph" w:customStyle="1" w:styleId="AF551E792C274939A60A5428CB08AFB5">
    <w:name w:val="AF551E792C274939A60A5428CB08AFB5"/>
    <w:rsid w:val="0084478F"/>
  </w:style>
  <w:style w:type="paragraph" w:customStyle="1" w:styleId="79CECABF0EBD419A89C3E2C5BF001880">
    <w:name w:val="79CECABF0EBD419A89C3E2C5BF001880"/>
    <w:rsid w:val="0084478F"/>
  </w:style>
  <w:style w:type="paragraph" w:customStyle="1" w:styleId="06C11B95FA5943D3B99796A997CB95CB">
    <w:name w:val="06C11B95FA5943D3B99796A997CB95CB"/>
    <w:rsid w:val="0084478F"/>
  </w:style>
  <w:style w:type="paragraph" w:customStyle="1" w:styleId="C2CB36EFADAE4612AC9672723A78E1FC">
    <w:name w:val="C2CB36EFADAE4612AC9672723A78E1FC"/>
    <w:rsid w:val="0084478F"/>
  </w:style>
  <w:style w:type="paragraph" w:customStyle="1" w:styleId="F8BB477DDCA74C878E69C3070978CA5E">
    <w:name w:val="F8BB477DDCA74C878E69C3070978CA5E"/>
    <w:rsid w:val="0084478F"/>
  </w:style>
  <w:style w:type="paragraph" w:customStyle="1" w:styleId="5F68EC16C1164833860DE0C8EA7F2E26">
    <w:name w:val="5F68EC16C1164833860DE0C8EA7F2E26"/>
    <w:rsid w:val="0084478F"/>
  </w:style>
  <w:style w:type="paragraph" w:customStyle="1" w:styleId="38F6B2A9736F49389768867D49A1814A">
    <w:name w:val="38F6B2A9736F49389768867D49A1814A"/>
    <w:rsid w:val="0084478F"/>
  </w:style>
  <w:style w:type="paragraph" w:customStyle="1" w:styleId="23A65836E4D145A3B9E6AF8C3C0534FC">
    <w:name w:val="23A65836E4D145A3B9E6AF8C3C0534FC"/>
    <w:rsid w:val="0084478F"/>
  </w:style>
  <w:style w:type="paragraph" w:customStyle="1" w:styleId="440F94A93F79495D916896E0E28DF90F">
    <w:name w:val="440F94A93F79495D916896E0E28DF90F"/>
    <w:rsid w:val="0084478F"/>
  </w:style>
  <w:style w:type="paragraph" w:customStyle="1" w:styleId="A3D7BEFADE8947C7A49ABBC07A627786">
    <w:name w:val="A3D7BEFADE8947C7A49ABBC07A627786"/>
    <w:rsid w:val="0084478F"/>
  </w:style>
  <w:style w:type="paragraph" w:customStyle="1" w:styleId="85F23B30839F49E3954F8B80F062E1FD">
    <w:name w:val="85F23B30839F49E3954F8B80F062E1FD"/>
    <w:rsid w:val="0084478F"/>
  </w:style>
  <w:style w:type="paragraph" w:customStyle="1" w:styleId="F3536DC1295241EBAB71FF0EAB5612FA">
    <w:name w:val="F3536DC1295241EBAB71FF0EAB5612FA"/>
    <w:rsid w:val="0084478F"/>
  </w:style>
  <w:style w:type="paragraph" w:customStyle="1" w:styleId="025532D04E794B7496FCBDABC6EB6674">
    <w:name w:val="025532D04E794B7496FCBDABC6EB6674"/>
    <w:rsid w:val="0084478F"/>
  </w:style>
  <w:style w:type="paragraph" w:customStyle="1" w:styleId="71D39053AFC14E37BBD7B866990E9E00">
    <w:name w:val="71D39053AFC14E37BBD7B866990E9E00"/>
    <w:rsid w:val="0084478F"/>
  </w:style>
  <w:style w:type="paragraph" w:customStyle="1" w:styleId="28D806C456BF49779DDBC54B5268E911">
    <w:name w:val="28D806C456BF49779DDBC54B5268E911"/>
    <w:rsid w:val="0084478F"/>
  </w:style>
  <w:style w:type="paragraph" w:customStyle="1" w:styleId="647C9BE2A7DB4F65AF487791BAEA41E5">
    <w:name w:val="647C9BE2A7DB4F65AF487791BAEA41E5"/>
    <w:rsid w:val="0084478F"/>
  </w:style>
  <w:style w:type="paragraph" w:customStyle="1" w:styleId="DFF33DAE8D844E80A0E4A1D9328D0968">
    <w:name w:val="DFF33DAE8D844E80A0E4A1D9328D0968"/>
    <w:rsid w:val="0084478F"/>
  </w:style>
  <w:style w:type="paragraph" w:customStyle="1" w:styleId="FBA3E15E11B0489D9C9A909E73861528">
    <w:name w:val="FBA3E15E11B0489D9C9A909E73861528"/>
    <w:rsid w:val="0084478F"/>
  </w:style>
  <w:style w:type="paragraph" w:customStyle="1" w:styleId="8C193567BD91410B8689167131D4432F">
    <w:name w:val="8C193567BD91410B8689167131D4432F"/>
    <w:rsid w:val="0084478F"/>
  </w:style>
  <w:style w:type="paragraph" w:customStyle="1" w:styleId="F3B88FDCB4CA48958A2A84EA56465D46">
    <w:name w:val="F3B88FDCB4CA48958A2A84EA56465D46"/>
    <w:rsid w:val="0084478F"/>
  </w:style>
  <w:style w:type="paragraph" w:customStyle="1" w:styleId="57BCB0BD03B34884AE33DDD28F2B8B2D">
    <w:name w:val="57BCB0BD03B34884AE33DDD28F2B8B2D"/>
    <w:rsid w:val="0084478F"/>
  </w:style>
  <w:style w:type="paragraph" w:customStyle="1" w:styleId="A75D226153EB4F1F842809D5E08C59CD">
    <w:name w:val="A75D226153EB4F1F842809D5E08C59CD"/>
    <w:rsid w:val="0084478F"/>
  </w:style>
  <w:style w:type="paragraph" w:customStyle="1" w:styleId="BCA608070147418485D5C984AE95B102">
    <w:name w:val="BCA608070147418485D5C984AE95B102"/>
    <w:rsid w:val="0084478F"/>
  </w:style>
  <w:style w:type="paragraph" w:customStyle="1" w:styleId="DDED964E62204D4A8CEBCB18DE401FDC">
    <w:name w:val="DDED964E62204D4A8CEBCB18DE401FDC"/>
    <w:rsid w:val="0084478F"/>
  </w:style>
  <w:style w:type="paragraph" w:customStyle="1" w:styleId="C5556B642D744FC8B6169F5F7E023944">
    <w:name w:val="C5556B642D744FC8B6169F5F7E023944"/>
    <w:rsid w:val="0084478F"/>
  </w:style>
  <w:style w:type="paragraph" w:customStyle="1" w:styleId="364C6E1264D243639680D36344B0EB34">
    <w:name w:val="364C6E1264D243639680D36344B0EB34"/>
    <w:rsid w:val="0084478F"/>
  </w:style>
  <w:style w:type="paragraph" w:customStyle="1" w:styleId="A2DE824FCD71431CAFBBA4B96630AE1F">
    <w:name w:val="A2DE824FCD71431CAFBBA4B96630AE1F"/>
    <w:rsid w:val="0084478F"/>
  </w:style>
  <w:style w:type="paragraph" w:customStyle="1" w:styleId="6084B8E4ECAB4734B74B2E1F6E56416E">
    <w:name w:val="6084B8E4ECAB4734B74B2E1F6E56416E"/>
    <w:rsid w:val="0084478F"/>
  </w:style>
  <w:style w:type="paragraph" w:customStyle="1" w:styleId="71EE06B0638F4C1DAB11141D761EA4E0">
    <w:name w:val="71EE06B0638F4C1DAB11141D761EA4E0"/>
    <w:rsid w:val="0084478F"/>
  </w:style>
  <w:style w:type="paragraph" w:customStyle="1" w:styleId="03AE0BAC906041B1AEB06BCB7E6F3B01">
    <w:name w:val="03AE0BAC906041B1AEB06BCB7E6F3B01"/>
    <w:rsid w:val="0084478F"/>
  </w:style>
  <w:style w:type="paragraph" w:customStyle="1" w:styleId="7B12B486E08E429D9136FA9B37143390">
    <w:name w:val="7B12B486E08E429D9136FA9B37143390"/>
    <w:rsid w:val="0084478F"/>
  </w:style>
  <w:style w:type="paragraph" w:customStyle="1" w:styleId="8A69F2E4A6A94D9EAB8CB4C04C57D667">
    <w:name w:val="8A69F2E4A6A94D9EAB8CB4C04C57D667"/>
    <w:rsid w:val="0084478F"/>
  </w:style>
  <w:style w:type="paragraph" w:customStyle="1" w:styleId="5D4536E63AC0439A97D59D887B0734B6">
    <w:name w:val="5D4536E63AC0439A97D59D887B0734B6"/>
    <w:rsid w:val="0084478F"/>
  </w:style>
  <w:style w:type="paragraph" w:customStyle="1" w:styleId="23AE02E99F59493AA2A5EF9F5194823B">
    <w:name w:val="23AE02E99F59493AA2A5EF9F5194823B"/>
    <w:rsid w:val="0084478F"/>
  </w:style>
  <w:style w:type="paragraph" w:customStyle="1" w:styleId="39E38D140957411AA35CB9FA5E6819E4">
    <w:name w:val="39E38D140957411AA35CB9FA5E6819E4"/>
    <w:rsid w:val="0084478F"/>
  </w:style>
  <w:style w:type="paragraph" w:customStyle="1" w:styleId="02932E3C8404414DA7B762C34A25C96C">
    <w:name w:val="02932E3C8404414DA7B762C34A25C96C"/>
    <w:rsid w:val="0084478F"/>
  </w:style>
  <w:style w:type="paragraph" w:customStyle="1" w:styleId="B87DF1952DE14B5BAC398871D1CE1A0E">
    <w:name w:val="B87DF1952DE14B5BAC398871D1CE1A0E"/>
    <w:rsid w:val="0084478F"/>
  </w:style>
  <w:style w:type="paragraph" w:customStyle="1" w:styleId="8DA7D347E708445A9376C2F3D93F2D76">
    <w:name w:val="8DA7D347E708445A9376C2F3D93F2D76"/>
    <w:rsid w:val="0084478F"/>
  </w:style>
  <w:style w:type="paragraph" w:customStyle="1" w:styleId="B4D002BEF2F1495BB288193C465032A1">
    <w:name w:val="B4D002BEF2F1495BB288193C465032A1"/>
    <w:rsid w:val="0084478F"/>
  </w:style>
  <w:style w:type="paragraph" w:customStyle="1" w:styleId="023A2A2599304BF6960E59A3FEE38E35">
    <w:name w:val="023A2A2599304BF6960E59A3FEE38E35"/>
    <w:rsid w:val="0084478F"/>
  </w:style>
  <w:style w:type="paragraph" w:customStyle="1" w:styleId="E03DD2ACB5384DA2A17C319A4E94C862">
    <w:name w:val="E03DD2ACB5384DA2A17C319A4E94C862"/>
    <w:rsid w:val="0084478F"/>
  </w:style>
  <w:style w:type="paragraph" w:customStyle="1" w:styleId="C8A44935DD3C48909C23463101B6A0B8">
    <w:name w:val="C8A44935DD3C48909C23463101B6A0B8"/>
    <w:rsid w:val="0084478F"/>
  </w:style>
  <w:style w:type="paragraph" w:customStyle="1" w:styleId="9CF0FE9383A04DCDA83B125B277F62461">
    <w:name w:val="9CF0FE9383A04DCDA83B125B277F62461"/>
    <w:rsid w:val="0084478F"/>
    <w:rPr>
      <w:rFonts w:eastAsiaTheme="minorHAnsi"/>
    </w:rPr>
  </w:style>
  <w:style w:type="paragraph" w:customStyle="1" w:styleId="BC2869301D794300995192C34F35037C1">
    <w:name w:val="BC2869301D794300995192C34F35037C1"/>
    <w:rsid w:val="0084478F"/>
    <w:rPr>
      <w:rFonts w:eastAsiaTheme="minorHAnsi"/>
    </w:rPr>
  </w:style>
  <w:style w:type="paragraph" w:customStyle="1" w:styleId="AD59E3256A354519BEE74C70A84E8C981">
    <w:name w:val="AD59E3256A354519BEE74C70A84E8C981"/>
    <w:rsid w:val="0084478F"/>
    <w:rPr>
      <w:rFonts w:eastAsiaTheme="minorHAnsi"/>
    </w:rPr>
  </w:style>
  <w:style w:type="paragraph" w:customStyle="1" w:styleId="D363D87B5EAE4FCCB532A3E961C6A3521">
    <w:name w:val="D363D87B5EAE4FCCB532A3E961C6A3521"/>
    <w:rsid w:val="0084478F"/>
    <w:rPr>
      <w:rFonts w:eastAsiaTheme="minorHAnsi"/>
    </w:rPr>
  </w:style>
  <w:style w:type="paragraph" w:customStyle="1" w:styleId="EED25F3879934B6FA1939294386DE4321">
    <w:name w:val="EED25F3879934B6FA1939294386DE4321"/>
    <w:rsid w:val="0084478F"/>
    <w:rPr>
      <w:rFonts w:eastAsiaTheme="minorHAnsi"/>
    </w:rPr>
  </w:style>
  <w:style w:type="paragraph" w:customStyle="1" w:styleId="163F627500104F4A8CBAE3E952DE1BD11">
    <w:name w:val="163F627500104F4A8CBAE3E952DE1BD11"/>
    <w:rsid w:val="0084478F"/>
    <w:rPr>
      <w:rFonts w:eastAsiaTheme="minorHAnsi"/>
    </w:rPr>
  </w:style>
  <w:style w:type="paragraph" w:customStyle="1" w:styleId="8DC6AA1F9CE14428AFDD22F8CC2855D51">
    <w:name w:val="8DC6AA1F9CE14428AFDD22F8CC2855D51"/>
    <w:rsid w:val="0084478F"/>
    <w:rPr>
      <w:rFonts w:eastAsiaTheme="minorHAnsi"/>
    </w:rPr>
  </w:style>
  <w:style w:type="paragraph" w:customStyle="1" w:styleId="5611BF57A0FC475EB6EAAC943E017E2D1">
    <w:name w:val="5611BF57A0FC475EB6EAAC943E017E2D1"/>
    <w:rsid w:val="0084478F"/>
    <w:rPr>
      <w:rFonts w:eastAsiaTheme="minorHAnsi"/>
    </w:rPr>
  </w:style>
  <w:style w:type="paragraph" w:customStyle="1" w:styleId="85D76EA3D3584457B9FE5D558C43EC781">
    <w:name w:val="85D76EA3D3584457B9FE5D558C43EC781"/>
    <w:rsid w:val="0084478F"/>
    <w:rPr>
      <w:rFonts w:eastAsiaTheme="minorHAnsi"/>
    </w:rPr>
  </w:style>
  <w:style w:type="paragraph" w:customStyle="1" w:styleId="22D624E502B14C12827FEB6D8DEEF32A1">
    <w:name w:val="22D624E502B14C12827FEB6D8DEEF32A1"/>
    <w:rsid w:val="0084478F"/>
    <w:rPr>
      <w:rFonts w:eastAsiaTheme="minorHAnsi"/>
    </w:rPr>
  </w:style>
  <w:style w:type="paragraph" w:customStyle="1" w:styleId="EE070BD4613C49AEBA793E0187FE7D6F1">
    <w:name w:val="EE070BD4613C49AEBA793E0187FE7D6F1"/>
    <w:rsid w:val="0084478F"/>
    <w:rPr>
      <w:rFonts w:eastAsiaTheme="minorHAnsi"/>
    </w:rPr>
  </w:style>
  <w:style w:type="paragraph" w:customStyle="1" w:styleId="F07ADE377896485398F58ADD6E6C6A391">
    <w:name w:val="F07ADE377896485398F58ADD6E6C6A391"/>
    <w:rsid w:val="0084478F"/>
    <w:rPr>
      <w:rFonts w:eastAsiaTheme="minorHAnsi"/>
    </w:rPr>
  </w:style>
  <w:style w:type="paragraph" w:customStyle="1" w:styleId="6A5E39FCB2964014BE8C10907DFC1F881">
    <w:name w:val="6A5E39FCB2964014BE8C10907DFC1F881"/>
    <w:rsid w:val="0084478F"/>
    <w:rPr>
      <w:rFonts w:eastAsiaTheme="minorHAnsi"/>
    </w:rPr>
  </w:style>
  <w:style w:type="paragraph" w:customStyle="1" w:styleId="3B36EE8B2F8444DD8FC116821B3A4D941">
    <w:name w:val="3B36EE8B2F8444DD8FC116821B3A4D941"/>
    <w:rsid w:val="0084478F"/>
    <w:rPr>
      <w:rFonts w:eastAsiaTheme="minorHAnsi"/>
    </w:rPr>
  </w:style>
  <w:style w:type="paragraph" w:customStyle="1" w:styleId="0DE371773C6442FF851706A5F86731BE1">
    <w:name w:val="0DE371773C6442FF851706A5F86731BE1"/>
    <w:rsid w:val="0084478F"/>
    <w:rPr>
      <w:rFonts w:eastAsiaTheme="minorHAnsi"/>
    </w:rPr>
  </w:style>
  <w:style w:type="paragraph" w:customStyle="1" w:styleId="5AA0D2D92DD74D3AA02A455F3E3A60D91">
    <w:name w:val="5AA0D2D92DD74D3AA02A455F3E3A60D91"/>
    <w:rsid w:val="0084478F"/>
    <w:rPr>
      <w:rFonts w:eastAsiaTheme="minorHAnsi"/>
    </w:rPr>
  </w:style>
  <w:style w:type="paragraph" w:customStyle="1" w:styleId="D660575609704877833C91207E9841631">
    <w:name w:val="D660575609704877833C91207E9841631"/>
    <w:rsid w:val="0084478F"/>
    <w:rPr>
      <w:rFonts w:eastAsiaTheme="minorHAnsi"/>
    </w:rPr>
  </w:style>
  <w:style w:type="paragraph" w:customStyle="1" w:styleId="CA83D3EB00554C28901C4EE67572D3FB1">
    <w:name w:val="CA83D3EB00554C28901C4EE67572D3FB1"/>
    <w:rsid w:val="0084478F"/>
    <w:rPr>
      <w:rFonts w:eastAsiaTheme="minorHAnsi"/>
    </w:rPr>
  </w:style>
  <w:style w:type="paragraph" w:customStyle="1" w:styleId="E1355D57E22C4E65B5F6CE73F820CE1A1">
    <w:name w:val="E1355D57E22C4E65B5F6CE73F820CE1A1"/>
    <w:rsid w:val="0084478F"/>
    <w:rPr>
      <w:rFonts w:eastAsiaTheme="minorHAnsi"/>
    </w:rPr>
  </w:style>
  <w:style w:type="paragraph" w:customStyle="1" w:styleId="EA2C811B6A284EDEA2BB684138BDD6691">
    <w:name w:val="EA2C811B6A284EDEA2BB684138BDD6691"/>
    <w:rsid w:val="0084478F"/>
    <w:rPr>
      <w:rFonts w:eastAsiaTheme="minorHAnsi"/>
    </w:rPr>
  </w:style>
  <w:style w:type="paragraph" w:customStyle="1" w:styleId="6F0975C2A00940C58F14EE012DB2EFD71">
    <w:name w:val="6F0975C2A00940C58F14EE012DB2EFD71"/>
    <w:rsid w:val="0084478F"/>
    <w:rPr>
      <w:rFonts w:eastAsiaTheme="minorHAnsi"/>
    </w:rPr>
  </w:style>
  <w:style w:type="paragraph" w:customStyle="1" w:styleId="3A3C7D67AE4A414CA79F951E76E81A061">
    <w:name w:val="3A3C7D67AE4A414CA79F951E76E81A061"/>
    <w:rsid w:val="0084478F"/>
    <w:rPr>
      <w:rFonts w:eastAsiaTheme="minorHAnsi"/>
    </w:rPr>
  </w:style>
  <w:style w:type="paragraph" w:customStyle="1" w:styleId="F54209A191694EDBB620DF9A5D0C04101">
    <w:name w:val="F54209A191694EDBB620DF9A5D0C04101"/>
    <w:rsid w:val="0084478F"/>
    <w:rPr>
      <w:rFonts w:eastAsiaTheme="minorHAnsi"/>
    </w:rPr>
  </w:style>
  <w:style w:type="paragraph" w:customStyle="1" w:styleId="CAA57DC69CB248ECBDAC5E473936AC4E1">
    <w:name w:val="CAA57DC69CB248ECBDAC5E473936AC4E1"/>
    <w:rsid w:val="0084478F"/>
    <w:rPr>
      <w:rFonts w:eastAsiaTheme="minorHAnsi"/>
    </w:rPr>
  </w:style>
  <w:style w:type="paragraph" w:customStyle="1" w:styleId="F52DFEFFBFAF4D3A931720007976B2431">
    <w:name w:val="F52DFEFFBFAF4D3A931720007976B2431"/>
    <w:rsid w:val="0084478F"/>
    <w:rPr>
      <w:rFonts w:eastAsiaTheme="minorHAnsi"/>
    </w:rPr>
  </w:style>
  <w:style w:type="paragraph" w:customStyle="1" w:styleId="C9A95FFF757C44D5B711FEABACE961FA1">
    <w:name w:val="C9A95FFF757C44D5B711FEABACE961FA1"/>
    <w:rsid w:val="0084478F"/>
    <w:rPr>
      <w:rFonts w:eastAsiaTheme="minorHAnsi"/>
    </w:rPr>
  </w:style>
  <w:style w:type="paragraph" w:customStyle="1" w:styleId="3535D4FA1F964C5E86257996419284DE1">
    <w:name w:val="3535D4FA1F964C5E86257996419284DE1"/>
    <w:rsid w:val="0084478F"/>
    <w:rPr>
      <w:rFonts w:eastAsiaTheme="minorHAnsi"/>
    </w:rPr>
  </w:style>
  <w:style w:type="paragraph" w:customStyle="1" w:styleId="BC85822C7DCD4BB1A4D88D277A0887031">
    <w:name w:val="BC85822C7DCD4BB1A4D88D277A0887031"/>
    <w:rsid w:val="0084478F"/>
    <w:rPr>
      <w:rFonts w:eastAsiaTheme="minorHAnsi"/>
    </w:rPr>
  </w:style>
  <w:style w:type="paragraph" w:customStyle="1" w:styleId="B45775B9DF92450595139A52148DDCB21">
    <w:name w:val="B45775B9DF92450595139A52148DDCB21"/>
    <w:rsid w:val="0084478F"/>
    <w:rPr>
      <w:rFonts w:eastAsiaTheme="minorHAnsi"/>
    </w:rPr>
  </w:style>
  <w:style w:type="paragraph" w:customStyle="1" w:styleId="8C7C3B462EFC45AFB554E919814BA7341">
    <w:name w:val="8C7C3B462EFC45AFB554E919814BA7341"/>
    <w:rsid w:val="0084478F"/>
    <w:rPr>
      <w:rFonts w:eastAsiaTheme="minorHAnsi"/>
    </w:rPr>
  </w:style>
  <w:style w:type="paragraph" w:customStyle="1" w:styleId="8476C3470A6B4EC7B06973ADA16550C01">
    <w:name w:val="8476C3470A6B4EC7B06973ADA16550C01"/>
    <w:rsid w:val="0084478F"/>
    <w:rPr>
      <w:rFonts w:eastAsiaTheme="minorHAnsi"/>
    </w:rPr>
  </w:style>
  <w:style w:type="paragraph" w:customStyle="1" w:styleId="73EF88EC19FF46DC9A830DA51B658E161">
    <w:name w:val="73EF88EC19FF46DC9A830DA51B658E161"/>
    <w:rsid w:val="0084478F"/>
    <w:rPr>
      <w:rFonts w:eastAsiaTheme="minorHAnsi"/>
    </w:rPr>
  </w:style>
  <w:style w:type="paragraph" w:customStyle="1" w:styleId="5FB79A0F7C5145318DBCF2A994DB23951">
    <w:name w:val="5FB79A0F7C5145318DBCF2A994DB23951"/>
    <w:rsid w:val="0084478F"/>
    <w:rPr>
      <w:rFonts w:eastAsiaTheme="minorHAnsi"/>
    </w:rPr>
  </w:style>
  <w:style w:type="paragraph" w:customStyle="1" w:styleId="2AD4A299FFBE4E79802A0D741BB8FF9B1">
    <w:name w:val="2AD4A299FFBE4E79802A0D741BB8FF9B1"/>
    <w:rsid w:val="0084478F"/>
    <w:rPr>
      <w:rFonts w:eastAsiaTheme="minorHAnsi"/>
    </w:rPr>
  </w:style>
  <w:style w:type="paragraph" w:customStyle="1" w:styleId="6BEF82E481FE4C0DB15D0A8F48E07C471">
    <w:name w:val="6BEF82E481FE4C0DB15D0A8F48E07C471"/>
    <w:rsid w:val="0084478F"/>
    <w:rPr>
      <w:rFonts w:eastAsiaTheme="minorHAnsi"/>
    </w:rPr>
  </w:style>
  <w:style w:type="paragraph" w:customStyle="1" w:styleId="6EE699E3E024428AA23B0A8EB9C6246B1">
    <w:name w:val="6EE699E3E024428AA23B0A8EB9C6246B1"/>
    <w:rsid w:val="0084478F"/>
    <w:rPr>
      <w:rFonts w:eastAsiaTheme="minorHAnsi"/>
    </w:rPr>
  </w:style>
  <w:style w:type="paragraph" w:customStyle="1" w:styleId="FB5044E0D51840C99B45754CDAA194B51">
    <w:name w:val="FB5044E0D51840C99B45754CDAA194B51"/>
    <w:rsid w:val="0084478F"/>
    <w:rPr>
      <w:rFonts w:eastAsiaTheme="minorHAnsi"/>
    </w:rPr>
  </w:style>
  <w:style w:type="paragraph" w:customStyle="1" w:styleId="7BF1BD07C9FA43C4B600F2A1F768EC051">
    <w:name w:val="7BF1BD07C9FA43C4B600F2A1F768EC051"/>
    <w:rsid w:val="0084478F"/>
    <w:rPr>
      <w:rFonts w:eastAsiaTheme="minorHAnsi"/>
    </w:rPr>
  </w:style>
  <w:style w:type="paragraph" w:customStyle="1" w:styleId="6C1384FB247748DC80C61790D97F4FDD1">
    <w:name w:val="6C1384FB247748DC80C61790D97F4FDD1"/>
    <w:rsid w:val="0084478F"/>
    <w:rPr>
      <w:rFonts w:eastAsiaTheme="minorHAnsi"/>
    </w:rPr>
  </w:style>
  <w:style w:type="paragraph" w:customStyle="1" w:styleId="F047B3C711E34092ADFD3A2459F6B2171">
    <w:name w:val="F047B3C711E34092ADFD3A2459F6B2171"/>
    <w:rsid w:val="0084478F"/>
    <w:rPr>
      <w:rFonts w:eastAsiaTheme="minorHAnsi"/>
    </w:rPr>
  </w:style>
  <w:style w:type="paragraph" w:customStyle="1" w:styleId="C19DAFA7CC4048ECADE082FA7286E13A1">
    <w:name w:val="C19DAFA7CC4048ECADE082FA7286E13A1"/>
    <w:rsid w:val="0084478F"/>
    <w:rPr>
      <w:rFonts w:eastAsiaTheme="minorHAnsi"/>
    </w:rPr>
  </w:style>
  <w:style w:type="paragraph" w:customStyle="1" w:styleId="DB3EAB52D74C4A12A666B7E2DAD6DF831">
    <w:name w:val="DB3EAB52D74C4A12A666B7E2DAD6DF831"/>
    <w:rsid w:val="0084478F"/>
    <w:rPr>
      <w:rFonts w:eastAsiaTheme="minorHAnsi"/>
    </w:rPr>
  </w:style>
  <w:style w:type="paragraph" w:customStyle="1" w:styleId="6857F4C6989E43BBAF2498FEFC435A181">
    <w:name w:val="6857F4C6989E43BBAF2498FEFC435A181"/>
    <w:rsid w:val="0084478F"/>
    <w:rPr>
      <w:rFonts w:eastAsiaTheme="minorHAnsi"/>
    </w:rPr>
  </w:style>
  <w:style w:type="paragraph" w:customStyle="1" w:styleId="73025E177B0F4128BAF45CDDC8B95B2C1">
    <w:name w:val="73025E177B0F4128BAF45CDDC8B95B2C1"/>
    <w:rsid w:val="0084478F"/>
    <w:rPr>
      <w:rFonts w:eastAsiaTheme="minorHAnsi"/>
    </w:rPr>
  </w:style>
  <w:style w:type="paragraph" w:customStyle="1" w:styleId="94E393DC44094D97BAF15560C7F1A7B21">
    <w:name w:val="94E393DC44094D97BAF15560C7F1A7B21"/>
    <w:rsid w:val="0084478F"/>
    <w:rPr>
      <w:rFonts w:eastAsiaTheme="minorHAnsi"/>
    </w:rPr>
  </w:style>
  <w:style w:type="paragraph" w:customStyle="1" w:styleId="5F68EC16C1164833860DE0C8EA7F2E261">
    <w:name w:val="5F68EC16C1164833860DE0C8EA7F2E261"/>
    <w:rsid w:val="0084478F"/>
    <w:rPr>
      <w:rFonts w:eastAsiaTheme="minorHAnsi"/>
    </w:rPr>
  </w:style>
  <w:style w:type="paragraph" w:customStyle="1" w:styleId="38F6B2A9736F49389768867D49A1814A1">
    <w:name w:val="38F6B2A9736F49389768867D49A1814A1"/>
    <w:rsid w:val="0084478F"/>
    <w:rPr>
      <w:rFonts w:eastAsiaTheme="minorHAnsi"/>
    </w:rPr>
  </w:style>
  <w:style w:type="paragraph" w:customStyle="1" w:styleId="23A65836E4D145A3B9E6AF8C3C0534FC1">
    <w:name w:val="23A65836E4D145A3B9E6AF8C3C0534FC1"/>
    <w:rsid w:val="0084478F"/>
    <w:rPr>
      <w:rFonts w:eastAsiaTheme="minorHAnsi"/>
    </w:rPr>
  </w:style>
  <w:style w:type="paragraph" w:customStyle="1" w:styleId="A3D7BEFADE8947C7A49ABBC07A6277861">
    <w:name w:val="A3D7BEFADE8947C7A49ABBC07A6277861"/>
    <w:rsid w:val="0084478F"/>
    <w:rPr>
      <w:rFonts w:eastAsiaTheme="minorHAnsi"/>
    </w:rPr>
  </w:style>
  <w:style w:type="paragraph" w:customStyle="1" w:styleId="DFF33DAE8D844E80A0E4A1D9328D09681">
    <w:name w:val="DFF33DAE8D844E80A0E4A1D9328D09681"/>
    <w:rsid w:val="0084478F"/>
    <w:rPr>
      <w:rFonts w:eastAsiaTheme="minorHAnsi"/>
    </w:rPr>
  </w:style>
  <w:style w:type="paragraph" w:customStyle="1" w:styleId="FBA3E15E11B0489D9C9A909E738615281">
    <w:name w:val="FBA3E15E11B0489D9C9A909E738615281"/>
    <w:rsid w:val="0084478F"/>
    <w:rPr>
      <w:rFonts w:eastAsiaTheme="minorHAnsi"/>
    </w:rPr>
  </w:style>
  <w:style w:type="paragraph" w:customStyle="1" w:styleId="8C193567BD91410B8689167131D4432F1">
    <w:name w:val="8C193567BD91410B8689167131D4432F1"/>
    <w:rsid w:val="0084478F"/>
    <w:rPr>
      <w:rFonts w:eastAsiaTheme="minorHAnsi"/>
    </w:rPr>
  </w:style>
  <w:style w:type="paragraph" w:customStyle="1" w:styleId="57BCB0BD03B34884AE33DDD28F2B8B2D1">
    <w:name w:val="57BCB0BD03B34884AE33DDD28F2B8B2D1"/>
    <w:rsid w:val="0084478F"/>
    <w:rPr>
      <w:rFonts w:eastAsiaTheme="minorHAnsi"/>
    </w:rPr>
  </w:style>
  <w:style w:type="paragraph" w:customStyle="1" w:styleId="6084B8E4ECAB4734B74B2E1F6E56416E1">
    <w:name w:val="6084B8E4ECAB4734B74B2E1F6E56416E1"/>
    <w:rsid w:val="0084478F"/>
    <w:rPr>
      <w:rFonts w:eastAsiaTheme="minorHAnsi"/>
    </w:rPr>
  </w:style>
  <w:style w:type="paragraph" w:customStyle="1" w:styleId="71EE06B0638F4C1DAB11141D761EA4E01">
    <w:name w:val="71EE06B0638F4C1DAB11141D761EA4E01"/>
    <w:rsid w:val="0084478F"/>
    <w:rPr>
      <w:rFonts w:eastAsiaTheme="minorHAnsi"/>
    </w:rPr>
  </w:style>
  <w:style w:type="paragraph" w:customStyle="1" w:styleId="03AE0BAC906041B1AEB06BCB7E6F3B011">
    <w:name w:val="03AE0BAC906041B1AEB06BCB7E6F3B011"/>
    <w:rsid w:val="0084478F"/>
    <w:rPr>
      <w:rFonts w:eastAsiaTheme="minorHAnsi"/>
    </w:rPr>
  </w:style>
  <w:style w:type="paragraph" w:customStyle="1" w:styleId="8A69F2E4A6A94D9EAB8CB4C04C57D6671">
    <w:name w:val="8A69F2E4A6A94D9EAB8CB4C04C57D6671"/>
    <w:rsid w:val="0084478F"/>
    <w:rPr>
      <w:rFonts w:eastAsiaTheme="minorHAnsi"/>
    </w:rPr>
  </w:style>
  <w:style w:type="paragraph" w:customStyle="1" w:styleId="B4D002BEF2F1495BB288193C465032A11">
    <w:name w:val="B4D002BEF2F1495BB288193C465032A11"/>
    <w:rsid w:val="0084478F"/>
    <w:rPr>
      <w:rFonts w:eastAsiaTheme="minorHAnsi"/>
    </w:rPr>
  </w:style>
  <w:style w:type="paragraph" w:customStyle="1" w:styleId="023A2A2599304BF6960E59A3FEE38E351">
    <w:name w:val="023A2A2599304BF6960E59A3FEE38E351"/>
    <w:rsid w:val="0084478F"/>
    <w:rPr>
      <w:rFonts w:eastAsiaTheme="minorHAnsi"/>
    </w:rPr>
  </w:style>
  <w:style w:type="paragraph" w:customStyle="1" w:styleId="E03DD2ACB5384DA2A17C319A4E94C8621">
    <w:name w:val="E03DD2ACB5384DA2A17C319A4E94C8621"/>
    <w:rsid w:val="0084478F"/>
    <w:rPr>
      <w:rFonts w:eastAsiaTheme="minorHAnsi"/>
    </w:rPr>
  </w:style>
  <w:style w:type="paragraph" w:customStyle="1" w:styleId="2FCE54E02EF94581BD3BBFF32F1E00A9">
    <w:name w:val="2FCE54E02EF94581BD3BBFF32F1E00A9"/>
    <w:rsid w:val="0084478F"/>
  </w:style>
  <w:style w:type="paragraph" w:customStyle="1" w:styleId="B44348BE244A4AA781C995FD08A89B2E">
    <w:name w:val="B44348BE244A4AA781C995FD08A89B2E"/>
    <w:rsid w:val="0084478F"/>
  </w:style>
  <w:style w:type="paragraph" w:customStyle="1" w:styleId="0014D5A2550A4899A9BCD4E9B8F1305C">
    <w:name w:val="0014D5A2550A4899A9BCD4E9B8F1305C"/>
    <w:rsid w:val="0084478F"/>
  </w:style>
  <w:style w:type="paragraph" w:customStyle="1" w:styleId="9A9448F5E9B64524878B12B72B67191A">
    <w:name w:val="9A9448F5E9B64524878B12B72B67191A"/>
    <w:rsid w:val="0084478F"/>
  </w:style>
  <w:style w:type="paragraph" w:customStyle="1" w:styleId="F03E775A74084DBC925474F4C54E027F">
    <w:name w:val="F03E775A74084DBC925474F4C54E027F"/>
    <w:rsid w:val="0084478F"/>
  </w:style>
  <w:style w:type="paragraph" w:customStyle="1" w:styleId="57905AB4AEFF4811A619EFDB70B4B349">
    <w:name w:val="57905AB4AEFF4811A619EFDB70B4B349"/>
    <w:rsid w:val="0084478F"/>
  </w:style>
  <w:style w:type="paragraph" w:customStyle="1" w:styleId="82B3C1713C2341AF98A5318557AE0754">
    <w:name w:val="82B3C1713C2341AF98A5318557AE0754"/>
    <w:rsid w:val="0084478F"/>
  </w:style>
  <w:style w:type="paragraph" w:customStyle="1" w:styleId="0B14BDC41303446C99D8CC764310E769">
    <w:name w:val="0B14BDC41303446C99D8CC764310E769"/>
    <w:rsid w:val="0084478F"/>
  </w:style>
  <w:style w:type="paragraph" w:customStyle="1" w:styleId="F52D4CAB93DF4608B1FC6404F11A7B4B">
    <w:name w:val="F52D4CAB93DF4608B1FC6404F11A7B4B"/>
    <w:rsid w:val="0084478F"/>
  </w:style>
  <w:style w:type="paragraph" w:customStyle="1" w:styleId="3AB623D7ECDC45CCB722C61238F7FB6D">
    <w:name w:val="3AB623D7ECDC45CCB722C61238F7FB6D"/>
    <w:rsid w:val="0084478F"/>
  </w:style>
  <w:style w:type="paragraph" w:customStyle="1" w:styleId="9D24DA099D604DC2BCACF733854C85A3">
    <w:name w:val="9D24DA099D604DC2BCACF733854C85A3"/>
    <w:rsid w:val="0084478F"/>
  </w:style>
  <w:style w:type="paragraph" w:customStyle="1" w:styleId="9C803BC2BAA548AF8526F0EB88011FA6">
    <w:name w:val="9C803BC2BAA548AF8526F0EB88011FA6"/>
    <w:rsid w:val="0084478F"/>
  </w:style>
  <w:style w:type="paragraph" w:customStyle="1" w:styleId="03D52F9645724CBD84BF56181944A60C">
    <w:name w:val="03D52F9645724CBD84BF56181944A60C"/>
    <w:rsid w:val="0084478F"/>
  </w:style>
  <w:style w:type="paragraph" w:customStyle="1" w:styleId="9276E115DDFC47CCAB1A2AB187FAB799">
    <w:name w:val="9276E115DDFC47CCAB1A2AB187FAB799"/>
    <w:rsid w:val="0084478F"/>
  </w:style>
  <w:style w:type="paragraph" w:customStyle="1" w:styleId="8791BA6772634270A36AE3B719F92E1F">
    <w:name w:val="8791BA6772634270A36AE3B719F92E1F"/>
    <w:rsid w:val="0084478F"/>
  </w:style>
  <w:style w:type="paragraph" w:customStyle="1" w:styleId="F281D84234A34F72B01BD0A7E2B7EB9B">
    <w:name w:val="F281D84234A34F72B01BD0A7E2B7EB9B"/>
    <w:rsid w:val="0084478F"/>
  </w:style>
  <w:style w:type="paragraph" w:customStyle="1" w:styleId="7D3AC91FF54E4B37B55CAC1BA212A655">
    <w:name w:val="7D3AC91FF54E4B37B55CAC1BA212A655"/>
    <w:rsid w:val="0084478F"/>
  </w:style>
  <w:style w:type="paragraph" w:customStyle="1" w:styleId="6C7E0AC74B294E1BB8B19F748B03766C">
    <w:name w:val="6C7E0AC74B294E1BB8B19F748B03766C"/>
    <w:rsid w:val="0084478F"/>
  </w:style>
  <w:style w:type="paragraph" w:customStyle="1" w:styleId="B99680164C3743029212A305A36BB109">
    <w:name w:val="B99680164C3743029212A305A36BB109"/>
    <w:rsid w:val="0084478F"/>
  </w:style>
  <w:style w:type="paragraph" w:customStyle="1" w:styleId="7276503B1A3A43A4A2BAC1E7B9B8B4D8">
    <w:name w:val="7276503B1A3A43A4A2BAC1E7B9B8B4D8"/>
    <w:rsid w:val="0084478F"/>
  </w:style>
  <w:style w:type="paragraph" w:customStyle="1" w:styleId="D2AC1E938211499FBEF44CFB9D08F265">
    <w:name w:val="D2AC1E938211499FBEF44CFB9D08F265"/>
    <w:rsid w:val="0084478F"/>
  </w:style>
  <w:style w:type="paragraph" w:customStyle="1" w:styleId="E4D113A7BA0B406893A5FB8763F2B8BE">
    <w:name w:val="E4D113A7BA0B406893A5FB8763F2B8BE"/>
    <w:rsid w:val="0084478F"/>
  </w:style>
  <w:style w:type="paragraph" w:customStyle="1" w:styleId="5FEBE4E225134771B125F63021ADD085">
    <w:name w:val="5FEBE4E225134771B125F63021ADD085"/>
    <w:rsid w:val="0084478F"/>
  </w:style>
  <w:style w:type="paragraph" w:customStyle="1" w:styleId="A584D933AF684EB3A0F3BB18032C46A6">
    <w:name w:val="A584D933AF684EB3A0F3BB18032C46A6"/>
    <w:rsid w:val="0084478F"/>
  </w:style>
  <w:style w:type="paragraph" w:customStyle="1" w:styleId="DF13766B656B4929A47CE57DBA843DC4">
    <w:name w:val="DF13766B656B4929A47CE57DBA843DC4"/>
    <w:rsid w:val="0084478F"/>
  </w:style>
  <w:style w:type="paragraph" w:customStyle="1" w:styleId="1638831C3FA046D381FA119D92502C24">
    <w:name w:val="1638831C3FA046D381FA119D92502C24"/>
    <w:rsid w:val="0084478F"/>
  </w:style>
  <w:style w:type="paragraph" w:customStyle="1" w:styleId="CED715A12FCD4282A419E5D0E96E1834">
    <w:name w:val="CED715A12FCD4282A419E5D0E96E1834"/>
    <w:rsid w:val="0084478F"/>
  </w:style>
  <w:style w:type="paragraph" w:customStyle="1" w:styleId="DED3A53FA72344B797D7C402C177421F">
    <w:name w:val="DED3A53FA72344B797D7C402C177421F"/>
    <w:rsid w:val="0084478F"/>
  </w:style>
  <w:style w:type="paragraph" w:customStyle="1" w:styleId="B40CDF136ED9407C85AB77EB98E59F39">
    <w:name w:val="B40CDF136ED9407C85AB77EB98E59F39"/>
    <w:rsid w:val="0084478F"/>
  </w:style>
  <w:style w:type="paragraph" w:customStyle="1" w:styleId="3142D82986BC414081DABB856D4C8852">
    <w:name w:val="3142D82986BC414081DABB856D4C8852"/>
    <w:rsid w:val="0084478F"/>
  </w:style>
  <w:style w:type="paragraph" w:customStyle="1" w:styleId="26015513105E49DDA12347B5801CFC58">
    <w:name w:val="26015513105E49DDA12347B5801CFC58"/>
    <w:rsid w:val="0084478F"/>
  </w:style>
  <w:style w:type="paragraph" w:customStyle="1" w:styleId="4C6D8C235FAF47129EDE4E62247119E1">
    <w:name w:val="4C6D8C235FAF47129EDE4E62247119E1"/>
    <w:rsid w:val="0084478F"/>
  </w:style>
  <w:style w:type="paragraph" w:customStyle="1" w:styleId="031ACBB46D344DE8957A8F16EB900273">
    <w:name w:val="031ACBB46D344DE8957A8F16EB900273"/>
    <w:rsid w:val="0084478F"/>
  </w:style>
  <w:style w:type="paragraph" w:customStyle="1" w:styleId="0B51FF0A36D941FAAC099AEB10C5A4CE">
    <w:name w:val="0B51FF0A36D941FAAC099AEB10C5A4CE"/>
    <w:rsid w:val="0084478F"/>
  </w:style>
  <w:style w:type="paragraph" w:customStyle="1" w:styleId="5DD5E2B249F94FF6A49153A0457EAE3C">
    <w:name w:val="5DD5E2B249F94FF6A49153A0457EAE3C"/>
    <w:rsid w:val="0084478F"/>
  </w:style>
  <w:style w:type="paragraph" w:customStyle="1" w:styleId="E686C78BAB3E4F6F8DFCF1F3FAA4E644">
    <w:name w:val="E686C78BAB3E4F6F8DFCF1F3FAA4E644"/>
    <w:rsid w:val="0084478F"/>
  </w:style>
  <w:style w:type="paragraph" w:customStyle="1" w:styleId="F5B1800FBF7D43C7BB5D49BDD0C07A13">
    <w:name w:val="F5B1800FBF7D43C7BB5D49BDD0C07A13"/>
    <w:rsid w:val="0084478F"/>
  </w:style>
  <w:style w:type="paragraph" w:customStyle="1" w:styleId="5011B2ECE04D46179826511AF1D59F9F">
    <w:name w:val="5011B2ECE04D46179826511AF1D59F9F"/>
    <w:rsid w:val="0084478F"/>
  </w:style>
  <w:style w:type="paragraph" w:customStyle="1" w:styleId="75F9E3A3413C4F2C9CFA1901ED4CB065">
    <w:name w:val="75F9E3A3413C4F2C9CFA1901ED4CB065"/>
    <w:rsid w:val="0084478F"/>
  </w:style>
  <w:style w:type="paragraph" w:customStyle="1" w:styleId="E3DC622EE0B44E918D4FE582728A3190">
    <w:name w:val="E3DC622EE0B44E918D4FE582728A3190"/>
    <w:rsid w:val="0084478F"/>
  </w:style>
  <w:style w:type="paragraph" w:customStyle="1" w:styleId="5354659224DB4C98A9ADE071168F3C32">
    <w:name w:val="5354659224DB4C98A9ADE071168F3C32"/>
    <w:rsid w:val="0084478F"/>
  </w:style>
  <w:style w:type="paragraph" w:customStyle="1" w:styleId="AAC898D8848D4990A082B9589C76564F">
    <w:name w:val="AAC898D8848D4990A082B9589C76564F"/>
    <w:rsid w:val="0084478F"/>
  </w:style>
  <w:style w:type="paragraph" w:customStyle="1" w:styleId="0943221E78B94EA2BE8FBA1353E1970F">
    <w:name w:val="0943221E78B94EA2BE8FBA1353E1970F"/>
    <w:rsid w:val="0084478F"/>
  </w:style>
  <w:style w:type="paragraph" w:customStyle="1" w:styleId="2498BC1D82E44BBD9A4C74A130F61531">
    <w:name w:val="2498BC1D82E44BBD9A4C74A130F61531"/>
    <w:rsid w:val="0084478F"/>
  </w:style>
  <w:style w:type="paragraph" w:customStyle="1" w:styleId="58A908F81291452C9F61FBFC73BA672E">
    <w:name w:val="58A908F81291452C9F61FBFC73BA672E"/>
    <w:rsid w:val="0084478F"/>
  </w:style>
  <w:style w:type="paragraph" w:customStyle="1" w:styleId="C7D49849D4A84548B90922702EB9271E">
    <w:name w:val="C7D49849D4A84548B90922702EB9271E"/>
    <w:rsid w:val="0084478F"/>
  </w:style>
  <w:style w:type="paragraph" w:customStyle="1" w:styleId="E2061363016B464C8D0EB58D6FC4ADD9">
    <w:name w:val="E2061363016B464C8D0EB58D6FC4ADD9"/>
    <w:rsid w:val="0084478F"/>
  </w:style>
  <w:style w:type="paragraph" w:customStyle="1" w:styleId="FA4D55B2457B45B39DA72F8A066EB62C">
    <w:name w:val="FA4D55B2457B45B39DA72F8A066EB62C"/>
    <w:rsid w:val="0084478F"/>
  </w:style>
  <w:style w:type="paragraph" w:customStyle="1" w:styleId="D85365D256034CECB6721EE1B8F6D12C">
    <w:name w:val="D85365D256034CECB6721EE1B8F6D12C"/>
    <w:rsid w:val="0084478F"/>
  </w:style>
  <w:style w:type="paragraph" w:customStyle="1" w:styleId="7B40201E69B54D61AD3B9FF32AE1C296">
    <w:name w:val="7B40201E69B54D61AD3B9FF32AE1C296"/>
    <w:rsid w:val="0084478F"/>
  </w:style>
  <w:style w:type="paragraph" w:customStyle="1" w:styleId="6D8C194E92184201A593567DDE559DC9">
    <w:name w:val="6D8C194E92184201A593567DDE559DC9"/>
    <w:rsid w:val="0084478F"/>
  </w:style>
  <w:style w:type="paragraph" w:customStyle="1" w:styleId="D0A60ECCD1714837B8677A49DE161732">
    <w:name w:val="D0A60ECCD1714837B8677A49DE161732"/>
    <w:rsid w:val="0084478F"/>
  </w:style>
  <w:style w:type="paragraph" w:customStyle="1" w:styleId="89F2A37CE7D949689E50581ACA103DEF">
    <w:name w:val="89F2A37CE7D949689E50581ACA103DEF"/>
    <w:rsid w:val="0084478F"/>
  </w:style>
  <w:style w:type="paragraph" w:customStyle="1" w:styleId="21310881CAFE4E6DA63D5E994A5E1FCD">
    <w:name w:val="21310881CAFE4E6DA63D5E994A5E1FCD"/>
    <w:rsid w:val="0084478F"/>
  </w:style>
  <w:style w:type="paragraph" w:customStyle="1" w:styleId="F4905A2243D14E79A8D7BE566B4D3663">
    <w:name w:val="F4905A2243D14E79A8D7BE566B4D3663"/>
    <w:rsid w:val="0084478F"/>
  </w:style>
  <w:style w:type="paragraph" w:customStyle="1" w:styleId="C729EAACC0C24FA9B8B46F65461714A0">
    <w:name w:val="C729EAACC0C24FA9B8B46F65461714A0"/>
    <w:rsid w:val="0084478F"/>
  </w:style>
  <w:style w:type="paragraph" w:customStyle="1" w:styleId="7A1D0202415D446C857623161768B5DC">
    <w:name w:val="7A1D0202415D446C857623161768B5DC"/>
    <w:rsid w:val="0084478F"/>
  </w:style>
  <w:style w:type="paragraph" w:customStyle="1" w:styleId="374CF894A2D14BA693137BB2D36F5A6B">
    <w:name w:val="374CF894A2D14BA693137BB2D36F5A6B"/>
    <w:rsid w:val="0084478F"/>
  </w:style>
  <w:style w:type="paragraph" w:customStyle="1" w:styleId="26C8449C7C5E433DA7F0951B02BBEF91">
    <w:name w:val="26C8449C7C5E433DA7F0951B02BBEF91"/>
    <w:rsid w:val="0084478F"/>
  </w:style>
  <w:style w:type="paragraph" w:customStyle="1" w:styleId="A12CFFA941A441CC924F0D62C1D6C1F7">
    <w:name w:val="A12CFFA941A441CC924F0D62C1D6C1F7"/>
    <w:rsid w:val="0084478F"/>
  </w:style>
  <w:style w:type="paragraph" w:customStyle="1" w:styleId="7B2E7513ED164D58B9D83E561A4EAAB7">
    <w:name w:val="7B2E7513ED164D58B9D83E561A4EAAB7"/>
    <w:rsid w:val="0084478F"/>
  </w:style>
  <w:style w:type="paragraph" w:customStyle="1" w:styleId="9D606E5398D9451F8CE6077574CA9B9B">
    <w:name w:val="9D606E5398D9451F8CE6077574CA9B9B"/>
    <w:rsid w:val="0084478F"/>
  </w:style>
  <w:style w:type="paragraph" w:customStyle="1" w:styleId="B0F0D3ADE8F74870A5A18A9412D79EBF">
    <w:name w:val="B0F0D3ADE8F74870A5A18A9412D79EBF"/>
    <w:rsid w:val="0084478F"/>
  </w:style>
  <w:style w:type="paragraph" w:customStyle="1" w:styleId="580FC41A181848DCA53779361FFB46FE">
    <w:name w:val="580FC41A181848DCA53779361FFB46FE"/>
    <w:rsid w:val="0084478F"/>
  </w:style>
  <w:style w:type="paragraph" w:customStyle="1" w:styleId="434DAE8F661143C9A538E00FEB4C5A46">
    <w:name w:val="434DAE8F661143C9A538E00FEB4C5A46"/>
    <w:rsid w:val="0084478F"/>
  </w:style>
  <w:style w:type="paragraph" w:customStyle="1" w:styleId="0D109B16A1C048A8A648A45AFB1FE180">
    <w:name w:val="0D109B16A1C048A8A648A45AFB1FE180"/>
    <w:rsid w:val="0084478F"/>
  </w:style>
  <w:style w:type="paragraph" w:customStyle="1" w:styleId="D9BA0F6E153540889E6D7156BC12065F">
    <w:name w:val="D9BA0F6E153540889E6D7156BC12065F"/>
    <w:rsid w:val="0084478F"/>
  </w:style>
  <w:style w:type="paragraph" w:customStyle="1" w:styleId="CFEC2644D0D94C9D9F7EA06F5C2E21FA">
    <w:name w:val="CFEC2644D0D94C9D9F7EA06F5C2E21FA"/>
    <w:rsid w:val="0084478F"/>
  </w:style>
  <w:style w:type="paragraph" w:customStyle="1" w:styleId="4D950660FE4F48759FE1F73D55A50936">
    <w:name w:val="4D950660FE4F48759FE1F73D55A50936"/>
    <w:rsid w:val="0084478F"/>
  </w:style>
  <w:style w:type="paragraph" w:customStyle="1" w:styleId="1EC3BB036AB54597A960970C398A4FBD">
    <w:name w:val="1EC3BB036AB54597A960970C398A4FBD"/>
    <w:rsid w:val="0084478F"/>
  </w:style>
  <w:style w:type="paragraph" w:customStyle="1" w:styleId="919411A1C45D49FC9236AF63CACB74F3">
    <w:name w:val="919411A1C45D49FC9236AF63CACB74F3"/>
    <w:rsid w:val="0084478F"/>
  </w:style>
  <w:style w:type="paragraph" w:customStyle="1" w:styleId="DCE354DB3277402A95C33A6C655EB52E">
    <w:name w:val="DCE354DB3277402A95C33A6C655EB52E"/>
    <w:rsid w:val="0084478F"/>
  </w:style>
  <w:style w:type="paragraph" w:customStyle="1" w:styleId="5AF50E1EC88A4A1D918BF408C58978C4">
    <w:name w:val="5AF50E1EC88A4A1D918BF408C58978C4"/>
    <w:rsid w:val="0084478F"/>
  </w:style>
  <w:style w:type="paragraph" w:customStyle="1" w:styleId="EEEBDAFD6CDC4821A1B3ACAFCCCDD3D6">
    <w:name w:val="EEEBDAFD6CDC4821A1B3ACAFCCCDD3D6"/>
    <w:rsid w:val="0084478F"/>
  </w:style>
  <w:style w:type="paragraph" w:customStyle="1" w:styleId="C6BCE0829611467F831FE369294AAB13">
    <w:name w:val="C6BCE0829611467F831FE369294AAB13"/>
    <w:rsid w:val="0084478F"/>
  </w:style>
  <w:style w:type="paragraph" w:customStyle="1" w:styleId="F821B3CE6C0C40FAA55163ACD58DDF16">
    <w:name w:val="F821B3CE6C0C40FAA55163ACD58DDF16"/>
    <w:rsid w:val="0084478F"/>
  </w:style>
  <w:style w:type="paragraph" w:customStyle="1" w:styleId="2B0271F7915D47EB81A43F2E1C8113D4">
    <w:name w:val="2B0271F7915D47EB81A43F2E1C8113D4"/>
    <w:rsid w:val="0084478F"/>
  </w:style>
  <w:style w:type="paragraph" w:customStyle="1" w:styleId="355F09B75931400CB6689AD6E3BA50B7">
    <w:name w:val="355F09B75931400CB6689AD6E3BA50B7"/>
    <w:rsid w:val="0084478F"/>
  </w:style>
  <w:style w:type="paragraph" w:customStyle="1" w:styleId="D553136C35114C41AA102B38E6D0DDD0">
    <w:name w:val="D553136C35114C41AA102B38E6D0DDD0"/>
    <w:rsid w:val="0084478F"/>
  </w:style>
  <w:style w:type="paragraph" w:customStyle="1" w:styleId="81C4DC6B04DE4B2CB26020751BB42BD2">
    <w:name w:val="81C4DC6B04DE4B2CB26020751BB42BD2"/>
    <w:rsid w:val="0084478F"/>
  </w:style>
  <w:style w:type="paragraph" w:customStyle="1" w:styleId="79A77E7F4AE844CABEAEB7C3567F9A5B">
    <w:name w:val="79A77E7F4AE844CABEAEB7C3567F9A5B"/>
    <w:rsid w:val="0084478F"/>
  </w:style>
  <w:style w:type="paragraph" w:customStyle="1" w:styleId="67410AE0BE2746FCA372AD374446831E">
    <w:name w:val="67410AE0BE2746FCA372AD374446831E"/>
    <w:rsid w:val="0084478F"/>
  </w:style>
  <w:style w:type="paragraph" w:customStyle="1" w:styleId="3C239967A4DD4CF68E141EDE8F7DA4C1">
    <w:name w:val="3C239967A4DD4CF68E141EDE8F7DA4C1"/>
    <w:rsid w:val="0084478F"/>
  </w:style>
  <w:style w:type="paragraph" w:customStyle="1" w:styleId="AB2A3C7AAD654CBBA857CD71B77F90F2">
    <w:name w:val="AB2A3C7AAD654CBBA857CD71B77F90F2"/>
    <w:rsid w:val="0084478F"/>
  </w:style>
  <w:style w:type="paragraph" w:customStyle="1" w:styleId="7B10654303DB408AAD0076AF01EF6C24">
    <w:name w:val="7B10654303DB408AAD0076AF01EF6C24"/>
    <w:rsid w:val="0084478F"/>
  </w:style>
  <w:style w:type="paragraph" w:customStyle="1" w:styleId="A47F9B5BEF20454CBDA9C637138FDE2E">
    <w:name w:val="A47F9B5BEF20454CBDA9C637138FDE2E"/>
    <w:rsid w:val="0084478F"/>
  </w:style>
  <w:style w:type="paragraph" w:customStyle="1" w:styleId="E5F137CDEDAE46BE8CFD3248D4FD19A1">
    <w:name w:val="E5F137CDEDAE46BE8CFD3248D4FD19A1"/>
    <w:rsid w:val="0084478F"/>
  </w:style>
  <w:style w:type="paragraph" w:customStyle="1" w:styleId="2D9308186C3A4D4A8B6812B8A2CF5153">
    <w:name w:val="2D9308186C3A4D4A8B6812B8A2CF5153"/>
    <w:rsid w:val="0084478F"/>
  </w:style>
  <w:style w:type="paragraph" w:customStyle="1" w:styleId="4081E1A4BB364DB4B01196911043F8C2">
    <w:name w:val="4081E1A4BB364DB4B01196911043F8C2"/>
    <w:rsid w:val="0084478F"/>
  </w:style>
  <w:style w:type="paragraph" w:customStyle="1" w:styleId="82781693638D4B64ABCEE9AA1DB5DC3B">
    <w:name w:val="82781693638D4B64ABCEE9AA1DB5DC3B"/>
    <w:rsid w:val="0084478F"/>
  </w:style>
  <w:style w:type="paragraph" w:customStyle="1" w:styleId="786D1D755D944ED499A3D4AE47BC9FEF">
    <w:name w:val="786D1D755D944ED499A3D4AE47BC9FEF"/>
    <w:rsid w:val="0084478F"/>
  </w:style>
  <w:style w:type="paragraph" w:customStyle="1" w:styleId="3471B064417B4C3AB539C0CB10AEEC07">
    <w:name w:val="3471B064417B4C3AB539C0CB10AEEC07"/>
    <w:rsid w:val="0084478F"/>
  </w:style>
  <w:style w:type="paragraph" w:customStyle="1" w:styleId="AFA2B92F74AD4BF7BF4F3479EB2C9B22">
    <w:name w:val="AFA2B92F74AD4BF7BF4F3479EB2C9B22"/>
    <w:rsid w:val="0084478F"/>
  </w:style>
  <w:style w:type="paragraph" w:customStyle="1" w:styleId="29DB7622CEAE4AFEA045461AFFBADC6D">
    <w:name w:val="29DB7622CEAE4AFEA045461AFFBADC6D"/>
    <w:rsid w:val="0084478F"/>
  </w:style>
  <w:style w:type="paragraph" w:customStyle="1" w:styleId="B35ECA336EF24F819057721BCB72670E">
    <w:name w:val="B35ECA336EF24F819057721BCB72670E"/>
    <w:rsid w:val="0084478F"/>
  </w:style>
  <w:style w:type="paragraph" w:customStyle="1" w:styleId="D25BC3D8372F4749956434EE35F036B6">
    <w:name w:val="D25BC3D8372F4749956434EE35F036B6"/>
    <w:rsid w:val="0084478F"/>
  </w:style>
  <w:style w:type="paragraph" w:customStyle="1" w:styleId="9AF7649A98FF4E239082A1ABD046CB73">
    <w:name w:val="9AF7649A98FF4E239082A1ABD046CB73"/>
    <w:rsid w:val="0084478F"/>
  </w:style>
  <w:style w:type="paragraph" w:customStyle="1" w:styleId="C6E2FDBA4229403CBFAD443A0D4004E5">
    <w:name w:val="C6E2FDBA4229403CBFAD443A0D4004E5"/>
    <w:rsid w:val="0084478F"/>
  </w:style>
  <w:style w:type="paragraph" w:customStyle="1" w:styleId="8D891E57776F4F008DF5DD4A456ACAC2">
    <w:name w:val="8D891E57776F4F008DF5DD4A456ACAC2"/>
    <w:rsid w:val="0084478F"/>
  </w:style>
  <w:style w:type="paragraph" w:customStyle="1" w:styleId="13F0E8B441224CD284BCEE832664A5C5">
    <w:name w:val="13F0E8B441224CD284BCEE832664A5C5"/>
    <w:rsid w:val="0084478F"/>
  </w:style>
  <w:style w:type="paragraph" w:customStyle="1" w:styleId="195B29172DAC4DB681B546D3CD9693AD">
    <w:name w:val="195B29172DAC4DB681B546D3CD9693AD"/>
    <w:rsid w:val="0084478F"/>
  </w:style>
  <w:style w:type="paragraph" w:customStyle="1" w:styleId="1FD96C3F2AAA4E61927C61A978FDC4CD">
    <w:name w:val="1FD96C3F2AAA4E61927C61A978FDC4CD"/>
    <w:rsid w:val="0084478F"/>
  </w:style>
  <w:style w:type="paragraph" w:customStyle="1" w:styleId="51C3E8C97D754ECE8A4CD555AD0520BC">
    <w:name w:val="51C3E8C97D754ECE8A4CD555AD0520BC"/>
    <w:rsid w:val="0084478F"/>
  </w:style>
  <w:style w:type="paragraph" w:customStyle="1" w:styleId="5FF08ACB69B64CE8B2EAA3B1A0F20A62">
    <w:name w:val="5FF08ACB69B64CE8B2EAA3B1A0F20A62"/>
    <w:rsid w:val="0084478F"/>
  </w:style>
  <w:style w:type="paragraph" w:customStyle="1" w:styleId="ED339DCFFBD64BFF868A5C0A3213A490">
    <w:name w:val="ED339DCFFBD64BFF868A5C0A3213A490"/>
    <w:rsid w:val="0084478F"/>
  </w:style>
  <w:style w:type="paragraph" w:customStyle="1" w:styleId="A951C7AD6378431EAB6311A882E0833B">
    <w:name w:val="A951C7AD6378431EAB6311A882E0833B"/>
    <w:rsid w:val="0084478F"/>
  </w:style>
  <w:style w:type="paragraph" w:customStyle="1" w:styleId="2FA864F278D5400A867B9F5E01A5E427">
    <w:name w:val="2FA864F278D5400A867B9F5E01A5E427"/>
    <w:rsid w:val="0084478F"/>
  </w:style>
  <w:style w:type="paragraph" w:customStyle="1" w:styleId="5F74651CF83F47C9B96DE74125ACEBE0">
    <w:name w:val="5F74651CF83F47C9B96DE74125ACEBE0"/>
    <w:rsid w:val="0084478F"/>
  </w:style>
  <w:style w:type="paragraph" w:customStyle="1" w:styleId="4372D2A49D1E44E39E4BB182FC5E7BE7">
    <w:name w:val="4372D2A49D1E44E39E4BB182FC5E7BE7"/>
    <w:rsid w:val="0084478F"/>
  </w:style>
  <w:style w:type="paragraph" w:customStyle="1" w:styleId="3746C940F04041609C4122B9D41B3DFE">
    <w:name w:val="3746C940F04041609C4122B9D41B3DFE"/>
    <w:rsid w:val="0084478F"/>
  </w:style>
  <w:style w:type="paragraph" w:customStyle="1" w:styleId="0542B7882B524A63917823545A7514F0">
    <w:name w:val="0542B7882B524A63917823545A7514F0"/>
    <w:rsid w:val="0084478F"/>
  </w:style>
  <w:style w:type="paragraph" w:customStyle="1" w:styleId="58945FA036CA44BB9F37D013DEC3A77F">
    <w:name w:val="58945FA036CA44BB9F37D013DEC3A77F"/>
    <w:rsid w:val="0084478F"/>
  </w:style>
  <w:style w:type="paragraph" w:customStyle="1" w:styleId="850B689118FF4BFBA9483CF337E15DF2">
    <w:name w:val="850B689118FF4BFBA9483CF337E15DF2"/>
    <w:rsid w:val="0084478F"/>
  </w:style>
  <w:style w:type="paragraph" w:customStyle="1" w:styleId="711FD82079C940CEBD214CC8B6F439FA">
    <w:name w:val="711FD82079C940CEBD214CC8B6F439FA"/>
    <w:rsid w:val="0084478F"/>
  </w:style>
  <w:style w:type="paragraph" w:customStyle="1" w:styleId="0429B4D6EF8C4CE4910610F6F02900F2">
    <w:name w:val="0429B4D6EF8C4CE4910610F6F02900F2"/>
    <w:rsid w:val="0084478F"/>
  </w:style>
  <w:style w:type="paragraph" w:customStyle="1" w:styleId="110AC8633E2D407B9BCE72DC05E23821">
    <w:name w:val="110AC8633E2D407B9BCE72DC05E23821"/>
    <w:rsid w:val="0084478F"/>
  </w:style>
  <w:style w:type="paragraph" w:customStyle="1" w:styleId="5E2668DEB97B43639F05145029582480">
    <w:name w:val="5E2668DEB97B43639F05145029582480"/>
    <w:rsid w:val="0084478F"/>
  </w:style>
  <w:style w:type="paragraph" w:customStyle="1" w:styleId="0CD9763A5F7B48B193B0D63F62B03F17">
    <w:name w:val="0CD9763A5F7B48B193B0D63F62B03F17"/>
    <w:rsid w:val="0084478F"/>
  </w:style>
  <w:style w:type="paragraph" w:customStyle="1" w:styleId="C3665DFEE7984697B594B5945B6E3940">
    <w:name w:val="C3665DFEE7984697B594B5945B6E3940"/>
    <w:rsid w:val="0084478F"/>
  </w:style>
  <w:style w:type="paragraph" w:customStyle="1" w:styleId="3DC7E377F227418EA176B6024B0FC692">
    <w:name w:val="3DC7E377F227418EA176B6024B0FC692"/>
    <w:rsid w:val="0084478F"/>
  </w:style>
  <w:style w:type="paragraph" w:customStyle="1" w:styleId="57B226865EC54022B3E70389F3513402">
    <w:name w:val="57B226865EC54022B3E70389F3513402"/>
    <w:rsid w:val="0084478F"/>
  </w:style>
  <w:style w:type="paragraph" w:customStyle="1" w:styleId="552DFEA1B18C465884C622116CEBAC55">
    <w:name w:val="552DFEA1B18C465884C622116CEBAC55"/>
    <w:rsid w:val="0084478F"/>
  </w:style>
  <w:style w:type="paragraph" w:customStyle="1" w:styleId="5B7132FDA2E348DE8BB0D60E3A226B81">
    <w:name w:val="5B7132FDA2E348DE8BB0D60E3A226B81"/>
    <w:rsid w:val="0084478F"/>
  </w:style>
  <w:style w:type="paragraph" w:customStyle="1" w:styleId="B0C66BCA066E48B4BAE56B9EFE437860">
    <w:name w:val="B0C66BCA066E48B4BAE56B9EFE437860"/>
    <w:rsid w:val="0084478F"/>
  </w:style>
  <w:style w:type="paragraph" w:customStyle="1" w:styleId="D791C1DBBC054D2B98F6F43F52AD48C2">
    <w:name w:val="D791C1DBBC054D2B98F6F43F52AD48C2"/>
    <w:rsid w:val="0084478F"/>
  </w:style>
  <w:style w:type="paragraph" w:customStyle="1" w:styleId="050C0EF4D43E462B8D892F55D7F09D97">
    <w:name w:val="050C0EF4D43E462B8D892F55D7F09D97"/>
    <w:rsid w:val="0084478F"/>
  </w:style>
  <w:style w:type="paragraph" w:customStyle="1" w:styleId="551E19FA138941FB9200A333BC9891DC">
    <w:name w:val="551E19FA138941FB9200A333BC9891DC"/>
    <w:rsid w:val="0084478F"/>
  </w:style>
  <w:style w:type="paragraph" w:customStyle="1" w:styleId="FE0CB24F6AD24BB6AA27BF9B19BF5553">
    <w:name w:val="FE0CB24F6AD24BB6AA27BF9B19BF5553"/>
    <w:rsid w:val="0084478F"/>
  </w:style>
  <w:style w:type="paragraph" w:customStyle="1" w:styleId="EEF330B5C99541C6B3B5DC6A06BDC9A4">
    <w:name w:val="EEF330B5C99541C6B3B5DC6A06BDC9A4"/>
    <w:rsid w:val="0084478F"/>
  </w:style>
  <w:style w:type="paragraph" w:customStyle="1" w:styleId="12A0CC1850A644E98EDDC7E1D446C350">
    <w:name w:val="12A0CC1850A644E98EDDC7E1D446C350"/>
    <w:rsid w:val="0084478F"/>
  </w:style>
  <w:style w:type="paragraph" w:customStyle="1" w:styleId="1A36F22F42794AB883BE895CA20AC473">
    <w:name w:val="1A36F22F42794AB883BE895CA20AC473"/>
    <w:rsid w:val="0084478F"/>
  </w:style>
  <w:style w:type="paragraph" w:customStyle="1" w:styleId="78AEBA020844479A806FC64B40D21451">
    <w:name w:val="78AEBA020844479A806FC64B40D21451"/>
    <w:rsid w:val="0084478F"/>
  </w:style>
  <w:style w:type="paragraph" w:customStyle="1" w:styleId="244DDC6C71064FAA9307BC5793BA5549">
    <w:name w:val="244DDC6C71064FAA9307BC5793BA5549"/>
    <w:rsid w:val="0084478F"/>
  </w:style>
  <w:style w:type="paragraph" w:customStyle="1" w:styleId="2CB625D6FB1F4517A494302E67951CB8">
    <w:name w:val="2CB625D6FB1F4517A494302E67951CB8"/>
    <w:rsid w:val="0084478F"/>
  </w:style>
  <w:style w:type="paragraph" w:customStyle="1" w:styleId="25BC32CBFD6145A994ADCADE7C30D97A">
    <w:name w:val="25BC32CBFD6145A994ADCADE7C30D97A"/>
    <w:rsid w:val="0084478F"/>
  </w:style>
  <w:style w:type="paragraph" w:customStyle="1" w:styleId="5A1A87E3A50240FC8F0CDC6C3C4068B9">
    <w:name w:val="5A1A87E3A50240FC8F0CDC6C3C4068B9"/>
    <w:rsid w:val="0084478F"/>
  </w:style>
  <w:style w:type="paragraph" w:customStyle="1" w:styleId="C28F333670AA4E4D80E7F6DA4882DDE9">
    <w:name w:val="C28F333670AA4E4D80E7F6DA4882DDE9"/>
    <w:rsid w:val="0084478F"/>
  </w:style>
  <w:style w:type="paragraph" w:customStyle="1" w:styleId="C1D5D513CD4245A9A727D3BCF25BEE37">
    <w:name w:val="C1D5D513CD4245A9A727D3BCF25BEE37"/>
    <w:rsid w:val="0084478F"/>
  </w:style>
  <w:style w:type="paragraph" w:customStyle="1" w:styleId="9B56CD0F1D5A4D6F8111646628962446">
    <w:name w:val="9B56CD0F1D5A4D6F8111646628962446"/>
    <w:rsid w:val="0084478F"/>
  </w:style>
  <w:style w:type="paragraph" w:customStyle="1" w:styleId="41B08B285A5944DC828FD9DA7980B71C">
    <w:name w:val="41B08B285A5944DC828FD9DA7980B71C"/>
    <w:rsid w:val="0084478F"/>
  </w:style>
  <w:style w:type="paragraph" w:customStyle="1" w:styleId="F6B4E66E75B4453A801BB90FA5CB4B89">
    <w:name w:val="F6B4E66E75B4453A801BB90FA5CB4B89"/>
    <w:rsid w:val="0084478F"/>
  </w:style>
  <w:style w:type="paragraph" w:customStyle="1" w:styleId="20C07D829BA9416392658AEB870FDE99">
    <w:name w:val="20C07D829BA9416392658AEB870FDE99"/>
    <w:rsid w:val="0084478F"/>
  </w:style>
  <w:style w:type="paragraph" w:customStyle="1" w:styleId="17754D5C5DB14566A92320B5367B48F3">
    <w:name w:val="17754D5C5DB14566A92320B5367B48F3"/>
    <w:rsid w:val="0084478F"/>
  </w:style>
  <w:style w:type="paragraph" w:customStyle="1" w:styleId="C0730095F7E440629C6D98B364A7401F">
    <w:name w:val="C0730095F7E440629C6D98B364A7401F"/>
    <w:rsid w:val="0084478F"/>
  </w:style>
  <w:style w:type="paragraph" w:customStyle="1" w:styleId="2696684DB763449DAF94F86750E17C87">
    <w:name w:val="2696684DB763449DAF94F86750E17C87"/>
    <w:rsid w:val="0084478F"/>
  </w:style>
  <w:style w:type="paragraph" w:customStyle="1" w:styleId="21DC796A44CE4E8B950D6600C449A1B2">
    <w:name w:val="21DC796A44CE4E8B950D6600C449A1B2"/>
    <w:rsid w:val="0084478F"/>
  </w:style>
  <w:style w:type="paragraph" w:customStyle="1" w:styleId="4AA68603882E440D8D4E258DD315DDE6">
    <w:name w:val="4AA68603882E440D8D4E258DD315DDE6"/>
    <w:rsid w:val="0084478F"/>
  </w:style>
  <w:style w:type="paragraph" w:customStyle="1" w:styleId="BFE1EC93E3AA49B28FC9710CDBFD5CA3">
    <w:name w:val="BFE1EC93E3AA49B28FC9710CDBFD5CA3"/>
    <w:rsid w:val="0084478F"/>
  </w:style>
  <w:style w:type="paragraph" w:customStyle="1" w:styleId="1DE81EB4D2D6429D9C146A967FC996C2">
    <w:name w:val="1DE81EB4D2D6429D9C146A967FC996C2"/>
    <w:rsid w:val="0084478F"/>
  </w:style>
  <w:style w:type="paragraph" w:customStyle="1" w:styleId="221E8D081F1344B9864200D6A45EECA3">
    <w:name w:val="221E8D081F1344B9864200D6A45EECA3"/>
    <w:rsid w:val="0084478F"/>
  </w:style>
  <w:style w:type="paragraph" w:customStyle="1" w:styleId="FF20A195EFA3468D81F1E4F4E888F72F">
    <w:name w:val="FF20A195EFA3468D81F1E4F4E888F72F"/>
    <w:rsid w:val="0084478F"/>
  </w:style>
  <w:style w:type="paragraph" w:customStyle="1" w:styleId="F0E5E11B74364CE5B38460A9B2FADB80">
    <w:name w:val="F0E5E11B74364CE5B38460A9B2FADB80"/>
    <w:rsid w:val="0084478F"/>
  </w:style>
  <w:style w:type="paragraph" w:customStyle="1" w:styleId="A1149C912147419081820F2D19359E17">
    <w:name w:val="A1149C912147419081820F2D19359E17"/>
    <w:rsid w:val="0084478F"/>
  </w:style>
  <w:style w:type="paragraph" w:customStyle="1" w:styleId="2F4D8FD75995459298B997109EB3A26D">
    <w:name w:val="2F4D8FD75995459298B997109EB3A26D"/>
    <w:rsid w:val="0084478F"/>
  </w:style>
  <w:style w:type="paragraph" w:customStyle="1" w:styleId="7A211E824C594AA1BF58C9FC2E3530DB">
    <w:name w:val="7A211E824C594AA1BF58C9FC2E3530DB"/>
    <w:rsid w:val="0084478F"/>
  </w:style>
  <w:style w:type="paragraph" w:customStyle="1" w:styleId="19F60D5627FB4F778EE247A10C78BC0A">
    <w:name w:val="19F60D5627FB4F778EE247A10C78BC0A"/>
    <w:rsid w:val="0084478F"/>
  </w:style>
  <w:style w:type="paragraph" w:customStyle="1" w:styleId="DFA5F06F9DF84A9EA4055AB927DE6CA2">
    <w:name w:val="DFA5F06F9DF84A9EA4055AB927DE6CA2"/>
    <w:rsid w:val="0084478F"/>
  </w:style>
  <w:style w:type="paragraph" w:customStyle="1" w:styleId="D154ADDCB9074C6FAC6E581BE04EE56B">
    <w:name w:val="D154ADDCB9074C6FAC6E581BE04EE56B"/>
    <w:rsid w:val="0084478F"/>
  </w:style>
  <w:style w:type="paragraph" w:customStyle="1" w:styleId="49B5D640BEB94439B09DFF2BD42CF46B">
    <w:name w:val="49B5D640BEB94439B09DFF2BD42CF46B"/>
    <w:rsid w:val="0084478F"/>
  </w:style>
  <w:style w:type="paragraph" w:customStyle="1" w:styleId="2B65AAD72DE145338CEE98B5B4C0384B">
    <w:name w:val="2B65AAD72DE145338CEE98B5B4C0384B"/>
    <w:rsid w:val="0084478F"/>
  </w:style>
  <w:style w:type="paragraph" w:customStyle="1" w:styleId="0C7192CA8E994620BF7225F50CE53691">
    <w:name w:val="0C7192CA8E994620BF7225F50CE53691"/>
    <w:rsid w:val="0084478F"/>
  </w:style>
  <w:style w:type="paragraph" w:customStyle="1" w:styleId="95BE51347BC24C28AFB3370A9C9903D2">
    <w:name w:val="95BE51347BC24C28AFB3370A9C9903D2"/>
    <w:rsid w:val="0084478F"/>
  </w:style>
  <w:style w:type="paragraph" w:customStyle="1" w:styleId="4133BF7DA3464AF7AE24BF2861364418">
    <w:name w:val="4133BF7DA3464AF7AE24BF2861364418"/>
    <w:rsid w:val="0084478F"/>
  </w:style>
  <w:style w:type="paragraph" w:customStyle="1" w:styleId="07E923AB677648429B323055D5942CAB">
    <w:name w:val="07E923AB677648429B323055D5942CAB"/>
    <w:rsid w:val="0084478F"/>
  </w:style>
  <w:style w:type="paragraph" w:customStyle="1" w:styleId="A6C64450B99A44DD84798BBD87AFF590">
    <w:name w:val="A6C64450B99A44DD84798BBD87AFF590"/>
    <w:rsid w:val="0084478F"/>
  </w:style>
  <w:style w:type="paragraph" w:customStyle="1" w:styleId="4B603D7093444D578E4A492060D4555C">
    <w:name w:val="4B603D7093444D578E4A492060D4555C"/>
    <w:rsid w:val="0084478F"/>
  </w:style>
  <w:style w:type="paragraph" w:customStyle="1" w:styleId="2E21C9E1982E4CA0B218A392B5EB46BB">
    <w:name w:val="2E21C9E1982E4CA0B218A392B5EB46BB"/>
    <w:rsid w:val="0084478F"/>
  </w:style>
  <w:style w:type="paragraph" w:customStyle="1" w:styleId="7697182881A149AFBF5B70B6084585DA">
    <w:name w:val="7697182881A149AFBF5B70B6084585DA"/>
    <w:rsid w:val="0084478F"/>
  </w:style>
  <w:style w:type="paragraph" w:customStyle="1" w:styleId="78E3739B0A694712BECB63BD6064EE23">
    <w:name w:val="78E3739B0A694712BECB63BD6064EE23"/>
    <w:rsid w:val="0084478F"/>
  </w:style>
  <w:style w:type="paragraph" w:customStyle="1" w:styleId="8B89FC5749594FB582BA65BCEDABBDD7">
    <w:name w:val="8B89FC5749594FB582BA65BCEDABBDD7"/>
    <w:rsid w:val="0084478F"/>
  </w:style>
  <w:style w:type="paragraph" w:customStyle="1" w:styleId="E118049457BC4F78BAD35531FC62FCAB">
    <w:name w:val="E118049457BC4F78BAD35531FC62FCAB"/>
    <w:rsid w:val="0084478F"/>
  </w:style>
  <w:style w:type="paragraph" w:customStyle="1" w:styleId="CE2676F4BF7D494DABAE742E8F01C9E5">
    <w:name w:val="CE2676F4BF7D494DABAE742E8F01C9E5"/>
    <w:rsid w:val="0084478F"/>
  </w:style>
  <w:style w:type="paragraph" w:customStyle="1" w:styleId="2EC7DA482DCF4B558C371201BC78E5A0">
    <w:name w:val="2EC7DA482DCF4B558C371201BC78E5A0"/>
    <w:rsid w:val="0084478F"/>
  </w:style>
  <w:style w:type="paragraph" w:customStyle="1" w:styleId="E75C522A71094D2399A4EE6C247ECD79">
    <w:name w:val="E75C522A71094D2399A4EE6C247ECD79"/>
    <w:rsid w:val="0084478F"/>
  </w:style>
  <w:style w:type="paragraph" w:customStyle="1" w:styleId="EF32615FCF1D4897BAA827054EFF7F1B">
    <w:name w:val="EF32615FCF1D4897BAA827054EFF7F1B"/>
    <w:rsid w:val="0084478F"/>
  </w:style>
  <w:style w:type="paragraph" w:customStyle="1" w:styleId="FE585D1117DA4C5E96245B173E5835C3">
    <w:name w:val="FE585D1117DA4C5E96245B173E5835C3"/>
    <w:rsid w:val="0084478F"/>
  </w:style>
  <w:style w:type="paragraph" w:customStyle="1" w:styleId="7D53AA112C0340B5AD6D28B61AB68963">
    <w:name w:val="7D53AA112C0340B5AD6D28B61AB68963"/>
    <w:rsid w:val="0084478F"/>
  </w:style>
  <w:style w:type="paragraph" w:customStyle="1" w:styleId="FACD48B9423D4F8E863502D529A89664">
    <w:name w:val="FACD48B9423D4F8E863502D529A89664"/>
    <w:rsid w:val="0084478F"/>
  </w:style>
  <w:style w:type="paragraph" w:customStyle="1" w:styleId="FE6A0A6E70F04298B404485F1F244411">
    <w:name w:val="FE6A0A6E70F04298B404485F1F244411"/>
    <w:rsid w:val="0084478F"/>
  </w:style>
  <w:style w:type="paragraph" w:customStyle="1" w:styleId="369B03DB93BF44D2B8FFD7A97ED415D9">
    <w:name w:val="369B03DB93BF44D2B8FFD7A97ED415D9"/>
    <w:rsid w:val="0084478F"/>
  </w:style>
  <w:style w:type="paragraph" w:customStyle="1" w:styleId="46E692E0BBA54D62AD05DAE334A5CC02">
    <w:name w:val="46E692E0BBA54D62AD05DAE334A5CC02"/>
    <w:rsid w:val="0084478F"/>
  </w:style>
  <w:style w:type="paragraph" w:customStyle="1" w:styleId="FD4C23754E954EC78F16F59D7C580B04">
    <w:name w:val="FD4C23754E954EC78F16F59D7C580B04"/>
    <w:rsid w:val="0084478F"/>
  </w:style>
  <w:style w:type="paragraph" w:customStyle="1" w:styleId="A12703E0439D48E197CF5E6A60ED02F7">
    <w:name w:val="A12703E0439D48E197CF5E6A60ED02F7"/>
    <w:rsid w:val="0084478F"/>
  </w:style>
  <w:style w:type="paragraph" w:customStyle="1" w:styleId="EF9BD5ED84904F39B0BFC4A7CED171A4">
    <w:name w:val="EF9BD5ED84904F39B0BFC4A7CED171A4"/>
    <w:rsid w:val="0084478F"/>
  </w:style>
  <w:style w:type="paragraph" w:customStyle="1" w:styleId="EB8DB2D05F924673A8CC22AF99DC643C">
    <w:name w:val="EB8DB2D05F924673A8CC22AF99DC643C"/>
    <w:rsid w:val="0084478F"/>
  </w:style>
  <w:style w:type="paragraph" w:customStyle="1" w:styleId="D219701A673D4FFD9C9370D337657BDA">
    <w:name w:val="D219701A673D4FFD9C9370D337657BDA"/>
    <w:rsid w:val="0084478F"/>
  </w:style>
  <w:style w:type="paragraph" w:customStyle="1" w:styleId="E881F0D0F29B477086B773FF6DE49C2B">
    <w:name w:val="E881F0D0F29B477086B773FF6DE49C2B"/>
    <w:rsid w:val="0084478F"/>
  </w:style>
  <w:style w:type="paragraph" w:customStyle="1" w:styleId="34195B9A45AB4D3FBB3D2455C7549B2D">
    <w:name w:val="34195B9A45AB4D3FBB3D2455C7549B2D"/>
    <w:rsid w:val="0084478F"/>
  </w:style>
  <w:style w:type="paragraph" w:customStyle="1" w:styleId="47A31693079F46B7AAF1FB45F0E8A5A1">
    <w:name w:val="47A31693079F46B7AAF1FB45F0E8A5A1"/>
    <w:rsid w:val="0084478F"/>
  </w:style>
  <w:style w:type="paragraph" w:customStyle="1" w:styleId="0023E74FA3C9475D851DDDBD13742CCB">
    <w:name w:val="0023E74FA3C9475D851DDDBD13742CCB"/>
    <w:rsid w:val="0084478F"/>
  </w:style>
  <w:style w:type="paragraph" w:customStyle="1" w:styleId="9ED584C2CD5147E198A43180FEE09ACC">
    <w:name w:val="9ED584C2CD5147E198A43180FEE09ACC"/>
    <w:rsid w:val="0084478F"/>
  </w:style>
  <w:style w:type="paragraph" w:customStyle="1" w:styleId="E9A20B8E757A4D87A501C999FAD3E247">
    <w:name w:val="E9A20B8E757A4D87A501C999FAD3E247"/>
    <w:rsid w:val="0084478F"/>
  </w:style>
  <w:style w:type="paragraph" w:customStyle="1" w:styleId="E8A2CCE1EF464870BB334483236D8624">
    <w:name w:val="E8A2CCE1EF464870BB334483236D8624"/>
    <w:rsid w:val="0084478F"/>
  </w:style>
  <w:style w:type="paragraph" w:customStyle="1" w:styleId="52925383A67F413E9410AC0F7446BE62">
    <w:name w:val="52925383A67F413E9410AC0F7446BE62"/>
    <w:rsid w:val="0084478F"/>
  </w:style>
  <w:style w:type="paragraph" w:customStyle="1" w:styleId="0A9968EF26224CD6A2CF26673C53471E">
    <w:name w:val="0A9968EF26224CD6A2CF26673C53471E"/>
    <w:rsid w:val="0084478F"/>
  </w:style>
  <w:style w:type="paragraph" w:customStyle="1" w:styleId="6077105E759A44D68CD72711307A562C">
    <w:name w:val="6077105E759A44D68CD72711307A562C"/>
    <w:rsid w:val="0084478F"/>
  </w:style>
  <w:style w:type="paragraph" w:customStyle="1" w:styleId="45A5D6188AC4414EA5D6CC1044650811">
    <w:name w:val="45A5D6188AC4414EA5D6CC1044650811"/>
    <w:rsid w:val="0084478F"/>
  </w:style>
  <w:style w:type="paragraph" w:customStyle="1" w:styleId="42F23852015649069B0B50350F342C34">
    <w:name w:val="42F23852015649069B0B50350F342C34"/>
    <w:rsid w:val="0084478F"/>
  </w:style>
  <w:style w:type="paragraph" w:customStyle="1" w:styleId="4ACBE2A6171F4AE0A1B899CE539C262C">
    <w:name w:val="4ACBE2A6171F4AE0A1B899CE539C262C"/>
    <w:rsid w:val="0084478F"/>
  </w:style>
  <w:style w:type="paragraph" w:customStyle="1" w:styleId="E4DF116B5DF64C3EAC0EF40A2ACAAF56">
    <w:name w:val="E4DF116B5DF64C3EAC0EF40A2ACAAF56"/>
    <w:rsid w:val="0084478F"/>
  </w:style>
  <w:style w:type="paragraph" w:customStyle="1" w:styleId="C734A30B2F0E4A74B86EA5CAA5197332">
    <w:name w:val="C734A30B2F0E4A74B86EA5CAA5197332"/>
    <w:rsid w:val="0084478F"/>
  </w:style>
  <w:style w:type="paragraph" w:customStyle="1" w:styleId="BE1BDD5967A34EF0ADC036864990BFEC">
    <w:name w:val="BE1BDD5967A34EF0ADC036864990BFEC"/>
    <w:rsid w:val="0084478F"/>
  </w:style>
  <w:style w:type="paragraph" w:customStyle="1" w:styleId="BAAA3967C2F74F389111FEC0B5C6EFA5">
    <w:name w:val="BAAA3967C2F74F389111FEC0B5C6EFA5"/>
    <w:rsid w:val="0084478F"/>
  </w:style>
  <w:style w:type="paragraph" w:customStyle="1" w:styleId="A15645123EF346DFBD099E7756FF955F">
    <w:name w:val="A15645123EF346DFBD099E7756FF955F"/>
    <w:rsid w:val="0084478F"/>
  </w:style>
  <w:style w:type="paragraph" w:customStyle="1" w:styleId="AA96417C553A4CE9A0C4461DBAEA8430">
    <w:name w:val="AA96417C553A4CE9A0C4461DBAEA8430"/>
    <w:rsid w:val="0084478F"/>
  </w:style>
  <w:style w:type="paragraph" w:customStyle="1" w:styleId="07DED42477544D3798C0C3011282C183">
    <w:name w:val="07DED42477544D3798C0C3011282C183"/>
    <w:rsid w:val="0084478F"/>
  </w:style>
  <w:style w:type="paragraph" w:customStyle="1" w:styleId="F6CFAECB74D74A19958C52800159F367">
    <w:name w:val="F6CFAECB74D74A19958C52800159F367"/>
    <w:rsid w:val="0084478F"/>
  </w:style>
  <w:style w:type="paragraph" w:customStyle="1" w:styleId="650EB5B186B745B5BFCA18E70DE94020">
    <w:name w:val="650EB5B186B745B5BFCA18E70DE94020"/>
    <w:rsid w:val="0084478F"/>
  </w:style>
  <w:style w:type="paragraph" w:customStyle="1" w:styleId="33BD472FE2DA4C86B1D74BCAE5F29BDD">
    <w:name w:val="33BD472FE2DA4C86B1D74BCAE5F29BDD"/>
    <w:rsid w:val="0084478F"/>
  </w:style>
  <w:style w:type="paragraph" w:customStyle="1" w:styleId="FF9C71B27C66412EB2F5C6E62D900C9D">
    <w:name w:val="FF9C71B27C66412EB2F5C6E62D900C9D"/>
    <w:rsid w:val="0084478F"/>
  </w:style>
  <w:style w:type="paragraph" w:customStyle="1" w:styleId="2F615637BAC64C49AB1D1E8D05D00F6F">
    <w:name w:val="2F615637BAC64C49AB1D1E8D05D00F6F"/>
    <w:rsid w:val="0084478F"/>
  </w:style>
  <w:style w:type="paragraph" w:customStyle="1" w:styleId="5CD032647F3C49A091F5077284A172D5">
    <w:name w:val="5CD032647F3C49A091F5077284A172D5"/>
    <w:rsid w:val="0084478F"/>
  </w:style>
  <w:style w:type="paragraph" w:customStyle="1" w:styleId="BA1338EAC22646E6B74F626BB72C0CD7">
    <w:name w:val="BA1338EAC22646E6B74F626BB72C0CD7"/>
    <w:rsid w:val="0084478F"/>
  </w:style>
  <w:style w:type="paragraph" w:customStyle="1" w:styleId="9777ED8B52A1441390AEC5E7E55373C7">
    <w:name w:val="9777ED8B52A1441390AEC5E7E55373C7"/>
    <w:rsid w:val="0084478F"/>
  </w:style>
  <w:style w:type="paragraph" w:customStyle="1" w:styleId="773519C778FB430D8603A232124C59E8">
    <w:name w:val="773519C778FB430D8603A232124C59E8"/>
    <w:rsid w:val="0084478F"/>
  </w:style>
  <w:style w:type="paragraph" w:customStyle="1" w:styleId="8C87834CF87D4F728BDDA9DBAAC99408">
    <w:name w:val="8C87834CF87D4F728BDDA9DBAAC99408"/>
    <w:rsid w:val="0084478F"/>
  </w:style>
  <w:style w:type="paragraph" w:customStyle="1" w:styleId="485FDCF1A1C64FA6B21C52CB1854BE4C">
    <w:name w:val="485FDCF1A1C64FA6B21C52CB1854BE4C"/>
    <w:rsid w:val="0084478F"/>
  </w:style>
  <w:style w:type="paragraph" w:customStyle="1" w:styleId="2304B94F3EDF4687A087860DD3660893">
    <w:name w:val="2304B94F3EDF4687A087860DD3660893"/>
    <w:rsid w:val="0084478F"/>
  </w:style>
  <w:style w:type="paragraph" w:customStyle="1" w:styleId="AB2DA06CB49E4AE4A0B69F96E02C7683">
    <w:name w:val="AB2DA06CB49E4AE4A0B69F96E02C7683"/>
    <w:rsid w:val="0084478F"/>
  </w:style>
  <w:style w:type="paragraph" w:customStyle="1" w:styleId="A3F44D66AD72409590F55A6D957DEF59">
    <w:name w:val="A3F44D66AD72409590F55A6D957DEF59"/>
    <w:rsid w:val="0084478F"/>
  </w:style>
  <w:style w:type="paragraph" w:customStyle="1" w:styleId="765EE4851FB44111BB4C480ADA52929A">
    <w:name w:val="765EE4851FB44111BB4C480ADA52929A"/>
    <w:rsid w:val="0084478F"/>
  </w:style>
  <w:style w:type="paragraph" w:customStyle="1" w:styleId="606744435F084CCEB9B40523FE716C3C">
    <w:name w:val="606744435F084CCEB9B40523FE716C3C"/>
    <w:rsid w:val="0084478F"/>
  </w:style>
  <w:style w:type="paragraph" w:customStyle="1" w:styleId="A2EFB3BDBF95400F858A4E9A358EFE51">
    <w:name w:val="A2EFB3BDBF95400F858A4E9A358EFE51"/>
    <w:rsid w:val="0084478F"/>
  </w:style>
  <w:style w:type="paragraph" w:customStyle="1" w:styleId="784E7DB57FE24422AE87A871520D64F9">
    <w:name w:val="784E7DB57FE24422AE87A871520D64F9"/>
    <w:rsid w:val="0084478F"/>
  </w:style>
  <w:style w:type="paragraph" w:customStyle="1" w:styleId="3624F719FB624A07AF89C11AF44C9643">
    <w:name w:val="3624F719FB624A07AF89C11AF44C9643"/>
    <w:rsid w:val="0084478F"/>
  </w:style>
  <w:style w:type="paragraph" w:customStyle="1" w:styleId="89401B15B42E41F1923512CCC7B68DF0">
    <w:name w:val="89401B15B42E41F1923512CCC7B68DF0"/>
    <w:rsid w:val="0084478F"/>
  </w:style>
  <w:style w:type="paragraph" w:customStyle="1" w:styleId="99AB3FC5CF504E45950FB5A8598E62FB">
    <w:name w:val="99AB3FC5CF504E45950FB5A8598E62FB"/>
    <w:rsid w:val="0084478F"/>
  </w:style>
  <w:style w:type="paragraph" w:customStyle="1" w:styleId="6B8BFBEB72F94EEF9C643A69E24D0AEE">
    <w:name w:val="6B8BFBEB72F94EEF9C643A69E24D0AEE"/>
    <w:rsid w:val="0084478F"/>
  </w:style>
  <w:style w:type="paragraph" w:customStyle="1" w:styleId="3F1329D556C14D0EAD9B2C085966284B">
    <w:name w:val="3F1329D556C14D0EAD9B2C085966284B"/>
    <w:rsid w:val="0084478F"/>
  </w:style>
  <w:style w:type="paragraph" w:customStyle="1" w:styleId="95CD198A1DDB4294A4798A936FD58470">
    <w:name w:val="95CD198A1DDB4294A4798A936FD58470"/>
    <w:rsid w:val="0084478F"/>
  </w:style>
  <w:style w:type="paragraph" w:customStyle="1" w:styleId="928307EA9BA940BC8D32C6228F1F9E44">
    <w:name w:val="928307EA9BA940BC8D32C6228F1F9E44"/>
    <w:rsid w:val="0084478F"/>
  </w:style>
  <w:style w:type="paragraph" w:customStyle="1" w:styleId="3842950DBF4F4270AE1930B3BB6118D2">
    <w:name w:val="3842950DBF4F4270AE1930B3BB6118D2"/>
    <w:rsid w:val="0084478F"/>
  </w:style>
  <w:style w:type="paragraph" w:customStyle="1" w:styleId="7A0AEB44457448E6807F621977A35487">
    <w:name w:val="7A0AEB44457448E6807F621977A35487"/>
    <w:rsid w:val="0084478F"/>
  </w:style>
  <w:style w:type="paragraph" w:customStyle="1" w:styleId="35B8AF43DEFD4A479FE63088A1B23080">
    <w:name w:val="35B8AF43DEFD4A479FE63088A1B23080"/>
    <w:rsid w:val="0084478F"/>
  </w:style>
  <w:style w:type="paragraph" w:customStyle="1" w:styleId="11F010997FEC4AEE9F889BE3894106ED">
    <w:name w:val="11F010997FEC4AEE9F889BE3894106ED"/>
    <w:rsid w:val="0084478F"/>
  </w:style>
  <w:style w:type="paragraph" w:customStyle="1" w:styleId="F445F7025A0E4E0E820A6F15B47BFAF7">
    <w:name w:val="F445F7025A0E4E0E820A6F15B47BFAF7"/>
    <w:rsid w:val="0084478F"/>
  </w:style>
  <w:style w:type="paragraph" w:customStyle="1" w:styleId="3AD0EC4B5E574890B6BA5E38A8BC0BFC">
    <w:name w:val="3AD0EC4B5E574890B6BA5E38A8BC0BFC"/>
    <w:rsid w:val="0084478F"/>
  </w:style>
  <w:style w:type="paragraph" w:customStyle="1" w:styleId="3960BB2CE0704A1CB15A4C2BA12C2792">
    <w:name w:val="3960BB2CE0704A1CB15A4C2BA12C2792"/>
    <w:rsid w:val="0084478F"/>
  </w:style>
  <w:style w:type="paragraph" w:customStyle="1" w:styleId="0DE805D6A86F40B98868FA29A14AAF42">
    <w:name w:val="0DE805D6A86F40B98868FA29A14AAF42"/>
    <w:rsid w:val="0084478F"/>
  </w:style>
  <w:style w:type="paragraph" w:customStyle="1" w:styleId="9D1FEDCD538E43858E42A994B9E69348">
    <w:name w:val="9D1FEDCD538E43858E42A994B9E69348"/>
    <w:rsid w:val="0084478F"/>
  </w:style>
  <w:style w:type="paragraph" w:customStyle="1" w:styleId="4420820C86394DA5BAB6F26849DA2CDB">
    <w:name w:val="4420820C86394DA5BAB6F26849DA2CDB"/>
    <w:rsid w:val="0084478F"/>
  </w:style>
  <w:style w:type="paragraph" w:customStyle="1" w:styleId="6E29922ACFBF4C7CBE29459D3BDE67CC">
    <w:name w:val="6E29922ACFBF4C7CBE29459D3BDE67CC"/>
    <w:rsid w:val="0084478F"/>
  </w:style>
  <w:style w:type="paragraph" w:customStyle="1" w:styleId="B8C082AEF5274A7DBEC20F6258CC3124">
    <w:name w:val="B8C082AEF5274A7DBEC20F6258CC3124"/>
    <w:rsid w:val="0084478F"/>
  </w:style>
  <w:style w:type="paragraph" w:customStyle="1" w:styleId="8C3F1DBC028845D5824B9868E4A6CAFF">
    <w:name w:val="8C3F1DBC028845D5824B9868E4A6CAFF"/>
    <w:rsid w:val="0084478F"/>
  </w:style>
  <w:style w:type="paragraph" w:customStyle="1" w:styleId="94F4F06378C046FD9BBCE215DA24F4F5">
    <w:name w:val="94F4F06378C046FD9BBCE215DA24F4F5"/>
    <w:rsid w:val="0084478F"/>
  </w:style>
  <w:style w:type="paragraph" w:customStyle="1" w:styleId="C379D3D27FF54425BD83EA53515DC2EA">
    <w:name w:val="C379D3D27FF54425BD83EA53515DC2EA"/>
    <w:rsid w:val="0084478F"/>
  </w:style>
  <w:style w:type="paragraph" w:customStyle="1" w:styleId="FE331F60D55C4A21AE60D0BE3BAFC47B">
    <w:name w:val="FE331F60D55C4A21AE60D0BE3BAFC47B"/>
    <w:rsid w:val="0084478F"/>
  </w:style>
  <w:style w:type="paragraph" w:customStyle="1" w:styleId="AA5C493949C64B088448DE2CF912D364">
    <w:name w:val="AA5C493949C64B088448DE2CF912D364"/>
    <w:rsid w:val="0084478F"/>
  </w:style>
  <w:style w:type="paragraph" w:customStyle="1" w:styleId="1F6A8F65F43245E49FF67266F2444641">
    <w:name w:val="1F6A8F65F43245E49FF67266F2444641"/>
    <w:rsid w:val="0084478F"/>
  </w:style>
  <w:style w:type="paragraph" w:customStyle="1" w:styleId="65F819A611834A2DB003BB8493BFD82C">
    <w:name w:val="65F819A611834A2DB003BB8493BFD82C"/>
    <w:rsid w:val="0084478F"/>
  </w:style>
  <w:style w:type="paragraph" w:customStyle="1" w:styleId="861AB0885D814149A679C98932F00A6C">
    <w:name w:val="861AB0885D814149A679C98932F00A6C"/>
    <w:rsid w:val="0084478F"/>
  </w:style>
  <w:style w:type="paragraph" w:customStyle="1" w:styleId="85B031427EBE4431BF442852BAFE3B64">
    <w:name w:val="85B031427EBE4431BF442852BAFE3B64"/>
    <w:rsid w:val="0084478F"/>
  </w:style>
  <w:style w:type="paragraph" w:customStyle="1" w:styleId="EB255A5CEB8045DD87CB5E33859A16E1">
    <w:name w:val="EB255A5CEB8045DD87CB5E33859A16E1"/>
    <w:rsid w:val="0084478F"/>
  </w:style>
  <w:style w:type="paragraph" w:customStyle="1" w:styleId="EA5C53A90412442A877AEA8D4C582C2D">
    <w:name w:val="EA5C53A90412442A877AEA8D4C582C2D"/>
    <w:rsid w:val="0084478F"/>
  </w:style>
  <w:style w:type="paragraph" w:customStyle="1" w:styleId="4F8850CD79FB4B72840118F17D9B0E23">
    <w:name w:val="4F8850CD79FB4B72840118F17D9B0E23"/>
    <w:rsid w:val="0084478F"/>
  </w:style>
  <w:style w:type="paragraph" w:customStyle="1" w:styleId="C039DD42C1C5441A9D2C54E7395AF4E8">
    <w:name w:val="C039DD42C1C5441A9D2C54E7395AF4E8"/>
    <w:rsid w:val="0084478F"/>
  </w:style>
  <w:style w:type="paragraph" w:customStyle="1" w:styleId="9463E04536F8472FB1B2E4B2878F8236">
    <w:name w:val="9463E04536F8472FB1B2E4B2878F8236"/>
    <w:rsid w:val="0084478F"/>
  </w:style>
  <w:style w:type="paragraph" w:customStyle="1" w:styleId="4706AAE6887548AAA0C79435961209CD">
    <w:name w:val="4706AAE6887548AAA0C79435961209CD"/>
    <w:rsid w:val="0084478F"/>
  </w:style>
  <w:style w:type="paragraph" w:customStyle="1" w:styleId="4CEED927295E4CEBBE1F9601D51BAEDA">
    <w:name w:val="4CEED927295E4CEBBE1F9601D51BAEDA"/>
    <w:rsid w:val="0084478F"/>
  </w:style>
  <w:style w:type="paragraph" w:customStyle="1" w:styleId="589DE6C289A349C691126D2E67683565">
    <w:name w:val="589DE6C289A349C691126D2E67683565"/>
    <w:rsid w:val="0084478F"/>
  </w:style>
  <w:style w:type="paragraph" w:customStyle="1" w:styleId="395170EA8EC0419994986C526D737EE5">
    <w:name w:val="395170EA8EC0419994986C526D737EE5"/>
    <w:rsid w:val="0084478F"/>
  </w:style>
  <w:style w:type="paragraph" w:customStyle="1" w:styleId="7E4865A7853D4F35A18F9A6C9ADED90D">
    <w:name w:val="7E4865A7853D4F35A18F9A6C9ADED90D"/>
    <w:rsid w:val="0084478F"/>
  </w:style>
  <w:style w:type="paragraph" w:customStyle="1" w:styleId="4EA2658BE8F34751BB22F403156DE2FF">
    <w:name w:val="4EA2658BE8F34751BB22F403156DE2FF"/>
    <w:rsid w:val="0084478F"/>
  </w:style>
  <w:style w:type="paragraph" w:customStyle="1" w:styleId="1DE28C25A9144B03A6E6E60024998CE0">
    <w:name w:val="1DE28C25A9144B03A6E6E60024998CE0"/>
    <w:rsid w:val="0084478F"/>
  </w:style>
  <w:style w:type="paragraph" w:customStyle="1" w:styleId="ADAF87EF468547C4B913EC1C2298DBCE">
    <w:name w:val="ADAF87EF468547C4B913EC1C2298DBCE"/>
    <w:rsid w:val="0084478F"/>
  </w:style>
  <w:style w:type="paragraph" w:customStyle="1" w:styleId="65E63A4D9AD54841B2FBED95BB5711EF">
    <w:name w:val="65E63A4D9AD54841B2FBED95BB5711EF"/>
    <w:rsid w:val="0084478F"/>
  </w:style>
  <w:style w:type="paragraph" w:customStyle="1" w:styleId="5A99FCBB72DA4BB5BDF9BBD09C6BB464">
    <w:name w:val="5A99FCBB72DA4BB5BDF9BBD09C6BB464"/>
    <w:rsid w:val="0084478F"/>
  </w:style>
  <w:style w:type="paragraph" w:customStyle="1" w:styleId="31BB46992E6A4E448221A65E765B0CB0">
    <w:name w:val="31BB46992E6A4E448221A65E765B0CB0"/>
    <w:rsid w:val="0084478F"/>
  </w:style>
  <w:style w:type="paragraph" w:customStyle="1" w:styleId="1EFEDC955B054996804CE0B79BAD09A0">
    <w:name w:val="1EFEDC955B054996804CE0B79BAD09A0"/>
    <w:rsid w:val="0084478F"/>
  </w:style>
  <w:style w:type="paragraph" w:customStyle="1" w:styleId="5348E483311248E99DCC57E06689DDBE">
    <w:name w:val="5348E483311248E99DCC57E06689DDBE"/>
    <w:rsid w:val="0084478F"/>
  </w:style>
  <w:style w:type="paragraph" w:customStyle="1" w:styleId="6F9B1DA065584FCF98C4B4F5C953B2BF">
    <w:name w:val="6F9B1DA065584FCF98C4B4F5C953B2BF"/>
    <w:rsid w:val="0084478F"/>
  </w:style>
  <w:style w:type="paragraph" w:customStyle="1" w:styleId="16A7455DF89D41798CDEFE5F8437DC42">
    <w:name w:val="16A7455DF89D41798CDEFE5F8437DC42"/>
    <w:rsid w:val="0084478F"/>
  </w:style>
  <w:style w:type="paragraph" w:customStyle="1" w:styleId="E5D7D9639C98477B9C3579440F4B6EB9">
    <w:name w:val="E5D7D9639C98477B9C3579440F4B6EB9"/>
    <w:rsid w:val="0084478F"/>
  </w:style>
  <w:style w:type="paragraph" w:customStyle="1" w:styleId="2B36F42D43BC4FF98ABE21904B2FF5EC">
    <w:name w:val="2B36F42D43BC4FF98ABE21904B2FF5EC"/>
    <w:rsid w:val="0084478F"/>
  </w:style>
  <w:style w:type="paragraph" w:customStyle="1" w:styleId="1D2BF6765D37454C93F340A8F43BC9FF">
    <w:name w:val="1D2BF6765D37454C93F340A8F43BC9FF"/>
    <w:rsid w:val="0084478F"/>
  </w:style>
  <w:style w:type="paragraph" w:customStyle="1" w:styleId="7C29227B5F184413A257AD8CB614226D">
    <w:name w:val="7C29227B5F184413A257AD8CB614226D"/>
    <w:rsid w:val="0084478F"/>
  </w:style>
  <w:style w:type="paragraph" w:customStyle="1" w:styleId="4929AC6B1D7D40128EDE96202798ECDA">
    <w:name w:val="4929AC6B1D7D40128EDE96202798ECDA"/>
    <w:rsid w:val="0084478F"/>
  </w:style>
  <w:style w:type="paragraph" w:customStyle="1" w:styleId="5B32439A215B42A9A2A4B0BFC66BD956">
    <w:name w:val="5B32439A215B42A9A2A4B0BFC66BD956"/>
    <w:rsid w:val="0084478F"/>
  </w:style>
  <w:style w:type="paragraph" w:customStyle="1" w:styleId="7A0ADD48C0AA4483B2E93D89ECAD61A7">
    <w:name w:val="7A0ADD48C0AA4483B2E93D89ECAD61A7"/>
    <w:rsid w:val="0084478F"/>
  </w:style>
  <w:style w:type="paragraph" w:customStyle="1" w:styleId="8D48F6F9C42640D6B673BFC603ABDC17">
    <w:name w:val="8D48F6F9C42640D6B673BFC603ABDC17"/>
    <w:rsid w:val="0084478F"/>
  </w:style>
  <w:style w:type="paragraph" w:customStyle="1" w:styleId="4750DC6EC85E467B9928354579ACCC33">
    <w:name w:val="4750DC6EC85E467B9928354579ACCC33"/>
    <w:rsid w:val="0084478F"/>
  </w:style>
  <w:style w:type="paragraph" w:customStyle="1" w:styleId="304271E1F3CA4827ADCF1583F29C200C">
    <w:name w:val="304271E1F3CA4827ADCF1583F29C200C"/>
    <w:rsid w:val="0084478F"/>
  </w:style>
  <w:style w:type="paragraph" w:customStyle="1" w:styleId="BE697A7D0F124553BD3410C9E31A1003">
    <w:name w:val="BE697A7D0F124553BD3410C9E31A1003"/>
    <w:rsid w:val="0084478F"/>
  </w:style>
  <w:style w:type="paragraph" w:customStyle="1" w:styleId="F33A36A387184460BD1EF1AFE3959348">
    <w:name w:val="F33A36A387184460BD1EF1AFE3959348"/>
    <w:rsid w:val="0084478F"/>
  </w:style>
  <w:style w:type="paragraph" w:customStyle="1" w:styleId="813916183E2442E18026FFA04E9E841A">
    <w:name w:val="813916183E2442E18026FFA04E9E841A"/>
    <w:rsid w:val="0084478F"/>
  </w:style>
  <w:style w:type="paragraph" w:customStyle="1" w:styleId="8BB27FA4E160426D93A2C5641D0285F7">
    <w:name w:val="8BB27FA4E160426D93A2C5641D0285F7"/>
    <w:rsid w:val="0084478F"/>
  </w:style>
  <w:style w:type="paragraph" w:customStyle="1" w:styleId="66640F818F2E4735847A88F81AEA3949">
    <w:name w:val="66640F818F2E4735847A88F81AEA3949"/>
    <w:rsid w:val="0084478F"/>
  </w:style>
  <w:style w:type="paragraph" w:customStyle="1" w:styleId="430213FE7240440691AFCD281F9BFFB2">
    <w:name w:val="430213FE7240440691AFCD281F9BFFB2"/>
    <w:rsid w:val="0084478F"/>
  </w:style>
  <w:style w:type="paragraph" w:customStyle="1" w:styleId="AE40B74AA93B4E5294E542BB9B543F22">
    <w:name w:val="AE40B74AA93B4E5294E542BB9B543F22"/>
    <w:rsid w:val="0084478F"/>
  </w:style>
  <w:style w:type="paragraph" w:customStyle="1" w:styleId="26435026A078429CB76C59B12C37F438">
    <w:name w:val="26435026A078429CB76C59B12C37F438"/>
    <w:rsid w:val="0084478F"/>
  </w:style>
  <w:style w:type="paragraph" w:customStyle="1" w:styleId="1C485D5A507042429784D966F9905923">
    <w:name w:val="1C485D5A507042429784D966F9905923"/>
    <w:rsid w:val="0084478F"/>
  </w:style>
  <w:style w:type="paragraph" w:customStyle="1" w:styleId="E98D8F734B364064BCE791B4115BBEFA">
    <w:name w:val="E98D8F734B364064BCE791B4115BBEFA"/>
    <w:rsid w:val="0084478F"/>
  </w:style>
  <w:style w:type="paragraph" w:customStyle="1" w:styleId="FD81F8AE5EBF43D9A5540DDE994FAAC2">
    <w:name w:val="FD81F8AE5EBF43D9A5540DDE994FAAC2"/>
    <w:rsid w:val="0084478F"/>
  </w:style>
  <w:style w:type="paragraph" w:customStyle="1" w:styleId="36E5563B84294DF3AD501298A61559DB">
    <w:name w:val="36E5563B84294DF3AD501298A61559DB"/>
    <w:rsid w:val="0084478F"/>
  </w:style>
  <w:style w:type="paragraph" w:customStyle="1" w:styleId="3C2A6D0FAF524814B4F0CD962F523B37">
    <w:name w:val="3C2A6D0FAF524814B4F0CD962F523B37"/>
    <w:rsid w:val="0084478F"/>
  </w:style>
  <w:style w:type="paragraph" w:customStyle="1" w:styleId="DC18F7B00F62405B81F667A4BE2057E1">
    <w:name w:val="DC18F7B00F62405B81F667A4BE2057E1"/>
    <w:rsid w:val="0084478F"/>
  </w:style>
  <w:style w:type="paragraph" w:customStyle="1" w:styleId="E2C75AE3463B4643B5F0CEDFA7E7A2DF">
    <w:name w:val="E2C75AE3463B4643B5F0CEDFA7E7A2DF"/>
    <w:rsid w:val="0084478F"/>
  </w:style>
  <w:style w:type="paragraph" w:customStyle="1" w:styleId="F8DDE750A0D3498EAC03A7C4FA35D677">
    <w:name w:val="F8DDE750A0D3498EAC03A7C4FA35D677"/>
    <w:rsid w:val="0084478F"/>
  </w:style>
  <w:style w:type="paragraph" w:customStyle="1" w:styleId="19F2AD47D7994155B144C7F36F022BE1">
    <w:name w:val="19F2AD47D7994155B144C7F36F022BE1"/>
    <w:rsid w:val="0084478F"/>
  </w:style>
  <w:style w:type="paragraph" w:customStyle="1" w:styleId="1D00E89327CA452A98D7E0B8F25D0591">
    <w:name w:val="1D00E89327CA452A98D7E0B8F25D0591"/>
    <w:rsid w:val="0084478F"/>
  </w:style>
  <w:style w:type="paragraph" w:customStyle="1" w:styleId="9CFE92EEDCD54A51A35F19D87B4AAD1A">
    <w:name w:val="9CFE92EEDCD54A51A35F19D87B4AAD1A"/>
    <w:rsid w:val="0084478F"/>
  </w:style>
  <w:style w:type="paragraph" w:customStyle="1" w:styleId="13B415FF6CD04DC19F22AFD5CC057C10">
    <w:name w:val="13B415FF6CD04DC19F22AFD5CC057C10"/>
    <w:rsid w:val="0084478F"/>
  </w:style>
  <w:style w:type="paragraph" w:customStyle="1" w:styleId="B6E24F72D51A4458AD30064860BCF378">
    <w:name w:val="B6E24F72D51A4458AD30064860BCF378"/>
    <w:rsid w:val="0084478F"/>
  </w:style>
  <w:style w:type="paragraph" w:customStyle="1" w:styleId="91F291E4EB2C4CF39CA8AF4E69105B96">
    <w:name w:val="91F291E4EB2C4CF39CA8AF4E69105B96"/>
    <w:rsid w:val="0084478F"/>
  </w:style>
  <w:style w:type="paragraph" w:customStyle="1" w:styleId="6342BA37657C42258F2F8A69238BF9C7">
    <w:name w:val="6342BA37657C42258F2F8A69238BF9C7"/>
    <w:rsid w:val="0084478F"/>
  </w:style>
  <w:style w:type="paragraph" w:customStyle="1" w:styleId="B914415E94EA493292825E3530A0CD24">
    <w:name w:val="B914415E94EA493292825E3530A0CD24"/>
    <w:rsid w:val="0084478F"/>
  </w:style>
  <w:style w:type="paragraph" w:customStyle="1" w:styleId="C0F72A49154D4B719EA29F43F4B331B0">
    <w:name w:val="C0F72A49154D4B719EA29F43F4B331B0"/>
    <w:rsid w:val="0084478F"/>
  </w:style>
  <w:style w:type="paragraph" w:customStyle="1" w:styleId="4226B96CE8374713BE2F41E1F14A6963">
    <w:name w:val="4226B96CE8374713BE2F41E1F14A6963"/>
    <w:rsid w:val="0084478F"/>
  </w:style>
  <w:style w:type="paragraph" w:customStyle="1" w:styleId="AE4CE6D37A414C5BA87B821A27B0C130">
    <w:name w:val="AE4CE6D37A414C5BA87B821A27B0C130"/>
    <w:rsid w:val="0084478F"/>
  </w:style>
  <w:style w:type="paragraph" w:customStyle="1" w:styleId="C981095429F540EE8FC450313753CE61">
    <w:name w:val="C981095429F540EE8FC450313753CE61"/>
    <w:rsid w:val="0084478F"/>
  </w:style>
  <w:style w:type="paragraph" w:customStyle="1" w:styleId="07F139075454400F828C981B57E7C523">
    <w:name w:val="07F139075454400F828C981B57E7C523"/>
    <w:rsid w:val="0084478F"/>
  </w:style>
  <w:style w:type="paragraph" w:customStyle="1" w:styleId="8AD8E9E2B1E94C0DAD1E103B28DD39B4">
    <w:name w:val="8AD8E9E2B1E94C0DAD1E103B28DD39B4"/>
    <w:rsid w:val="0084478F"/>
  </w:style>
  <w:style w:type="paragraph" w:customStyle="1" w:styleId="1CA36D68BF01437B8B73A035DC30847C">
    <w:name w:val="1CA36D68BF01437B8B73A035DC30847C"/>
    <w:rsid w:val="0084478F"/>
  </w:style>
  <w:style w:type="paragraph" w:customStyle="1" w:styleId="F7B8127C206B41D0AEFBC3135ED04BA4">
    <w:name w:val="F7B8127C206B41D0AEFBC3135ED04BA4"/>
    <w:rsid w:val="0084478F"/>
  </w:style>
  <w:style w:type="paragraph" w:customStyle="1" w:styleId="9584692692CF4B0A9036C80770A27F84">
    <w:name w:val="9584692692CF4B0A9036C80770A27F84"/>
    <w:rsid w:val="0084478F"/>
  </w:style>
  <w:style w:type="paragraph" w:customStyle="1" w:styleId="3C9707F558AD452DBB38B1E64B4EE7DB">
    <w:name w:val="3C9707F558AD452DBB38B1E64B4EE7DB"/>
    <w:rsid w:val="0084478F"/>
  </w:style>
  <w:style w:type="paragraph" w:customStyle="1" w:styleId="210B7B54457E4B508832E063357AAC5C">
    <w:name w:val="210B7B54457E4B508832E063357AAC5C"/>
    <w:rsid w:val="0084478F"/>
  </w:style>
  <w:style w:type="paragraph" w:customStyle="1" w:styleId="5E59F67DD247408C91EE0600931D9089">
    <w:name w:val="5E59F67DD247408C91EE0600931D9089"/>
    <w:rsid w:val="0084478F"/>
  </w:style>
  <w:style w:type="paragraph" w:customStyle="1" w:styleId="F227DF05D51D45A4989F037DE8C9D345">
    <w:name w:val="F227DF05D51D45A4989F037DE8C9D345"/>
    <w:rsid w:val="0084478F"/>
  </w:style>
  <w:style w:type="paragraph" w:customStyle="1" w:styleId="7B6FC80ECA964BA69E379241EAF68344">
    <w:name w:val="7B6FC80ECA964BA69E379241EAF68344"/>
    <w:rsid w:val="0084478F"/>
  </w:style>
  <w:style w:type="paragraph" w:customStyle="1" w:styleId="8D9D0680BFC844F4BB4E14AFF5D53241">
    <w:name w:val="8D9D0680BFC844F4BB4E14AFF5D53241"/>
    <w:rsid w:val="0084478F"/>
  </w:style>
  <w:style w:type="paragraph" w:customStyle="1" w:styleId="D600AA249A3045C383D2E2F8546D4592">
    <w:name w:val="D600AA249A3045C383D2E2F8546D4592"/>
    <w:rsid w:val="0084478F"/>
  </w:style>
  <w:style w:type="paragraph" w:customStyle="1" w:styleId="C6CCC4AB1CC342E4927AA5731F7B1A53">
    <w:name w:val="C6CCC4AB1CC342E4927AA5731F7B1A53"/>
    <w:rsid w:val="0084478F"/>
  </w:style>
  <w:style w:type="paragraph" w:customStyle="1" w:styleId="99A96C0AE1694139B7E64270D9CC1A65">
    <w:name w:val="99A96C0AE1694139B7E64270D9CC1A65"/>
    <w:rsid w:val="0084478F"/>
  </w:style>
  <w:style w:type="paragraph" w:customStyle="1" w:styleId="4E7FAD9359094020972E0A75F5D13AFC">
    <w:name w:val="4E7FAD9359094020972E0A75F5D13AFC"/>
    <w:rsid w:val="0084478F"/>
  </w:style>
  <w:style w:type="paragraph" w:customStyle="1" w:styleId="1019D87145EB4844AE0D896FB1A0954E">
    <w:name w:val="1019D87145EB4844AE0D896FB1A0954E"/>
    <w:rsid w:val="0084478F"/>
  </w:style>
  <w:style w:type="paragraph" w:customStyle="1" w:styleId="3E1479407A5B4D9B994952DBD14AA96B">
    <w:name w:val="3E1479407A5B4D9B994952DBD14AA96B"/>
    <w:rsid w:val="0084478F"/>
  </w:style>
  <w:style w:type="paragraph" w:customStyle="1" w:styleId="15B276DDB4AB4D5AA7E7C892AB3EE55F">
    <w:name w:val="15B276DDB4AB4D5AA7E7C892AB3EE55F"/>
    <w:rsid w:val="0084478F"/>
  </w:style>
  <w:style w:type="paragraph" w:customStyle="1" w:styleId="96DD3932182643D99077F998E635DD95">
    <w:name w:val="96DD3932182643D99077F998E635DD95"/>
    <w:rsid w:val="0084478F"/>
  </w:style>
  <w:style w:type="paragraph" w:customStyle="1" w:styleId="086183B1FECB479CAB8DCD5CB5829848">
    <w:name w:val="086183B1FECB479CAB8DCD5CB5829848"/>
    <w:rsid w:val="0084478F"/>
  </w:style>
  <w:style w:type="paragraph" w:customStyle="1" w:styleId="4B603D7093444D578E4A492060D4555C1">
    <w:name w:val="4B603D7093444D578E4A492060D4555C1"/>
    <w:rsid w:val="003C1C15"/>
    <w:rPr>
      <w:rFonts w:eastAsiaTheme="minorHAnsi"/>
    </w:rPr>
  </w:style>
  <w:style w:type="paragraph" w:customStyle="1" w:styleId="2EC7DA482DCF4B558C371201BC78E5A01">
    <w:name w:val="2EC7DA482DCF4B558C371201BC78E5A01"/>
    <w:rsid w:val="003C1C15"/>
    <w:rPr>
      <w:rFonts w:eastAsiaTheme="minorHAnsi"/>
    </w:rPr>
  </w:style>
  <w:style w:type="paragraph" w:customStyle="1" w:styleId="E75C522A71094D2399A4EE6C247ECD791">
    <w:name w:val="E75C522A71094D2399A4EE6C247ECD791"/>
    <w:rsid w:val="003C1C15"/>
    <w:rPr>
      <w:rFonts w:eastAsiaTheme="minorHAnsi"/>
    </w:rPr>
  </w:style>
  <w:style w:type="paragraph" w:customStyle="1" w:styleId="EF32615FCF1D4897BAA827054EFF7F1B1">
    <w:name w:val="EF32615FCF1D4897BAA827054EFF7F1B1"/>
    <w:rsid w:val="003C1C15"/>
    <w:rPr>
      <w:rFonts w:eastAsiaTheme="minorHAnsi"/>
    </w:rPr>
  </w:style>
  <w:style w:type="paragraph" w:customStyle="1" w:styleId="7D53AA112C0340B5AD6D28B61AB689631">
    <w:name w:val="7D53AA112C0340B5AD6D28B61AB689631"/>
    <w:rsid w:val="003C1C15"/>
    <w:rPr>
      <w:rFonts w:eastAsiaTheme="minorHAnsi"/>
    </w:rPr>
  </w:style>
  <w:style w:type="paragraph" w:customStyle="1" w:styleId="EF9BD5ED84904F39B0BFC4A7CED171A41">
    <w:name w:val="EF9BD5ED84904F39B0BFC4A7CED171A41"/>
    <w:rsid w:val="003C1C15"/>
    <w:rPr>
      <w:rFonts w:eastAsiaTheme="minorHAnsi"/>
    </w:rPr>
  </w:style>
  <w:style w:type="paragraph" w:customStyle="1" w:styleId="EB8DB2D05F924673A8CC22AF99DC643C1">
    <w:name w:val="EB8DB2D05F924673A8CC22AF99DC643C1"/>
    <w:rsid w:val="003C1C15"/>
    <w:rPr>
      <w:rFonts w:eastAsiaTheme="minorHAnsi"/>
    </w:rPr>
  </w:style>
  <w:style w:type="paragraph" w:customStyle="1" w:styleId="D219701A673D4FFD9C9370D337657BDA1">
    <w:name w:val="D219701A673D4FFD9C9370D337657BDA1"/>
    <w:rsid w:val="003C1C15"/>
    <w:rPr>
      <w:rFonts w:eastAsiaTheme="minorHAnsi"/>
    </w:rPr>
  </w:style>
  <w:style w:type="paragraph" w:customStyle="1" w:styleId="34195B9A45AB4D3FBB3D2455C7549B2D1">
    <w:name w:val="34195B9A45AB4D3FBB3D2455C7549B2D1"/>
    <w:rsid w:val="003C1C15"/>
    <w:rPr>
      <w:rFonts w:eastAsiaTheme="minorHAnsi"/>
    </w:rPr>
  </w:style>
  <w:style w:type="paragraph" w:customStyle="1" w:styleId="0A9968EF26224CD6A2CF26673C53471E1">
    <w:name w:val="0A9968EF26224CD6A2CF26673C53471E1"/>
    <w:rsid w:val="003C1C15"/>
    <w:rPr>
      <w:rFonts w:eastAsiaTheme="minorHAnsi"/>
    </w:rPr>
  </w:style>
  <w:style w:type="paragraph" w:customStyle="1" w:styleId="6077105E759A44D68CD72711307A562C1">
    <w:name w:val="6077105E759A44D68CD72711307A562C1"/>
    <w:rsid w:val="003C1C15"/>
    <w:rPr>
      <w:rFonts w:eastAsiaTheme="minorHAnsi"/>
    </w:rPr>
  </w:style>
  <w:style w:type="paragraph" w:customStyle="1" w:styleId="45A5D6188AC4414EA5D6CC10446508111">
    <w:name w:val="45A5D6188AC4414EA5D6CC10446508111"/>
    <w:rsid w:val="003C1C15"/>
    <w:rPr>
      <w:rFonts w:eastAsiaTheme="minorHAnsi"/>
    </w:rPr>
  </w:style>
  <w:style w:type="paragraph" w:customStyle="1" w:styleId="4ACBE2A6171F4AE0A1B899CE539C262C1">
    <w:name w:val="4ACBE2A6171F4AE0A1B899CE539C262C1"/>
    <w:rsid w:val="003C1C15"/>
    <w:rPr>
      <w:rFonts w:eastAsiaTheme="minorHAnsi"/>
    </w:rPr>
  </w:style>
  <w:style w:type="paragraph" w:customStyle="1" w:styleId="07DED42477544D3798C0C3011282C1831">
    <w:name w:val="07DED42477544D3798C0C3011282C1831"/>
    <w:rsid w:val="003C1C15"/>
    <w:rPr>
      <w:rFonts w:eastAsiaTheme="minorHAnsi"/>
    </w:rPr>
  </w:style>
  <w:style w:type="paragraph" w:customStyle="1" w:styleId="F6CFAECB74D74A19958C52800159F3671">
    <w:name w:val="F6CFAECB74D74A19958C52800159F3671"/>
    <w:rsid w:val="003C1C15"/>
    <w:rPr>
      <w:rFonts w:eastAsiaTheme="minorHAnsi"/>
    </w:rPr>
  </w:style>
  <w:style w:type="paragraph" w:customStyle="1" w:styleId="650EB5B186B745B5BFCA18E70DE940201">
    <w:name w:val="650EB5B186B745B5BFCA18E70DE940201"/>
    <w:rsid w:val="003C1C15"/>
    <w:rPr>
      <w:rFonts w:eastAsiaTheme="minorHAnsi"/>
    </w:rPr>
  </w:style>
  <w:style w:type="paragraph" w:customStyle="1" w:styleId="FF9C71B27C66412EB2F5C6E62D900C9D1">
    <w:name w:val="FF9C71B27C66412EB2F5C6E62D900C9D1"/>
    <w:rsid w:val="003C1C15"/>
    <w:rPr>
      <w:rFonts w:eastAsiaTheme="minorHAnsi"/>
    </w:rPr>
  </w:style>
  <w:style w:type="paragraph" w:customStyle="1" w:styleId="485FDCF1A1C64FA6B21C52CB1854BE4C1">
    <w:name w:val="485FDCF1A1C64FA6B21C52CB1854BE4C1"/>
    <w:rsid w:val="003C1C15"/>
    <w:rPr>
      <w:rFonts w:eastAsiaTheme="minorHAnsi"/>
    </w:rPr>
  </w:style>
  <w:style w:type="paragraph" w:customStyle="1" w:styleId="2304B94F3EDF4687A087860DD36608931">
    <w:name w:val="2304B94F3EDF4687A087860DD36608931"/>
    <w:rsid w:val="003C1C15"/>
    <w:rPr>
      <w:rFonts w:eastAsiaTheme="minorHAnsi"/>
    </w:rPr>
  </w:style>
  <w:style w:type="paragraph" w:customStyle="1" w:styleId="AB2DA06CB49E4AE4A0B69F96E02C76831">
    <w:name w:val="AB2DA06CB49E4AE4A0B69F96E02C76831"/>
    <w:rsid w:val="003C1C15"/>
    <w:rPr>
      <w:rFonts w:eastAsiaTheme="minorHAnsi"/>
    </w:rPr>
  </w:style>
  <w:style w:type="paragraph" w:customStyle="1" w:styleId="765EE4851FB44111BB4C480ADA52929A1">
    <w:name w:val="765EE4851FB44111BB4C480ADA52929A1"/>
    <w:rsid w:val="003C1C15"/>
    <w:rPr>
      <w:rFonts w:eastAsiaTheme="minorHAnsi"/>
    </w:rPr>
  </w:style>
  <w:style w:type="paragraph" w:customStyle="1" w:styleId="6B8BFBEB72F94EEF9C643A69E24D0AEE1">
    <w:name w:val="6B8BFBEB72F94EEF9C643A69E24D0AEE1"/>
    <w:rsid w:val="003C1C15"/>
    <w:rPr>
      <w:rFonts w:eastAsiaTheme="minorHAnsi"/>
    </w:rPr>
  </w:style>
  <w:style w:type="paragraph" w:customStyle="1" w:styleId="3F1329D556C14D0EAD9B2C085966284B1">
    <w:name w:val="3F1329D556C14D0EAD9B2C085966284B1"/>
    <w:rsid w:val="003C1C15"/>
    <w:rPr>
      <w:rFonts w:eastAsiaTheme="minorHAnsi"/>
    </w:rPr>
  </w:style>
  <w:style w:type="paragraph" w:customStyle="1" w:styleId="95CD198A1DDB4294A4798A936FD584701">
    <w:name w:val="95CD198A1DDB4294A4798A936FD584701"/>
    <w:rsid w:val="003C1C15"/>
    <w:rPr>
      <w:rFonts w:eastAsiaTheme="minorHAnsi"/>
    </w:rPr>
  </w:style>
  <w:style w:type="paragraph" w:customStyle="1" w:styleId="3842950DBF4F4270AE1930B3BB6118D21">
    <w:name w:val="3842950DBF4F4270AE1930B3BB6118D21"/>
    <w:rsid w:val="003C1C15"/>
    <w:rPr>
      <w:rFonts w:eastAsiaTheme="minorHAnsi"/>
    </w:rPr>
  </w:style>
  <w:style w:type="paragraph" w:customStyle="1" w:styleId="0DE805D6A86F40B98868FA29A14AAF421">
    <w:name w:val="0DE805D6A86F40B98868FA29A14AAF421"/>
    <w:rsid w:val="003C1C15"/>
    <w:rPr>
      <w:rFonts w:eastAsiaTheme="minorHAnsi"/>
    </w:rPr>
  </w:style>
  <w:style w:type="paragraph" w:customStyle="1" w:styleId="9D1FEDCD538E43858E42A994B9E693481">
    <w:name w:val="9D1FEDCD538E43858E42A994B9E693481"/>
    <w:rsid w:val="003C1C15"/>
    <w:rPr>
      <w:rFonts w:eastAsiaTheme="minorHAnsi"/>
    </w:rPr>
  </w:style>
  <w:style w:type="paragraph" w:customStyle="1" w:styleId="4420820C86394DA5BAB6F26849DA2CDB1">
    <w:name w:val="4420820C86394DA5BAB6F26849DA2CDB1"/>
    <w:rsid w:val="003C1C15"/>
    <w:rPr>
      <w:rFonts w:eastAsiaTheme="minorHAnsi"/>
    </w:rPr>
  </w:style>
  <w:style w:type="paragraph" w:customStyle="1" w:styleId="B8C082AEF5274A7DBEC20F6258CC31241">
    <w:name w:val="B8C082AEF5274A7DBEC20F6258CC31241"/>
    <w:rsid w:val="003C1C15"/>
    <w:rPr>
      <w:rFonts w:eastAsiaTheme="minorHAnsi"/>
    </w:rPr>
  </w:style>
  <w:style w:type="paragraph" w:customStyle="1" w:styleId="65F819A611834A2DB003BB8493BFD82C1">
    <w:name w:val="65F819A611834A2DB003BB8493BFD82C1"/>
    <w:rsid w:val="003C1C15"/>
    <w:rPr>
      <w:rFonts w:eastAsiaTheme="minorHAnsi"/>
    </w:rPr>
  </w:style>
  <w:style w:type="paragraph" w:customStyle="1" w:styleId="861AB0885D814149A679C98932F00A6C1">
    <w:name w:val="861AB0885D814149A679C98932F00A6C1"/>
    <w:rsid w:val="003C1C15"/>
    <w:rPr>
      <w:rFonts w:eastAsiaTheme="minorHAnsi"/>
    </w:rPr>
  </w:style>
  <w:style w:type="paragraph" w:customStyle="1" w:styleId="85B031427EBE4431BF442852BAFE3B641">
    <w:name w:val="85B031427EBE4431BF442852BAFE3B641"/>
    <w:rsid w:val="003C1C15"/>
    <w:rPr>
      <w:rFonts w:eastAsiaTheme="minorHAnsi"/>
    </w:rPr>
  </w:style>
  <w:style w:type="paragraph" w:customStyle="1" w:styleId="EA5C53A90412442A877AEA8D4C582C2D1">
    <w:name w:val="EA5C53A90412442A877AEA8D4C582C2D1"/>
    <w:rsid w:val="003C1C15"/>
    <w:rPr>
      <w:rFonts w:eastAsiaTheme="minorHAnsi"/>
    </w:rPr>
  </w:style>
  <w:style w:type="paragraph" w:customStyle="1" w:styleId="395170EA8EC0419994986C526D737EE51">
    <w:name w:val="395170EA8EC0419994986C526D737EE51"/>
    <w:rsid w:val="003C1C15"/>
    <w:rPr>
      <w:rFonts w:eastAsiaTheme="minorHAnsi"/>
    </w:rPr>
  </w:style>
  <w:style w:type="paragraph" w:customStyle="1" w:styleId="7E4865A7853D4F35A18F9A6C9ADED90D1">
    <w:name w:val="7E4865A7853D4F35A18F9A6C9ADED90D1"/>
    <w:rsid w:val="003C1C15"/>
    <w:rPr>
      <w:rFonts w:eastAsiaTheme="minorHAnsi"/>
    </w:rPr>
  </w:style>
  <w:style w:type="paragraph" w:customStyle="1" w:styleId="4EA2658BE8F34751BB22F403156DE2FF1">
    <w:name w:val="4EA2658BE8F34751BB22F403156DE2FF1"/>
    <w:rsid w:val="003C1C15"/>
    <w:rPr>
      <w:rFonts w:eastAsiaTheme="minorHAnsi"/>
    </w:rPr>
  </w:style>
  <w:style w:type="paragraph" w:customStyle="1" w:styleId="ADAF87EF468547C4B913EC1C2298DBCE1">
    <w:name w:val="ADAF87EF468547C4B913EC1C2298DBCE1"/>
    <w:rsid w:val="003C1C15"/>
    <w:rPr>
      <w:rFonts w:eastAsiaTheme="minorHAnsi"/>
    </w:rPr>
  </w:style>
  <w:style w:type="paragraph" w:customStyle="1" w:styleId="16A7455DF89D41798CDEFE5F8437DC421">
    <w:name w:val="16A7455DF89D41798CDEFE5F8437DC421"/>
    <w:rsid w:val="003C1C15"/>
    <w:rPr>
      <w:rFonts w:eastAsiaTheme="minorHAnsi"/>
    </w:rPr>
  </w:style>
  <w:style w:type="paragraph" w:customStyle="1" w:styleId="E5D7D9639C98477B9C3579440F4B6EB91">
    <w:name w:val="E5D7D9639C98477B9C3579440F4B6EB91"/>
    <w:rsid w:val="003C1C15"/>
    <w:rPr>
      <w:rFonts w:eastAsiaTheme="minorHAnsi"/>
    </w:rPr>
  </w:style>
  <w:style w:type="paragraph" w:customStyle="1" w:styleId="2B36F42D43BC4FF98ABE21904B2FF5EC1">
    <w:name w:val="2B36F42D43BC4FF98ABE21904B2FF5EC1"/>
    <w:rsid w:val="003C1C15"/>
    <w:rPr>
      <w:rFonts w:eastAsiaTheme="minorHAnsi"/>
    </w:rPr>
  </w:style>
  <w:style w:type="paragraph" w:customStyle="1" w:styleId="7C29227B5F184413A257AD8CB614226D1">
    <w:name w:val="7C29227B5F184413A257AD8CB614226D1"/>
    <w:rsid w:val="003C1C15"/>
    <w:rPr>
      <w:rFonts w:eastAsiaTheme="minorHAnsi"/>
    </w:rPr>
  </w:style>
  <w:style w:type="paragraph" w:customStyle="1" w:styleId="BE697A7D0F124553BD3410C9E31A10031">
    <w:name w:val="BE697A7D0F124553BD3410C9E31A10031"/>
    <w:rsid w:val="003C1C15"/>
    <w:rPr>
      <w:rFonts w:eastAsiaTheme="minorHAnsi"/>
    </w:rPr>
  </w:style>
  <w:style w:type="paragraph" w:customStyle="1" w:styleId="F33A36A387184460BD1EF1AFE39593481">
    <w:name w:val="F33A36A387184460BD1EF1AFE39593481"/>
    <w:rsid w:val="003C1C15"/>
    <w:rPr>
      <w:rFonts w:eastAsiaTheme="minorHAnsi"/>
    </w:rPr>
  </w:style>
  <w:style w:type="paragraph" w:customStyle="1" w:styleId="813916183E2442E18026FFA04E9E841A1">
    <w:name w:val="813916183E2442E18026FFA04E9E841A1"/>
    <w:rsid w:val="003C1C15"/>
    <w:rPr>
      <w:rFonts w:eastAsiaTheme="minorHAnsi"/>
    </w:rPr>
  </w:style>
  <w:style w:type="paragraph" w:customStyle="1" w:styleId="66640F818F2E4735847A88F81AEA39491">
    <w:name w:val="66640F818F2E4735847A88F81AEA39491"/>
    <w:rsid w:val="003C1C15"/>
    <w:rPr>
      <w:rFonts w:eastAsiaTheme="minorHAnsi"/>
    </w:rPr>
  </w:style>
  <w:style w:type="paragraph" w:customStyle="1" w:styleId="36E5563B84294DF3AD501298A61559DB1">
    <w:name w:val="36E5563B84294DF3AD501298A61559DB1"/>
    <w:rsid w:val="003C1C15"/>
    <w:rPr>
      <w:rFonts w:eastAsiaTheme="minorHAnsi"/>
    </w:rPr>
  </w:style>
  <w:style w:type="paragraph" w:customStyle="1" w:styleId="3C2A6D0FAF524814B4F0CD962F523B371">
    <w:name w:val="3C2A6D0FAF524814B4F0CD962F523B371"/>
    <w:rsid w:val="003C1C15"/>
    <w:rPr>
      <w:rFonts w:eastAsiaTheme="minorHAnsi"/>
    </w:rPr>
  </w:style>
  <w:style w:type="paragraph" w:customStyle="1" w:styleId="DC18F7B00F62405B81F667A4BE2057E11">
    <w:name w:val="DC18F7B00F62405B81F667A4BE2057E11"/>
    <w:rsid w:val="003C1C15"/>
    <w:rPr>
      <w:rFonts w:eastAsiaTheme="minorHAnsi"/>
    </w:rPr>
  </w:style>
  <w:style w:type="paragraph" w:customStyle="1" w:styleId="F8DDE750A0D3498EAC03A7C4FA35D6771">
    <w:name w:val="F8DDE750A0D3498EAC03A7C4FA35D6771"/>
    <w:rsid w:val="003C1C15"/>
    <w:rPr>
      <w:rFonts w:eastAsiaTheme="minorHAnsi"/>
    </w:rPr>
  </w:style>
  <w:style w:type="paragraph" w:customStyle="1" w:styleId="6342BA37657C42258F2F8A69238BF9C71">
    <w:name w:val="6342BA37657C42258F2F8A69238BF9C71"/>
    <w:rsid w:val="003C1C15"/>
    <w:rPr>
      <w:rFonts w:eastAsiaTheme="minorHAnsi"/>
    </w:rPr>
  </w:style>
  <w:style w:type="paragraph" w:customStyle="1" w:styleId="B914415E94EA493292825E3530A0CD241">
    <w:name w:val="B914415E94EA493292825E3530A0CD241"/>
    <w:rsid w:val="003C1C15"/>
    <w:rPr>
      <w:rFonts w:eastAsiaTheme="minorHAnsi"/>
    </w:rPr>
  </w:style>
  <w:style w:type="paragraph" w:customStyle="1" w:styleId="C0F72A49154D4B719EA29F43F4B331B01">
    <w:name w:val="C0F72A49154D4B719EA29F43F4B331B01"/>
    <w:rsid w:val="003C1C15"/>
    <w:rPr>
      <w:rFonts w:eastAsiaTheme="minorHAnsi"/>
    </w:rPr>
  </w:style>
  <w:style w:type="paragraph" w:customStyle="1" w:styleId="AE4CE6D37A414C5BA87B821A27B0C1301">
    <w:name w:val="AE4CE6D37A414C5BA87B821A27B0C1301"/>
    <w:rsid w:val="003C1C15"/>
    <w:rPr>
      <w:rFonts w:eastAsiaTheme="minorHAnsi"/>
    </w:rPr>
  </w:style>
  <w:style w:type="paragraph" w:customStyle="1" w:styleId="3C9707F558AD452DBB38B1E64B4EE7DB1">
    <w:name w:val="3C9707F558AD452DBB38B1E64B4EE7DB1"/>
    <w:rsid w:val="003C1C15"/>
    <w:rPr>
      <w:rFonts w:eastAsiaTheme="minorHAnsi"/>
    </w:rPr>
  </w:style>
  <w:style w:type="paragraph" w:customStyle="1" w:styleId="210B7B54457E4B508832E063357AAC5C1">
    <w:name w:val="210B7B54457E4B508832E063357AAC5C1"/>
    <w:rsid w:val="003C1C15"/>
    <w:rPr>
      <w:rFonts w:eastAsiaTheme="minorHAnsi"/>
    </w:rPr>
  </w:style>
  <w:style w:type="paragraph" w:customStyle="1" w:styleId="5E59F67DD247408C91EE0600931D90891">
    <w:name w:val="5E59F67DD247408C91EE0600931D90891"/>
    <w:rsid w:val="003C1C15"/>
    <w:rPr>
      <w:rFonts w:eastAsiaTheme="minorHAnsi"/>
    </w:rPr>
  </w:style>
  <w:style w:type="paragraph" w:customStyle="1" w:styleId="7B6FC80ECA964BA69E379241EAF683441">
    <w:name w:val="7B6FC80ECA964BA69E379241EAF683441"/>
    <w:rsid w:val="003C1C15"/>
    <w:rPr>
      <w:rFonts w:eastAsiaTheme="minorHAnsi"/>
    </w:rPr>
  </w:style>
  <w:style w:type="paragraph" w:customStyle="1" w:styleId="3E1479407A5B4D9B994952DBD14AA96B1">
    <w:name w:val="3E1479407A5B4D9B994952DBD14AA96B1"/>
    <w:rsid w:val="003C1C15"/>
    <w:rPr>
      <w:rFonts w:eastAsiaTheme="minorHAnsi"/>
    </w:rPr>
  </w:style>
  <w:style w:type="paragraph" w:customStyle="1" w:styleId="15B276DDB4AB4D5AA7E7C892AB3EE55F1">
    <w:name w:val="15B276DDB4AB4D5AA7E7C892AB3EE55F1"/>
    <w:rsid w:val="003C1C15"/>
    <w:rPr>
      <w:rFonts w:eastAsiaTheme="minorHAnsi"/>
    </w:rPr>
  </w:style>
  <w:style w:type="paragraph" w:customStyle="1" w:styleId="96DD3932182643D99077F998E635DD951">
    <w:name w:val="96DD3932182643D99077F998E635DD951"/>
    <w:rsid w:val="003C1C15"/>
    <w:rPr>
      <w:rFonts w:eastAsiaTheme="minorHAnsi"/>
    </w:rPr>
  </w:style>
  <w:style w:type="paragraph" w:customStyle="1" w:styleId="4B603D7093444D578E4A492060D4555C2">
    <w:name w:val="4B603D7093444D578E4A492060D4555C2"/>
    <w:rsid w:val="003C1C15"/>
    <w:rPr>
      <w:rFonts w:eastAsiaTheme="minorHAnsi"/>
    </w:rPr>
  </w:style>
  <w:style w:type="paragraph" w:customStyle="1" w:styleId="2EC7DA482DCF4B558C371201BC78E5A02">
    <w:name w:val="2EC7DA482DCF4B558C371201BC78E5A02"/>
    <w:rsid w:val="003C1C15"/>
    <w:rPr>
      <w:rFonts w:eastAsiaTheme="minorHAnsi"/>
    </w:rPr>
  </w:style>
  <w:style w:type="paragraph" w:customStyle="1" w:styleId="E75C522A71094D2399A4EE6C247ECD792">
    <w:name w:val="E75C522A71094D2399A4EE6C247ECD792"/>
    <w:rsid w:val="003C1C15"/>
    <w:rPr>
      <w:rFonts w:eastAsiaTheme="minorHAnsi"/>
    </w:rPr>
  </w:style>
  <w:style w:type="paragraph" w:customStyle="1" w:styleId="EF32615FCF1D4897BAA827054EFF7F1B2">
    <w:name w:val="EF32615FCF1D4897BAA827054EFF7F1B2"/>
    <w:rsid w:val="003C1C15"/>
    <w:rPr>
      <w:rFonts w:eastAsiaTheme="minorHAnsi"/>
    </w:rPr>
  </w:style>
  <w:style w:type="paragraph" w:customStyle="1" w:styleId="7D53AA112C0340B5AD6D28B61AB689632">
    <w:name w:val="7D53AA112C0340B5AD6D28B61AB689632"/>
    <w:rsid w:val="003C1C15"/>
    <w:rPr>
      <w:rFonts w:eastAsiaTheme="minorHAnsi"/>
    </w:rPr>
  </w:style>
  <w:style w:type="paragraph" w:customStyle="1" w:styleId="EF9BD5ED84904F39B0BFC4A7CED171A42">
    <w:name w:val="EF9BD5ED84904F39B0BFC4A7CED171A42"/>
    <w:rsid w:val="003C1C15"/>
    <w:rPr>
      <w:rFonts w:eastAsiaTheme="minorHAnsi"/>
    </w:rPr>
  </w:style>
  <w:style w:type="paragraph" w:customStyle="1" w:styleId="EB8DB2D05F924673A8CC22AF99DC643C2">
    <w:name w:val="EB8DB2D05F924673A8CC22AF99DC643C2"/>
    <w:rsid w:val="003C1C15"/>
    <w:rPr>
      <w:rFonts w:eastAsiaTheme="minorHAnsi"/>
    </w:rPr>
  </w:style>
  <w:style w:type="paragraph" w:customStyle="1" w:styleId="D219701A673D4FFD9C9370D337657BDA2">
    <w:name w:val="D219701A673D4FFD9C9370D337657BDA2"/>
    <w:rsid w:val="003C1C15"/>
    <w:rPr>
      <w:rFonts w:eastAsiaTheme="minorHAnsi"/>
    </w:rPr>
  </w:style>
  <w:style w:type="paragraph" w:customStyle="1" w:styleId="34195B9A45AB4D3FBB3D2455C7549B2D2">
    <w:name w:val="34195B9A45AB4D3FBB3D2455C7549B2D2"/>
    <w:rsid w:val="003C1C15"/>
    <w:rPr>
      <w:rFonts w:eastAsiaTheme="minorHAnsi"/>
    </w:rPr>
  </w:style>
  <w:style w:type="paragraph" w:customStyle="1" w:styleId="0A9968EF26224CD6A2CF26673C53471E2">
    <w:name w:val="0A9968EF26224CD6A2CF26673C53471E2"/>
    <w:rsid w:val="003C1C15"/>
    <w:rPr>
      <w:rFonts w:eastAsiaTheme="minorHAnsi"/>
    </w:rPr>
  </w:style>
  <w:style w:type="paragraph" w:customStyle="1" w:styleId="6077105E759A44D68CD72711307A562C2">
    <w:name w:val="6077105E759A44D68CD72711307A562C2"/>
    <w:rsid w:val="003C1C15"/>
    <w:rPr>
      <w:rFonts w:eastAsiaTheme="minorHAnsi"/>
    </w:rPr>
  </w:style>
  <w:style w:type="paragraph" w:customStyle="1" w:styleId="45A5D6188AC4414EA5D6CC10446508112">
    <w:name w:val="45A5D6188AC4414EA5D6CC10446508112"/>
    <w:rsid w:val="003C1C15"/>
    <w:rPr>
      <w:rFonts w:eastAsiaTheme="minorHAnsi"/>
    </w:rPr>
  </w:style>
  <w:style w:type="paragraph" w:customStyle="1" w:styleId="4ACBE2A6171F4AE0A1B899CE539C262C2">
    <w:name w:val="4ACBE2A6171F4AE0A1B899CE539C262C2"/>
    <w:rsid w:val="003C1C15"/>
    <w:rPr>
      <w:rFonts w:eastAsiaTheme="minorHAnsi"/>
    </w:rPr>
  </w:style>
  <w:style w:type="paragraph" w:customStyle="1" w:styleId="07DED42477544D3798C0C3011282C1832">
    <w:name w:val="07DED42477544D3798C0C3011282C1832"/>
    <w:rsid w:val="003C1C15"/>
    <w:rPr>
      <w:rFonts w:eastAsiaTheme="minorHAnsi"/>
    </w:rPr>
  </w:style>
  <w:style w:type="paragraph" w:customStyle="1" w:styleId="F6CFAECB74D74A19958C52800159F3672">
    <w:name w:val="F6CFAECB74D74A19958C52800159F3672"/>
    <w:rsid w:val="003C1C15"/>
    <w:rPr>
      <w:rFonts w:eastAsiaTheme="minorHAnsi"/>
    </w:rPr>
  </w:style>
  <w:style w:type="paragraph" w:customStyle="1" w:styleId="650EB5B186B745B5BFCA18E70DE940202">
    <w:name w:val="650EB5B186B745B5BFCA18E70DE940202"/>
    <w:rsid w:val="003C1C15"/>
    <w:rPr>
      <w:rFonts w:eastAsiaTheme="minorHAnsi"/>
    </w:rPr>
  </w:style>
  <w:style w:type="paragraph" w:customStyle="1" w:styleId="FF9C71B27C66412EB2F5C6E62D900C9D2">
    <w:name w:val="FF9C71B27C66412EB2F5C6E62D900C9D2"/>
    <w:rsid w:val="003C1C15"/>
    <w:rPr>
      <w:rFonts w:eastAsiaTheme="minorHAnsi"/>
    </w:rPr>
  </w:style>
  <w:style w:type="paragraph" w:customStyle="1" w:styleId="485FDCF1A1C64FA6B21C52CB1854BE4C2">
    <w:name w:val="485FDCF1A1C64FA6B21C52CB1854BE4C2"/>
    <w:rsid w:val="003C1C15"/>
    <w:rPr>
      <w:rFonts w:eastAsiaTheme="minorHAnsi"/>
    </w:rPr>
  </w:style>
  <w:style w:type="paragraph" w:customStyle="1" w:styleId="2304B94F3EDF4687A087860DD36608932">
    <w:name w:val="2304B94F3EDF4687A087860DD36608932"/>
    <w:rsid w:val="003C1C15"/>
    <w:rPr>
      <w:rFonts w:eastAsiaTheme="minorHAnsi"/>
    </w:rPr>
  </w:style>
  <w:style w:type="paragraph" w:customStyle="1" w:styleId="AB2DA06CB49E4AE4A0B69F96E02C76832">
    <w:name w:val="AB2DA06CB49E4AE4A0B69F96E02C76832"/>
    <w:rsid w:val="003C1C15"/>
    <w:rPr>
      <w:rFonts w:eastAsiaTheme="minorHAnsi"/>
    </w:rPr>
  </w:style>
  <w:style w:type="paragraph" w:customStyle="1" w:styleId="765EE4851FB44111BB4C480ADA52929A2">
    <w:name w:val="765EE4851FB44111BB4C480ADA52929A2"/>
    <w:rsid w:val="003C1C15"/>
    <w:rPr>
      <w:rFonts w:eastAsiaTheme="minorHAnsi"/>
    </w:rPr>
  </w:style>
  <w:style w:type="paragraph" w:customStyle="1" w:styleId="6B8BFBEB72F94EEF9C643A69E24D0AEE2">
    <w:name w:val="6B8BFBEB72F94EEF9C643A69E24D0AEE2"/>
    <w:rsid w:val="003C1C15"/>
    <w:rPr>
      <w:rFonts w:eastAsiaTheme="minorHAnsi"/>
    </w:rPr>
  </w:style>
  <w:style w:type="paragraph" w:customStyle="1" w:styleId="3F1329D556C14D0EAD9B2C085966284B2">
    <w:name w:val="3F1329D556C14D0EAD9B2C085966284B2"/>
    <w:rsid w:val="003C1C15"/>
    <w:rPr>
      <w:rFonts w:eastAsiaTheme="minorHAnsi"/>
    </w:rPr>
  </w:style>
  <w:style w:type="paragraph" w:customStyle="1" w:styleId="95CD198A1DDB4294A4798A936FD584702">
    <w:name w:val="95CD198A1DDB4294A4798A936FD584702"/>
    <w:rsid w:val="003C1C15"/>
    <w:rPr>
      <w:rFonts w:eastAsiaTheme="minorHAnsi"/>
    </w:rPr>
  </w:style>
  <w:style w:type="paragraph" w:customStyle="1" w:styleId="3842950DBF4F4270AE1930B3BB6118D22">
    <w:name w:val="3842950DBF4F4270AE1930B3BB6118D22"/>
    <w:rsid w:val="003C1C15"/>
    <w:rPr>
      <w:rFonts w:eastAsiaTheme="minorHAnsi"/>
    </w:rPr>
  </w:style>
  <w:style w:type="paragraph" w:customStyle="1" w:styleId="0DE805D6A86F40B98868FA29A14AAF422">
    <w:name w:val="0DE805D6A86F40B98868FA29A14AAF422"/>
    <w:rsid w:val="003C1C15"/>
    <w:rPr>
      <w:rFonts w:eastAsiaTheme="minorHAnsi"/>
    </w:rPr>
  </w:style>
  <w:style w:type="paragraph" w:customStyle="1" w:styleId="9D1FEDCD538E43858E42A994B9E693482">
    <w:name w:val="9D1FEDCD538E43858E42A994B9E693482"/>
    <w:rsid w:val="003C1C15"/>
    <w:rPr>
      <w:rFonts w:eastAsiaTheme="minorHAnsi"/>
    </w:rPr>
  </w:style>
  <w:style w:type="paragraph" w:customStyle="1" w:styleId="4420820C86394DA5BAB6F26849DA2CDB2">
    <w:name w:val="4420820C86394DA5BAB6F26849DA2CDB2"/>
    <w:rsid w:val="003C1C15"/>
    <w:rPr>
      <w:rFonts w:eastAsiaTheme="minorHAnsi"/>
    </w:rPr>
  </w:style>
  <w:style w:type="paragraph" w:customStyle="1" w:styleId="B8C082AEF5274A7DBEC20F6258CC31242">
    <w:name w:val="B8C082AEF5274A7DBEC20F6258CC31242"/>
    <w:rsid w:val="003C1C15"/>
    <w:rPr>
      <w:rFonts w:eastAsiaTheme="minorHAnsi"/>
    </w:rPr>
  </w:style>
  <w:style w:type="paragraph" w:customStyle="1" w:styleId="65F819A611834A2DB003BB8493BFD82C2">
    <w:name w:val="65F819A611834A2DB003BB8493BFD82C2"/>
    <w:rsid w:val="003C1C15"/>
    <w:rPr>
      <w:rFonts w:eastAsiaTheme="minorHAnsi"/>
    </w:rPr>
  </w:style>
  <w:style w:type="paragraph" w:customStyle="1" w:styleId="861AB0885D814149A679C98932F00A6C2">
    <w:name w:val="861AB0885D814149A679C98932F00A6C2"/>
    <w:rsid w:val="003C1C15"/>
    <w:rPr>
      <w:rFonts w:eastAsiaTheme="minorHAnsi"/>
    </w:rPr>
  </w:style>
  <w:style w:type="paragraph" w:customStyle="1" w:styleId="85B031427EBE4431BF442852BAFE3B642">
    <w:name w:val="85B031427EBE4431BF442852BAFE3B642"/>
    <w:rsid w:val="003C1C15"/>
    <w:rPr>
      <w:rFonts w:eastAsiaTheme="minorHAnsi"/>
    </w:rPr>
  </w:style>
  <w:style w:type="paragraph" w:customStyle="1" w:styleId="EA5C53A90412442A877AEA8D4C582C2D2">
    <w:name w:val="EA5C53A90412442A877AEA8D4C582C2D2"/>
    <w:rsid w:val="003C1C15"/>
    <w:rPr>
      <w:rFonts w:eastAsiaTheme="minorHAnsi"/>
    </w:rPr>
  </w:style>
  <w:style w:type="paragraph" w:customStyle="1" w:styleId="395170EA8EC0419994986C526D737EE52">
    <w:name w:val="395170EA8EC0419994986C526D737EE52"/>
    <w:rsid w:val="003C1C15"/>
    <w:rPr>
      <w:rFonts w:eastAsiaTheme="minorHAnsi"/>
    </w:rPr>
  </w:style>
  <w:style w:type="paragraph" w:customStyle="1" w:styleId="7E4865A7853D4F35A18F9A6C9ADED90D2">
    <w:name w:val="7E4865A7853D4F35A18F9A6C9ADED90D2"/>
    <w:rsid w:val="003C1C15"/>
    <w:rPr>
      <w:rFonts w:eastAsiaTheme="minorHAnsi"/>
    </w:rPr>
  </w:style>
  <w:style w:type="paragraph" w:customStyle="1" w:styleId="4EA2658BE8F34751BB22F403156DE2FF2">
    <w:name w:val="4EA2658BE8F34751BB22F403156DE2FF2"/>
    <w:rsid w:val="003C1C15"/>
    <w:rPr>
      <w:rFonts w:eastAsiaTheme="minorHAnsi"/>
    </w:rPr>
  </w:style>
  <w:style w:type="paragraph" w:customStyle="1" w:styleId="ADAF87EF468547C4B913EC1C2298DBCE2">
    <w:name w:val="ADAF87EF468547C4B913EC1C2298DBCE2"/>
    <w:rsid w:val="003C1C15"/>
    <w:rPr>
      <w:rFonts w:eastAsiaTheme="minorHAnsi"/>
    </w:rPr>
  </w:style>
  <w:style w:type="paragraph" w:customStyle="1" w:styleId="16A7455DF89D41798CDEFE5F8437DC422">
    <w:name w:val="16A7455DF89D41798CDEFE5F8437DC422"/>
    <w:rsid w:val="003C1C15"/>
    <w:rPr>
      <w:rFonts w:eastAsiaTheme="minorHAnsi"/>
    </w:rPr>
  </w:style>
  <w:style w:type="paragraph" w:customStyle="1" w:styleId="E5D7D9639C98477B9C3579440F4B6EB92">
    <w:name w:val="E5D7D9639C98477B9C3579440F4B6EB92"/>
    <w:rsid w:val="003C1C15"/>
    <w:rPr>
      <w:rFonts w:eastAsiaTheme="minorHAnsi"/>
    </w:rPr>
  </w:style>
  <w:style w:type="paragraph" w:customStyle="1" w:styleId="2B36F42D43BC4FF98ABE21904B2FF5EC2">
    <w:name w:val="2B36F42D43BC4FF98ABE21904B2FF5EC2"/>
    <w:rsid w:val="003C1C15"/>
    <w:rPr>
      <w:rFonts w:eastAsiaTheme="minorHAnsi"/>
    </w:rPr>
  </w:style>
  <w:style w:type="paragraph" w:customStyle="1" w:styleId="7C29227B5F184413A257AD8CB614226D2">
    <w:name w:val="7C29227B5F184413A257AD8CB614226D2"/>
    <w:rsid w:val="003C1C15"/>
    <w:rPr>
      <w:rFonts w:eastAsiaTheme="minorHAnsi"/>
    </w:rPr>
  </w:style>
  <w:style w:type="paragraph" w:customStyle="1" w:styleId="BE697A7D0F124553BD3410C9E31A10032">
    <w:name w:val="BE697A7D0F124553BD3410C9E31A10032"/>
    <w:rsid w:val="003C1C15"/>
    <w:rPr>
      <w:rFonts w:eastAsiaTheme="minorHAnsi"/>
    </w:rPr>
  </w:style>
  <w:style w:type="paragraph" w:customStyle="1" w:styleId="F33A36A387184460BD1EF1AFE39593482">
    <w:name w:val="F33A36A387184460BD1EF1AFE39593482"/>
    <w:rsid w:val="003C1C15"/>
    <w:rPr>
      <w:rFonts w:eastAsiaTheme="minorHAnsi"/>
    </w:rPr>
  </w:style>
  <w:style w:type="paragraph" w:customStyle="1" w:styleId="813916183E2442E18026FFA04E9E841A2">
    <w:name w:val="813916183E2442E18026FFA04E9E841A2"/>
    <w:rsid w:val="003C1C15"/>
    <w:rPr>
      <w:rFonts w:eastAsiaTheme="minorHAnsi"/>
    </w:rPr>
  </w:style>
  <w:style w:type="paragraph" w:customStyle="1" w:styleId="66640F818F2E4735847A88F81AEA39492">
    <w:name w:val="66640F818F2E4735847A88F81AEA39492"/>
    <w:rsid w:val="003C1C15"/>
    <w:rPr>
      <w:rFonts w:eastAsiaTheme="minorHAnsi"/>
    </w:rPr>
  </w:style>
  <w:style w:type="paragraph" w:customStyle="1" w:styleId="36E5563B84294DF3AD501298A61559DB2">
    <w:name w:val="36E5563B84294DF3AD501298A61559DB2"/>
    <w:rsid w:val="003C1C15"/>
    <w:rPr>
      <w:rFonts w:eastAsiaTheme="minorHAnsi"/>
    </w:rPr>
  </w:style>
  <w:style w:type="paragraph" w:customStyle="1" w:styleId="3C2A6D0FAF524814B4F0CD962F523B372">
    <w:name w:val="3C2A6D0FAF524814B4F0CD962F523B372"/>
    <w:rsid w:val="003C1C15"/>
    <w:rPr>
      <w:rFonts w:eastAsiaTheme="minorHAnsi"/>
    </w:rPr>
  </w:style>
  <w:style w:type="paragraph" w:customStyle="1" w:styleId="DC18F7B00F62405B81F667A4BE2057E12">
    <w:name w:val="DC18F7B00F62405B81F667A4BE2057E12"/>
    <w:rsid w:val="003C1C15"/>
    <w:rPr>
      <w:rFonts w:eastAsiaTheme="minorHAnsi"/>
    </w:rPr>
  </w:style>
  <w:style w:type="paragraph" w:customStyle="1" w:styleId="F8DDE750A0D3498EAC03A7C4FA35D6772">
    <w:name w:val="F8DDE750A0D3498EAC03A7C4FA35D6772"/>
    <w:rsid w:val="003C1C15"/>
    <w:rPr>
      <w:rFonts w:eastAsiaTheme="minorHAnsi"/>
    </w:rPr>
  </w:style>
  <w:style w:type="paragraph" w:customStyle="1" w:styleId="6342BA37657C42258F2F8A69238BF9C72">
    <w:name w:val="6342BA37657C42258F2F8A69238BF9C72"/>
    <w:rsid w:val="003C1C15"/>
    <w:rPr>
      <w:rFonts w:eastAsiaTheme="minorHAnsi"/>
    </w:rPr>
  </w:style>
  <w:style w:type="paragraph" w:customStyle="1" w:styleId="B914415E94EA493292825E3530A0CD242">
    <w:name w:val="B914415E94EA493292825E3530A0CD242"/>
    <w:rsid w:val="003C1C15"/>
    <w:rPr>
      <w:rFonts w:eastAsiaTheme="minorHAnsi"/>
    </w:rPr>
  </w:style>
  <w:style w:type="paragraph" w:customStyle="1" w:styleId="C0F72A49154D4B719EA29F43F4B331B02">
    <w:name w:val="C0F72A49154D4B719EA29F43F4B331B02"/>
    <w:rsid w:val="003C1C15"/>
    <w:rPr>
      <w:rFonts w:eastAsiaTheme="minorHAnsi"/>
    </w:rPr>
  </w:style>
  <w:style w:type="paragraph" w:customStyle="1" w:styleId="AE4CE6D37A414C5BA87B821A27B0C1302">
    <w:name w:val="AE4CE6D37A414C5BA87B821A27B0C1302"/>
    <w:rsid w:val="003C1C15"/>
    <w:rPr>
      <w:rFonts w:eastAsiaTheme="minorHAnsi"/>
    </w:rPr>
  </w:style>
  <w:style w:type="paragraph" w:customStyle="1" w:styleId="3C9707F558AD452DBB38B1E64B4EE7DB2">
    <w:name w:val="3C9707F558AD452DBB38B1E64B4EE7DB2"/>
    <w:rsid w:val="003C1C15"/>
    <w:rPr>
      <w:rFonts w:eastAsiaTheme="minorHAnsi"/>
    </w:rPr>
  </w:style>
  <w:style w:type="paragraph" w:customStyle="1" w:styleId="210B7B54457E4B508832E063357AAC5C2">
    <w:name w:val="210B7B54457E4B508832E063357AAC5C2"/>
    <w:rsid w:val="003C1C15"/>
    <w:rPr>
      <w:rFonts w:eastAsiaTheme="minorHAnsi"/>
    </w:rPr>
  </w:style>
  <w:style w:type="paragraph" w:customStyle="1" w:styleId="5E59F67DD247408C91EE0600931D90892">
    <w:name w:val="5E59F67DD247408C91EE0600931D90892"/>
    <w:rsid w:val="003C1C15"/>
    <w:rPr>
      <w:rFonts w:eastAsiaTheme="minorHAnsi"/>
    </w:rPr>
  </w:style>
  <w:style w:type="paragraph" w:customStyle="1" w:styleId="7B6FC80ECA964BA69E379241EAF683442">
    <w:name w:val="7B6FC80ECA964BA69E379241EAF683442"/>
    <w:rsid w:val="003C1C15"/>
    <w:rPr>
      <w:rFonts w:eastAsiaTheme="minorHAnsi"/>
    </w:rPr>
  </w:style>
  <w:style w:type="paragraph" w:customStyle="1" w:styleId="3E1479407A5B4D9B994952DBD14AA96B2">
    <w:name w:val="3E1479407A5B4D9B994952DBD14AA96B2"/>
    <w:rsid w:val="003C1C15"/>
    <w:rPr>
      <w:rFonts w:eastAsiaTheme="minorHAnsi"/>
    </w:rPr>
  </w:style>
  <w:style w:type="paragraph" w:customStyle="1" w:styleId="15B276DDB4AB4D5AA7E7C892AB3EE55F2">
    <w:name w:val="15B276DDB4AB4D5AA7E7C892AB3EE55F2"/>
    <w:rsid w:val="003C1C15"/>
    <w:rPr>
      <w:rFonts w:eastAsiaTheme="minorHAnsi"/>
    </w:rPr>
  </w:style>
  <w:style w:type="paragraph" w:customStyle="1" w:styleId="96DD3932182643D99077F998E635DD952">
    <w:name w:val="96DD3932182643D99077F998E635DD952"/>
    <w:rsid w:val="003C1C15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E5620-1BCA-4522-8008-B1C0CDFF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Trigger Evaluation (TEMPLATE B).dotx</Template>
  <TotalTime>20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Kyla Veron G. Catolico</dc:creator>
  <cp:keywords/>
  <dc:description/>
  <cp:lastModifiedBy>FDA Philippines</cp:lastModifiedBy>
  <cp:revision>8</cp:revision>
  <dcterms:created xsi:type="dcterms:W3CDTF">2020-08-11T14:00:00Z</dcterms:created>
  <dcterms:modified xsi:type="dcterms:W3CDTF">2020-10-12T05:56:00Z</dcterms:modified>
</cp:coreProperties>
</file>